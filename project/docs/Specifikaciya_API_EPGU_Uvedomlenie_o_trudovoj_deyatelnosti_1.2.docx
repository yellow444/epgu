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E5A6D" w14:textId="77777777" w:rsidR="00280E00" w:rsidRDefault="00280E00" w:rsidP="00975926">
      <w:pPr>
        <w:pStyle w:val="RTf"/>
      </w:pPr>
    </w:p>
    <w:p w14:paraId="668CCBA6" w14:textId="77777777" w:rsidR="00280E00" w:rsidRDefault="00280E00" w:rsidP="00975926">
      <w:pPr>
        <w:pStyle w:val="RTf"/>
      </w:pPr>
    </w:p>
    <w:p w14:paraId="7E12237F" w14:textId="77777777" w:rsidR="00280E00" w:rsidRDefault="00280E00" w:rsidP="00975926">
      <w:pPr>
        <w:pStyle w:val="RTf"/>
      </w:pPr>
    </w:p>
    <w:p w14:paraId="3323E863" w14:textId="77777777" w:rsidR="00280E00" w:rsidRDefault="00280E00" w:rsidP="00975926">
      <w:pPr>
        <w:pStyle w:val="RTf"/>
      </w:pPr>
    </w:p>
    <w:p w14:paraId="4F82A478" w14:textId="39E29FFC" w:rsidR="00280E00" w:rsidRDefault="00280E00" w:rsidP="00975926">
      <w:pPr>
        <w:pStyle w:val="RTf"/>
      </w:pPr>
    </w:p>
    <w:p w14:paraId="46205DC3" w14:textId="62B9EC29" w:rsidR="00C65E48" w:rsidRDefault="00C65E48" w:rsidP="00975926">
      <w:pPr>
        <w:pStyle w:val="RTf"/>
      </w:pPr>
    </w:p>
    <w:p w14:paraId="43FA8B7D" w14:textId="77777777" w:rsidR="00280E00" w:rsidRDefault="00280E00" w:rsidP="00975926">
      <w:pPr>
        <w:pStyle w:val="RTf"/>
      </w:pPr>
    </w:p>
    <w:p w14:paraId="350635C6" w14:textId="77777777" w:rsidR="00280E00" w:rsidRDefault="00280E00" w:rsidP="00975926">
      <w:pPr>
        <w:pStyle w:val="RTf"/>
      </w:pPr>
    </w:p>
    <w:p w14:paraId="1CA63DF4" w14:textId="3AF3556A" w:rsidR="00975926" w:rsidRDefault="00975926" w:rsidP="00975926">
      <w:pPr>
        <w:pStyle w:val="RTf"/>
      </w:pPr>
      <w:r>
        <w:t>Спецификация API ЕПГУ</w:t>
      </w:r>
    </w:p>
    <w:p w14:paraId="30A367DF" w14:textId="77777777" w:rsidR="00975926" w:rsidRDefault="00975926" w:rsidP="00975926">
      <w:pPr>
        <w:pStyle w:val="RTf"/>
      </w:pPr>
    </w:p>
    <w:p w14:paraId="07D4B2A0" w14:textId="322055AA" w:rsidR="00975926" w:rsidRDefault="00975926" w:rsidP="00975926">
      <w:pPr>
        <w:pStyle w:val="RTf"/>
      </w:pPr>
      <w:r>
        <w:t>Сервисы приёма уведомлений о заключении и расторжении с иностранным гражданином трудовых и гражданско-правовых договоров о выполнении работ, исполнения обязательств по выплате заработной платы ВКС</w:t>
      </w:r>
    </w:p>
    <w:p w14:paraId="49BCEED6" w14:textId="75519CC5" w:rsidR="00A2524D" w:rsidRPr="008940B8" w:rsidRDefault="00A2524D" w:rsidP="00A2524D">
      <w:pPr>
        <w:jc w:val="center"/>
        <w:rPr>
          <w:szCs w:val="24"/>
        </w:rPr>
      </w:pPr>
      <w:r w:rsidRPr="008940B8">
        <w:rPr>
          <w:szCs w:val="24"/>
        </w:rPr>
        <w:t>Версия 1.</w:t>
      </w:r>
      <w:r w:rsidRPr="002B1A33">
        <w:rPr>
          <w:szCs w:val="24"/>
        </w:rPr>
        <w:t>3</w:t>
      </w:r>
      <w:r w:rsidRPr="008940B8">
        <w:rPr>
          <w:szCs w:val="24"/>
        </w:rPr>
        <w:t xml:space="preserve"> от </w:t>
      </w:r>
      <w:r>
        <w:rPr>
          <w:szCs w:val="24"/>
        </w:rPr>
        <w:t>1</w:t>
      </w:r>
      <w:r w:rsidRPr="002B1A33">
        <w:rPr>
          <w:szCs w:val="24"/>
        </w:rPr>
        <w:t>5</w:t>
      </w:r>
      <w:r w:rsidRPr="008940B8">
        <w:rPr>
          <w:szCs w:val="24"/>
        </w:rPr>
        <w:t>.0</w:t>
      </w:r>
      <w:r w:rsidRPr="002B1A33">
        <w:rPr>
          <w:szCs w:val="24"/>
        </w:rPr>
        <w:t>8</w:t>
      </w:r>
      <w:r w:rsidRPr="008940B8">
        <w:rPr>
          <w:szCs w:val="24"/>
        </w:rPr>
        <w:t>.202</w:t>
      </w:r>
      <w:r>
        <w:rPr>
          <w:szCs w:val="24"/>
        </w:rPr>
        <w:t>4</w:t>
      </w:r>
      <w:r w:rsidRPr="008940B8">
        <w:rPr>
          <w:szCs w:val="24"/>
        </w:rPr>
        <w:t xml:space="preserve"> г</w:t>
      </w:r>
      <w:r>
        <w:rPr>
          <w:szCs w:val="24"/>
        </w:rPr>
        <w:t>.</w:t>
      </w:r>
    </w:p>
    <w:p w14:paraId="702368D9" w14:textId="178D1FCF" w:rsidR="00A2524D" w:rsidRPr="008940B8" w:rsidRDefault="00A2524D" w:rsidP="00A2524D">
      <w:pPr>
        <w:jc w:val="center"/>
        <w:rPr>
          <w:szCs w:val="24"/>
        </w:rPr>
      </w:pPr>
      <w:r>
        <w:rPr>
          <w:szCs w:val="24"/>
        </w:rPr>
        <w:t>Сервисный код</w:t>
      </w:r>
      <w:r w:rsidRPr="008940B8">
        <w:rPr>
          <w:szCs w:val="24"/>
        </w:rPr>
        <w:t xml:space="preserve"> услуги </w:t>
      </w:r>
      <w:r w:rsidRPr="007D66FE">
        <w:t>10000000585</w:t>
      </w:r>
    </w:p>
    <w:p w14:paraId="0C95A68B" w14:textId="77777777" w:rsidR="00975926" w:rsidRDefault="00975926" w:rsidP="002B1A33">
      <w:pPr>
        <w:pStyle w:val="RT13"/>
        <w:numPr>
          <w:ilvl w:val="0"/>
          <w:numId w:val="0"/>
        </w:numPr>
        <w:ind w:left="851"/>
      </w:pPr>
      <w:r>
        <w:lastRenderedPageBreak/>
        <w:t>Термины и определения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30"/>
        <w:gridCol w:w="7365"/>
      </w:tblGrid>
      <w:tr w:rsidR="000B19E6" w14:paraId="44378667" w14:textId="77777777" w:rsidTr="002372DC">
        <w:tc>
          <w:tcPr>
            <w:tcW w:w="2830" w:type="dxa"/>
          </w:tcPr>
          <w:p w14:paraId="6422E508" w14:textId="77777777" w:rsidR="000B19E6" w:rsidRDefault="000B19E6" w:rsidP="000B19E6">
            <w:pPr>
              <w:pStyle w:val="RTf6"/>
            </w:pPr>
            <w:r>
              <w:t>Термин / сокращение</w:t>
            </w:r>
          </w:p>
        </w:tc>
        <w:tc>
          <w:tcPr>
            <w:tcW w:w="7365" w:type="dxa"/>
          </w:tcPr>
          <w:p w14:paraId="29B94923" w14:textId="77777777" w:rsidR="000B19E6" w:rsidRDefault="000B19E6" w:rsidP="000B19E6">
            <w:pPr>
              <w:pStyle w:val="RTf6"/>
            </w:pPr>
            <w:r>
              <w:t>Определение</w:t>
            </w:r>
          </w:p>
        </w:tc>
      </w:tr>
      <w:tr w:rsidR="000B19E6" w14:paraId="274770B8" w14:textId="77777777" w:rsidTr="002372DC">
        <w:tc>
          <w:tcPr>
            <w:tcW w:w="2830" w:type="dxa"/>
            <w:vAlign w:val="center"/>
          </w:tcPr>
          <w:p w14:paraId="212BEA39" w14:textId="77777777" w:rsidR="000B19E6" w:rsidRDefault="003F55EA" w:rsidP="00C71130">
            <w:pPr>
              <w:pStyle w:val="RTf5"/>
            </w:pPr>
            <w:r w:rsidRPr="003F55EA">
              <w:t>ВКС</w:t>
            </w:r>
          </w:p>
        </w:tc>
        <w:tc>
          <w:tcPr>
            <w:tcW w:w="7365" w:type="dxa"/>
          </w:tcPr>
          <w:p w14:paraId="2CC54727" w14:textId="77777777" w:rsidR="000B19E6" w:rsidRDefault="003F55EA" w:rsidP="00C71130">
            <w:pPr>
              <w:pStyle w:val="RTf5"/>
            </w:pPr>
            <w:r>
              <w:t>Высококвалифицированные сотрудники</w:t>
            </w:r>
          </w:p>
        </w:tc>
      </w:tr>
      <w:tr w:rsidR="003F55EA" w14:paraId="77FEDB75" w14:textId="77777777" w:rsidTr="002372DC">
        <w:tc>
          <w:tcPr>
            <w:tcW w:w="2830" w:type="dxa"/>
            <w:vAlign w:val="center"/>
          </w:tcPr>
          <w:p w14:paraId="7ABC1C9B" w14:textId="77777777" w:rsidR="003F55EA" w:rsidRDefault="003F55EA" w:rsidP="00C71130">
            <w:pPr>
              <w:pStyle w:val="RTf5"/>
            </w:pPr>
            <w:r>
              <w:t>ВС</w:t>
            </w:r>
          </w:p>
        </w:tc>
        <w:tc>
          <w:tcPr>
            <w:tcW w:w="7365" w:type="dxa"/>
          </w:tcPr>
          <w:p w14:paraId="1DA25761" w14:textId="77777777" w:rsidR="003F55EA" w:rsidRDefault="003F55EA" w:rsidP="00C71130">
            <w:pPr>
              <w:pStyle w:val="RTf5"/>
            </w:pPr>
            <w:r>
              <w:t>Вид сведений</w:t>
            </w:r>
          </w:p>
        </w:tc>
      </w:tr>
      <w:tr w:rsidR="00E35AC6" w14:paraId="5D86E910" w14:textId="77777777" w:rsidTr="002372DC">
        <w:tc>
          <w:tcPr>
            <w:tcW w:w="2830" w:type="dxa"/>
            <w:vAlign w:val="center"/>
          </w:tcPr>
          <w:p w14:paraId="09FDC675" w14:textId="65539919" w:rsidR="00E35AC6" w:rsidRDefault="00E35AC6" w:rsidP="00C71130">
            <w:pPr>
              <w:pStyle w:val="RTf5"/>
            </w:pPr>
            <w:r>
              <w:t>ДУЛ</w:t>
            </w:r>
          </w:p>
        </w:tc>
        <w:tc>
          <w:tcPr>
            <w:tcW w:w="7365" w:type="dxa"/>
          </w:tcPr>
          <w:p w14:paraId="67B31DB0" w14:textId="45E7A094" w:rsidR="00E35AC6" w:rsidRDefault="00E35AC6" w:rsidP="00C71130">
            <w:pPr>
              <w:pStyle w:val="RTf5"/>
            </w:pPr>
            <w:r>
              <w:t>Документ, удостоверяющий личность</w:t>
            </w:r>
          </w:p>
        </w:tc>
      </w:tr>
      <w:tr w:rsidR="003F55EA" w14:paraId="4B6B1450" w14:textId="77777777" w:rsidTr="002372DC">
        <w:tc>
          <w:tcPr>
            <w:tcW w:w="2830" w:type="dxa"/>
            <w:vAlign w:val="center"/>
          </w:tcPr>
          <w:p w14:paraId="073612B1" w14:textId="77777777" w:rsidR="003F55EA" w:rsidRDefault="003F55EA" w:rsidP="00C71130">
            <w:pPr>
              <w:pStyle w:val="RTf5"/>
            </w:pPr>
            <w:r w:rsidRPr="005F5121">
              <w:t>ЕПГУ</w:t>
            </w:r>
          </w:p>
        </w:tc>
        <w:tc>
          <w:tcPr>
            <w:tcW w:w="7365" w:type="dxa"/>
          </w:tcPr>
          <w:p w14:paraId="4077B517" w14:textId="6A50BF7F" w:rsidR="003F55EA" w:rsidRDefault="003F55EA" w:rsidP="00C71130">
            <w:pPr>
              <w:pStyle w:val="RTf5"/>
            </w:pPr>
            <w:r>
              <w:t>Единый портал государственных и муниципальных услуг (функц</w:t>
            </w:r>
            <w:r w:rsidR="005F5121">
              <w:t>ий)</w:t>
            </w:r>
          </w:p>
        </w:tc>
      </w:tr>
      <w:tr w:rsidR="00F16D43" w14:paraId="38477B27" w14:textId="77777777" w:rsidTr="00C71130">
        <w:tc>
          <w:tcPr>
            <w:tcW w:w="2830" w:type="dxa"/>
            <w:shd w:val="clear" w:color="auto" w:fill="auto"/>
            <w:vAlign w:val="center"/>
          </w:tcPr>
          <w:p w14:paraId="6CCF9D5A" w14:textId="294C4C2E" w:rsidR="00F16D43" w:rsidRPr="005F5121" w:rsidRDefault="00F16D43" w:rsidP="00C71130">
            <w:pPr>
              <w:pStyle w:val="RTf5"/>
            </w:pPr>
            <w:r>
              <w:t>ЕСНСИ</w:t>
            </w:r>
          </w:p>
        </w:tc>
        <w:tc>
          <w:tcPr>
            <w:tcW w:w="7365" w:type="dxa"/>
          </w:tcPr>
          <w:p w14:paraId="73D472DD" w14:textId="57B1EA09" w:rsidR="00F16D43" w:rsidRPr="00C71130" w:rsidRDefault="00C71130" w:rsidP="00C71130">
            <w:pPr>
              <w:pStyle w:val="RTf5"/>
            </w:pPr>
            <w:r>
              <w:t>Единая система нормативной справочной информации</w:t>
            </w:r>
          </w:p>
        </w:tc>
      </w:tr>
      <w:tr w:rsidR="007573A0" w14:paraId="5F7FEE33" w14:textId="77777777" w:rsidTr="002372DC">
        <w:tc>
          <w:tcPr>
            <w:tcW w:w="2830" w:type="dxa"/>
            <w:vAlign w:val="center"/>
          </w:tcPr>
          <w:p w14:paraId="05433E01" w14:textId="2D2B89C9" w:rsidR="007573A0" w:rsidRPr="0082129F" w:rsidRDefault="007573A0" w:rsidP="00C71130">
            <w:pPr>
              <w:pStyle w:val="RTf5"/>
              <w:rPr>
                <w:highlight w:val="yellow"/>
              </w:rPr>
            </w:pPr>
            <w:r w:rsidRPr="007573A0">
              <w:t>ЗП</w:t>
            </w:r>
          </w:p>
        </w:tc>
        <w:tc>
          <w:tcPr>
            <w:tcW w:w="7365" w:type="dxa"/>
          </w:tcPr>
          <w:p w14:paraId="7FAE5F03" w14:textId="6B3FC8E7" w:rsidR="007573A0" w:rsidRDefault="007573A0" w:rsidP="00C71130">
            <w:pPr>
              <w:pStyle w:val="RTf5"/>
            </w:pPr>
            <w:r>
              <w:t>Заработная плата</w:t>
            </w:r>
          </w:p>
        </w:tc>
      </w:tr>
      <w:tr w:rsidR="003F55EA" w14:paraId="631B50D6" w14:textId="77777777" w:rsidTr="002372DC">
        <w:tc>
          <w:tcPr>
            <w:tcW w:w="2830" w:type="dxa"/>
            <w:vAlign w:val="center"/>
          </w:tcPr>
          <w:p w14:paraId="65F71C8C" w14:textId="77777777" w:rsidR="003F55EA" w:rsidRDefault="003F55EA" w:rsidP="00C71130">
            <w:pPr>
              <w:pStyle w:val="RTf5"/>
            </w:pPr>
            <w:r w:rsidRPr="002372DC">
              <w:t>ИГ</w:t>
            </w:r>
          </w:p>
        </w:tc>
        <w:tc>
          <w:tcPr>
            <w:tcW w:w="7365" w:type="dxa"/>
          </w:tcPr>
          <w:p w14:paraId="540F1EBE" w14:textId="77777777" w:rsidR="003F55EA" w:rsidRDefault="003F55EA" w:rsidP="00C71130">
            <w:pPr>
              <w:pStyle w:val="RTf5"/>
            </w:pPr>
            <w:r w:rsidRPr="002372DC">
              <w:t>Иностранный гражданин</w:t>
            </w:r>
          </w:p>
        </w:tc>
      </w:tr>
      <w:tr w:rsidR="003F55EA" w14:paraId="63AD40CD" w14:textId="77777777" w:rsidTr="002372DC">
        <w:tc>
          <w:tcPr>
            <w:tcW w:w="2830" w:type="dxa"/>
            <w:vAlign w:val="center"/>
          </w:tcPr>
          <w:p w14:paraId="29F91E93" w14:textId="77777777" w:rsidR="003F55EA" w:rsidRDefault="003F55EA" w:rsidP="00C71130">
            <w:pPr>
              <w:pStyle w:val="RTf5"/>
            </w:pPr>
            <w:r w:rsidRPr="002372DC">
              <w:t>ИП</w:t>
            </w:r>
          </w:p>
        </w:tc>
        <w:tc>
          <w:tcPr>
            <w:tcW w:w="7365" w:type="dxa"/>
          </w:tcPr>
          <w:p w14:paraId="5516B868" w14:textId="77777777" w:rsidR="003F55EA" w:rsidRDefault="003F55EA" w:rsidP="00C71130">
            <w:pPr>
              <w:pStyle w:val="RTf5"/>
            </w:pPr>
            <w:r w:rsidRPr="002372DC">
              <w:t>Индивидуальный предприниматель</w:t>
            </w:r>
          </w:p>
        </w:tc>
      </w:tr>
      <w:tr w:rsidR="005A45EA" w14:paraId="290E813A" w14:textId="77777777" w:rsidTr="002372DC">
        <w:tc>
          <w:tcPr>
            <w:tcW w:w="2830" w:type="dxa"/>
            <w:vAlign w:val="center"/>
          </w:tcPr>
          <w:p w14:paraId="49999E0B" w14:textId="264F793B" w:rsidR="005A45EA" w:rsidRPr="002372DC" w:rsidRDefault="005A45EA" w:rsidP="00C71130">
            <w:pPr>
              <w:pStyle w:val="RTf5"/>
            </w:pPr>
            <w:r w:rsidRPr="005F5121">
              <w:t>ОКВЭД</w:t>
            </w:r>
          </w:p>
        </w:tc>
        <w:tc>
          <w:tcPr>
            <w:tcW w:w="7365" w:type="dxa"/>
          </w:tcPr>
          <w:p w14:paraId="2550D52A" w14:textId="393032B5" w:rsidR="005A45EA" w:rsidRPr="002372DC" w:rsidRDefault="005F5121" w:rsidP="00C71130">
            <w:pPr>
              <w:pStyle w:val="RTf5"/>
            </w:pPr>
            <w:r w:rsidRPr="005F5121">
              <w:t>Общероссийский классификатор видов экономической деятельности</w:t>
            </w:r>
          </w:p>
        </w:tc>
      </w:tr>
      <w:tr w:rsidR="00933329" w14:paraId="563B009C" w14:textId="77777777" w:rsidTr="002372DC">
        <w:tc>
          <w:tcPr>
            <w:tcW w:w="2830" w:type="dxa"/>
            <w:vAlign w:val="center"/>
          </w:tcPr>
          <w:p w14:paraId="1242C155" w14:textId="10FB7F1F" w:rsidR="00933329" w:rsidRPr="005A45EA" w:rsidRDefault="00933329" w:rsidP="00C71130">
            <w:pPr>
              <w:pStyle w:val="RTf5"/>
              <w:rPr>
                <w:highlight w:val="yellow"/>
              </w:rPr>
            </w:pPr>
            <w:r w:rsidRPr="00933329">
              <w:t>РНР</w:t>
            </w:r>
          </w:p>
        </w:tc>
        <w:tc>
          <w:tcPr>
            <w:tcW w:w="7365" w:type="dxa"/>
          </w:tcPr>
          <w:p w14:paraId="25FF826B" w14:textId="52CFE0C3" w:rsidR="00933329" w:rsidRPr="002372DC" w:rsidRDefault="00933329" w:rsidP="00C71130">
            <w:pPr>
              <w:pStyle w:val="RTf5"/>
            </w:pPr>
            <w:r>
              <w:t>Разрешение на работу</w:t>
            </w:r>
          </w:p>
        </w:tc>
      </w:tr>
      <w:tr w:rsidR="003F55EA" w14:paraId="78705740" w14:textId="77777777" w:rsidTr="002372DC">
        <w:tc>
          <w:tcPr>
            <w:tcW w:w="2830" w:type="dxa"/>
            <w:vAlign w:val="center"/>
          </w:tcPr>
          <w:p w14:paraId="089BDC35" w14:textId="77777777" w:rsidR="003F55EA" w:rsidRDefault="003F55EA" w:rsidP="00C71130">
            <w:pPr>
              <w:pStyle w:val="RTf5"/>
            </w:pPr>
            <w:r w:rsidRPr="002372DC">
              <w:t>ФЛ</w:t>
            </w:r>
          </w:p>
        </w:tc>
        <w:tc>
          <w:tcPr>
            <w:tcW w:w="7365" w:type="dxa"/>
          </w:tcPr>
          <w:p w14:paraId="5E5B87A9" w14:textId="77777777" w:rsidR="003F55EA" w:rsidRDefault="003F55EA" w:rsidP="00C71130">
            <w:pPr>
              <w:pStyle w:val="RTf5"/>
            </w:pPr>
            <w:r w:rsidRPr="002372DC">
              <w:t>Физическое лицо</w:t>
            </w:r>
          </w:p>
        </w:tc>
      </w:tr>
      <w:tr w:rsidR="003F55EA" w14:paraId="5B2AE8B7" w14:textId="77777777" w:rsidTr="002372DC">
        <w:tc>
          <w:tcPr>
            <w:tcW w:w="2830" w:type="dxa"/>
            <w:vAlign w:val="center"/>
          </w:tcPr>
          <w:p w14:paraId="08D031EE" w14:textId="77777777" w:rsidR="003F55EA" w:rsidRDefault="003F55EA" w:rsidP="00C71130">
            <w:pPr>
              <w:pStyle w:val="RTf5"/>
            </w:pPr>
            <w:r w:rsidRPr="002372DC">
              <w:t>ЮЛ</w:t>
            </w:r>
          </w:p>
        </w:tc>
        <w:tc>
          <w:tcPr>
            <w:tcW w:w="7365" w:type="dxa"/>
          </w:tcPr>
          <w:p w14:paraId="36183EB8" w14:textId="77777777" w:rsidR="003F55EA" w:rsidRDefault="003F55EA" w:rsidP="00C71130">
            <w:pPr>
              <w:pStyle w:val="RTf5"/>
            </w:pPr>
            <w:r w:rsidRPr="002372DC">
              <w:t>Юридическое лицо</w:t>
            </w:r>
          </w:p>
        </w:tc>
      </w:tr>
      <w:tr w:rsidR="003F55EA" w:rsidRPr="002B1A33" w14:paraId="2F34060D" w14:textId="77777777" w:rsidTr="002372DC">
        <w:tc>
          <w:tcPr>
            <w:tcW w:w="2830" w:type="dxa"/>
            <w:vAlign w:val="center"/>
          </w:tcPr>
          <w:p w14:paraId="182EA673" w14:textId="77777777" w:rsidR="003F55EA" w:rsidRPr="002372DC" w:rsidRDefault="003F55EA" w:rsidP="00C71130">
            <w:pPr>
              <w:pStyle w:val="RTf5"/>
            </w:pPr>
            <w:r w:rsidRPr="005F5121">
              <w:t>API</w:t>
            </w:r>
          </w:p>
        </w:tc>
        <w:tc>
          <w:tcPr>
            <w:tcW w:w="7365" w:type="dxa"/>
          </w:tcPr>
          <w:p w14:paraId="50B447D1" w14:textId="6BA66C8C" w:rsidR="003F55EA" w:rsidRPr="005F5121" w:rsidRDefault="005F5121" w:rsidP="00C71130">
            <w:pPr>
              <w:pStyle w:val="RTf5"/>
              <w:rPr>
                <w:lang w:val="en-US"/>
              </w:rPr>
            </w:pPr>
            <w:r w:rsidRPr="005F5121">
              <w:rPr>
                <w:lang w:val="en-US"/>
              </w:rPr>
              <w:t xml:space="preserve">Application Programming Interface, </w:t>
            </w:r>
            <w:r w:rsidR="00A12982">
              <w:t>программный</w:t>
            </w:r>
            <w:r w:rsidR="00A12982" w:rsidRPr="00A12982">
              <w:rPr>
                <w:lang w:val="en-US"/>
              </w:rPr>
              <w:t xml:space="preserve"> </w:t>
            </w:r>
            <w:r w:rsidR="00A12982">
              <w:t>интерфейс</w:t>
            </w:r>
            <w:r w:rsidR="00A12982" w:rsidRPr="00A12982">
              <w:rPr>
                <w:lang w:val="en-US"/>
              </w:rPr>
              <w:t xml:space="preserve"> </w:t>
            </w:r>
            <w:r w:rsidR="00A12982">
              <w:t>приложения</w:t>
            </w:r>
          </w:p>
        </w:tc>
      </w:tr>
    </w:tbl>
    <w:p w14:paraId="79D8F47D" w14:textId="77777777" w:rsidR="000B19E6" w:rsidRPr="005F5121" w:rsidRDefault="000B19E6">
      <w:pPr>
        <w:spacing w:after="160" w:line="259" w:lineRule="auto"/>
        <w:rPr>
          <w:lang w:val="en-US"/>
        </w:rPr>
      </w:pPr>
      <w:r w:rsidRPr="005F5121">
        <w:rPr>
          <w:lang w:val="en-US"/>
        </w:rPr>
        <w:br w:type="page"/>
      </w:r>
    </w:p>
    <w:p w14:paraId="13286276" w14:textId="77777777" w:rsidR="00975926" w:rsidRDefault="00975926" w:rsidP="000B19E6">
      <w:pPr>
        <w:pStyle w:val="RT13"/>
      </w:pPr>
      <w:r>
        <w:lastRenderedPageBreak/>
        <w:t>Общие сведения</w:t>
      </w:r>
    </w:p>
    <w:p w14:paraId="0F5616DF" w14:textId="77777777" w:rsidR="00975926" w:rsidRPr="000B19E6" w:rsidRDefault="00975926" w:rsidP="000B19E6">
      <w:pPr>
        <w:pStyle w:val="RT0"/>
      </w:pPr>
      <w:r w:rsidRPr="000B19E6">
        <w:t>Настоящий документ (далее – Спецификация) является дополнением к документу «Спецификация API ЕПГУ» (далее - Основная спецификация), расположенным по ссылке https://partners.gosuslugi.ru/catalog/api_for_gu, и содержит требования для подачи заявлений по следующим сервисам:</w:t>
      </w:r>
    </w:p>
    <w:p w14:paraId="74B81FDB" w14:textId="77777777" w:rsidR="00975926" w:rsidRPr="005B3407" w:rsidRDefault="00975926" w:rsidP="00AF6BC5">
      <w:pPr>
        <w:pStyle w:val="RT11"/>
      </w:pPr>
      <w:r w:rsidRPr="005B3407">
        <w:t>приём уведомлений о заключении с иностранным гражданином трудовых и гражданско-правовых договоров о выполнении работ;</w:t>
      </w:r>
    </w:p>
    <w:p w14:paraId="56AB1343" w14:textId="77777777" w:rsidR="00975926" w:rsidRPr="005B3407" w:rsidRDefault="00975926" w:rsidP="00AF6BC5">
      <w:pPr>
        <w:pStyle w:val="RT11"/>
      </w:pPr>
      <w:r w:rsidRPr="005B3407">
        <w:t>приём уведомлений о расторжении с иностранным гражданином трудовых и гражданско-правовых договоров о выполнении работ;</w:t>
      </w:r>
    </w:p>
    <w:p w14:paraId="7C0ED12B" w14:textId="77777777" w:rsidR="00975926" w:rsidRPr="005B3407" w:rsidRDefault="00975926" w:rsidP="00AF6BC5">
      <w:pPr>
        <w:pStyle w:val="RT11"/>
      </w:pPr>
      <w:r w:rsidRPr="005B3407">
        <w:t>приём уведомлений об исполнении обязательств по выплате заработной платы ВКС.</w:t>
      </w:r>
    </w:p>
    <w:p w14:paraId="5F7B6B09" w14:textId="77777777" w:rsidR="000B19E6" w:rsidRDefault="000B19E6">
      <w:pPr>
        <w:spacing w:after="160" w:line="259" w:lineRule="auto"/>
      </w:pPr>
      <w:r>
        <w:br w:type="page"/>
      </w:r>
    </w:p>
    <w:p w14:paraId="1CC62165" w14:textId="77777777" w:rsidR="001005EC" w:rsidRDefault="001005EC" w:rsidP="00356079">
      <w:pPr>
        <w:pStyle w:val="RT13"/>
      </w:pPr>
      <w:r>
        <w:lastRenderedPageBreak/>
        <w:t>Сервис «П</w:t>
      </w:r>
      <w:r w:rsidRPr="00434DF9">
        <w:t>риём уведомлений о заключении с иностранным гражданином трудовых и гражданско-правовых договоров о выполнении работ</w:t>
      </w:r>
      <w:r>
        <w:t>»</w:t>
      </w:r>
    </w:p>
    <w:p w14:paraId="77FBF375" w14:textId="77777777" w:rsidR="001005EC" w:rsidRDefault="001005EC" w:rsidP="001005EC">
      <w:pPr>
        <w:pStyle w:val="RT21"/>
      </w:pPr>
      <w:r>
        <w:t>Параметры сервиса</w:t>
      </w:r>
    </w:p>
    <w:p w14:paraId="17B7D28E" w14:textId="77777777" w:rsidR="001005EC" w:rsidRPr="003E63EF" w:rsidRDefault="001005EC" w:rsidP="001005EC">
      <w:pPr>
        <w:pStyle w:val="RTc"/>
      </w:pPr>
      <w:r w:rsidRPr="00102451"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Pr="00102451">
        <w:t xml:space="preserve">. </w:t>
      </w:r>
      <w:r>
        <w:t>Параметры</w:t>
      </w:r>
      <w:r w:rsidRPr="00102451">
        <w:t xml:space="preserve"> </w:t>
      </w:r>
      <w:r>
        <w:t>сервиса</w:t>
      </w:r>
      <w:r w:rsidRPr="003E63EF">
        <w:t xml:space="preserve"> </w:t>
      </w:r>
      <w:r w:rsidRPr="00102451">
        <w:t>«</w:t>
      </w:r>
      <w:r>
        <w:t>П</w:t>
      </w:r>
      <w:r w:rsidRPr="00434DF9">
        <w:t>риём уведомлений о заключении с иностранным гражданином трудовых и гражданско-правовых договоров о выполнении работ</w:t>
      </w:r>
      <w:r w:rsidRPr="00102451">
        <w:t>»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3262"/>
        <w:gridCol w:w="6933"/>
      </w:tblGrid>
      <w:tr w:rsidR="001005EC" w:rsidRPr="00102451" w14:paraId="00D303BD" w14:textId="77777777" w:rsidTr="00C71130">
        <w:trPr>
          <w:jc w:val="center"/>
        </w:trPr>
        <w:tc>
          <w:tcPr>
            <w:tcW w:w="1600" w:type="pct"/>
            <w:shd w:val="clear" w:color="auto" w:fill="FFFFFF" w:themeFill="background1"/>
          </w:tcPr>
          <w:p w14:paraId="02155F97" w14:textId="77777777" w:rsidR="001005EC" w:rsidRPr="00C71130" w:rsidRDefault="001005EC" w:rsidP="00C71130">
            <w:pPr>
              <w:pStyle w:val="RTf6"/>
            </w:pPr>
            <w:r w:rsidRPr="00C71130">
              <w:t>Параметр</w:t>
            </w:r>
          </w:p>
        </w:tc>
        <w:tc>
          <w:tcPr>
            <w:tcW w:w="3400" w:type="pct"/>
            <w:shd w:val="clear" w:color="auto" w:fill="FFFFFF" w:themeFill="background1"/>
          </w:tcPr>
          <w:p w14:paraId="0900DAB5" w14:textId="77777777" w:rsidR="001005EC" w:rsidRPr="00C71130" w:rsidRDefault="001005EC" w:rsidP="00C71130">
            <w:pPr>
              <w:pStyle w:val="RTf6"/>
            </w:pPr>
            <w:r w:rsidRPr="00C71130">
              <w:t>Значение</w:t>
            </w:r>
          </w:p>
        </w:tc>
      </w:tr>
      <w:tr w:rsidR="001005EC" w:rsidRPr="00102451" w14:paraId="38B5645E" w14:textId="77777777" w:rsidTr="00C71130">
        <w:trPr>
          <w:jc w:val="center"/>
        </w:trPr>
        <w:tc>
          <w:tcPr>
            <w:tcW w:w="1600" w:type="pct"/>
          </w:tcPr>
          <w:p w14:paraId="3A4313B0" w14:textId="77777777" w:rsidR="001005EC" w:rsidRPr="00FE2DD3" w:rsidRDefault="00424ED6" w:rsidP="00C71130">
            <w:pPr>
              <w:pStyle w:val="RTf5"/>
            </w:pPr>
            <w:r>
              <w:rPr>
                <w:lang w:val="en-US"/>
              </w:rPr>
              <w:t>ServiceCode</w:t>
            </w:r>
          </w:p>
        </w:tc>
        <w:tc>
          <w:tcPr>
            <w:tcW w:w="3400" w:type="pct"/>
          </w:tcPr>
          <w:p w14:paraId="3A570DB3" w14:textId="77777777" w:rsidR="001005EC" w:rsidRPr="00102451" w:rsidRDefault="001005EC" w:rsidP="00C71130">
            <w:pPr>
              <w:pStyle w:val="RTf5"/>
            </w:pPr>
            <w:r w:rsidRPr="007D66FE">
              <w:t>10000000585</w:t>
            </w:r>
          </w:p>
        </w:tc>
      </w:tr>
      <w:tr w:rsidR="001005EC" w:rsidRPr="00102451" w14:paraId="455164E1" w14:textId="77777777" w:rsidTr="00C71130">
        <w:trPr>
          <w:jc w:val="center"/>
        </w:trPr>
        <w:tc>
          <w:tcPr>
            <w:tcW w:w="1600" w:type="pct"/>
          </w:tcPr>
          <w:p w14:paraId="21D849E9" w14:textId="77777777" w:rsidR="001005EC" w:rsidRPr="00FE2DD3" w:rsidRDefault="00424ED6" w:rsidP="00C71130">
            <w:pPr>
              <w:pStyle w:val="RTf5"/>
            </w:pPr>
            <w:r>
              <w:rPr>
                <w:lang w:val="en-US"/>
              </w:rPr>
              <w:t>TargetCode</w:t>
            </w:r>
          </w:p>
        </w:tc>
        <w:tc>
          <w:tcPr>
            <w:tcW w:w="3400" w:type="pct"/>
          </w:tcPr>
          <w:p w14:paraId="0198285F" w14:textId="77777777" w:rsidR="001005EC" w:rsidRPr="002312BC" w:rsidRDefault="001005EC" w:rsidP="00C71130">
            <w:pPr>
              <w:pStyle w:val="RTf5"/>
              <w:rPr>
                <w:highlight w:val="yellow"/>
                <w:lang w:val="en-US"/>
              </w:rPr>
            </w:pPr>
            <w:r>
              <w:t>-</w:t>
            </w:r>
            <w:r w:rsidRPr="007D66FE">
              <w:t>10000000585</w:t>
            </w:r>
          </w:p>
        </w:tc>
      </w:tr>
      <w:tr w:rsidR="001005EC" w:rsidRPr="00102451" w14:paraId="039B201D" w14:textId="77777777" w:rsidTr="00C71130">
        <w:trPr>
          <w:jc w:val="center"/>
        </w:trPr>
        <w:tc>
          <w:tcPr>
            <w:tcW w:w="1600" w:type="pct"/>
          </w:tcPr>
          <w:p w14:paraId="5E97F78F" w14:textId="77777777" w:rsidR="001005EC" w:rsidRPr="0080144D" w:rsidRDefault="001005EC" w:rsidP="00C71130">
            <w:pPr>
              <w:pStyle w:val="RTf5"/>
              <w:rPr>
                <w:color w:val="0D0D0D" w:themeColor="text1" w:themeTint="F2"/>
              </w:rPr>
            </w:pPr>
            <w:r w:rsidRPr="0080144D">
              <w:rPr>
                <w:color w:val="0D0D0D" w:themeColor="text1" w:themeTint="F2"/>
              </w:rPr>
              <w:t>Категории получателей</w:t>
            </w:r>
          </w:p>
        </w:tc>
        <w:tc>
          <w:tcPr>
            <w:tcW w:w="3400" w:type="pct"/>
          </w:tcPr>
          <w:p w14:paraId="50BD240C" w14:textId="3F561887" w:rsidR="001005EC" w:rsidRPr="001005EC" w:rsidRDefault="001005EC" w:rsidP="00C71130">
            <w:pPr>
              <w:pStyle w:val="RTf5"/>
            </w:pPr>
            <w:r w:rsidRPr="001005EC">
              <w:t>ИП</w:t>
            </w:r>
            <w:r w:rsidR="00A90103">
              <w:t>;</w:t>
            </w:r>
          </w:p>
          <w:p w14:paraId="031CD16E" w14:textId="77777777" w:rsidR="001005EC" w:rsidRPr="00103953" w:rsidRDefault="001005EC" w:rsidP="00C71130">
            <w:pPr>
              <w:pStyle w:val="RTf5"/>
            </w:pPr>
            <w:r w:rsidRPr="001005EC">
              <w:t>ЮЛ</w:t>
            </w:r>
          </w:p>
        </w:tc>
      </w:tr>
      <w:tr w:rsidR="001005EC" w:rsidRPr="00102451" w14:paraId="6BC9C015" w14:textId="77777777" w:rsidTr="00C71130">
        <w:trPr>
          <w:jc w:val="center"/>
        </w:trPr>
        <w:tc>
          <w:tcPr>
            <w:tcW w:w="1600" w:type="pct"/>
          </w:tcPr>
          <w:p w14:paraId="712BA006" w14:textId="77777777" w:rsidR="001005EC" w:rsidRPr="00595322" w:rsidRDefault="001005EC" w:rsidP="00C71130">
            <w:pPr>
              <w:pStyle w:val="RTf5"/>
              <w:rPr>
                <w:color w:val="0D0D0D" w:themeColor="text1" w:themeTint="F2"/>
                <w:lang w:val="en-US"/>
              </w:rPr>
            </w:pPr>
            <w:r w:rsidRPr="0080144D">
              <w:rPr>
                <w:color w:val="0D0D0D" w:themeColor="text1" w:themeTint="F2"/>
              </w:rPr>
              <w:t>Подписание</w:t>
            </w:r>
          </w:p>
        </w:tc>
        <w:tc>
          <w:tcPr>
            <w:tcW w:w="3400" w:type="pct"/>
          </w:tcPr>
          <w:p w14:paraId="31A6EC73" w14:textId="6C5ED93B" w:rsidR="001005EC" w:rsidRPr="00560DFD" w:rsidRDefault="00927923" w:rsidP="00C71130">
            <w:pPr>
              <w:pStyle w:val="RTf5"/>
            </w:pPr>
            <w:r>
              <w:t>Не т</w:t>
            </w:r>
            <w:r w:rsidR="001005EC">
              <w:t>ребуется</w:t>
            </w:r>
          </w:p>
        </w:tc>
      </w:tr>
      <w:tr w:rsidR="001005EC" w:rsidRPr="00102451" w14:paraId="465A743D" w14:textId="77777777" w:rsidTr="00C71130">
        <w:trPr>
          <w:jc w:val="center"/>
        </w:trPr>
        <w:tc>
          <w:tcPr>
            <w:tcW w:w="1600" w:type="pct"/>
          </w:tcPr>
          <w:p w14:paraId="35DACA55" w14:textId="77777777" w:rsidR="001005EC" w:rsidRPr="0080144D" w:rsidRDefault="001005EC" w:rsidP="00C71130">
            <w:pPr>
              <w:pStyle w:val="RTf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Возможность отмены</w:t>
            </w:r>
          </w:p>
        </w:tc>
        <w:tc>
          <w:tcPr>
            <w:tcW w:w="3400" w:type="pct"/>
          </w:tcPr>
          <w:p w14:paraId="2590FD84" w14:textId="77777777" w:rsidR="001005EC" w:rsidRDefault="001005EC" w:rsidP="00C71130">
            <w:pPr>
              <w:pStyle w:val="RTf5"/>
            </w:pPr>
            <w:r>
              <w:t>Не предусмотрено</w:t>
            </w:r>
          </w:p>
        </w:tc>
      </w:tr>
    </w:tbl>
    <w:p w14:paraId="470DE42C" w14:textId="5DDC31DB" w:rsidR="001005EC" w:rsidRPr="001005EC" w:rsidRDefault="001005EC" w:rsidP="001005EC">
      <w:pPr>
        <w:pStyle w:val="RTc"/>
      </w:pPr>
      <w:r w:rsidRPr="001005EC">
        <w:t xml:space="preserve">Таблица </w:t>
      </w:r>
      <w:r>
        <w:t>2</w:t>
      </w:r>
      <w:r w:rsidRPr="001005EC">
        <w:t xml:space="preserve">. </w:t>
      </w:r>
      <w:r w:rsidR="00A12982" w:rsidRPr="00A12982">
        <w:t>URL формы «</w:t>
      </w:r>
      <w:r w:rsidR="00880805">
        <w:t>Уведомления о трудовой деятельности иностранцев</w:t>
      </w:r>
      <w:r w:rsidR="00A12982" w:rsidRPr="00A12982">
        <w:t>»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2608"/>
        <w:gridCol w:w="7587"/>
      </w:tblGrid>
      <w:tr w:rsidR="001005EC" w:rsidRPr="00102451" w14:paraId="3DD8DC40" w14:textId="77777777" w:rsidTr="00C71130">
        <w:trPr>
          <w:jc w:val="center"/>
        </w:trPr>
        <w:tc>
          <w:tcPr>
            <w:tcW w:w="1279" w:type="pct"/>
            <w:shd w:val="clear" w:color="auto" w:fill="FFFFFF" w:themeFill="background1"/>
          </w:tcPr>
          <w:p w14:paraId="7AF73C87" w14:textId="77777777" w:rsidR="001005EC" w:rsidRPr="00102451" w:rsidRDefault="001005EC" w:rsidP="001005EC">
            <w:pPr>
              <w:pStyle w:val="RTf6"/>
            </w:pPr>
            <w:r w:rsidRPr="00102451">
              <w:t>Среда ЕПГУ</w:t>
            </w:r>
          </w:p>
        </w:tc>
        <w:tc>
          <w:tcPr>
            <w:tcW w:w="3721" w:type="pct"/>
            <w:shd w:val="clear" w:color="auto" w:fill="FFFFFF" w:themeFill="background1"/>
          </w:tcPr>
          <w:p w14:paraId="79DA115B" w14:textId="77777777" w:rsidR="001005EC" w:rsidRPr="00A12982" w:rsidRDefault="001005EC" w:rsidP="001005EC">
            <w:pPr>
              <w:pStyle w:val="RTf6"/>
              <w:rPr>
                <w:lang w:val="en-US"/>
              </w:rPr>
            </w:pPr>
            <w:r w:rsidRPr="00A12982">
              <w:rPr>
                <w:lang w:val="en-US"/>
              </w:rPr>
              <w:t>URL</w:t>
            </w:r>
          </w:p>
        </w:tc>
      </w:tr>
      <w:tr w:rsidR="001005EC" w:rsidRPr="002B4292" w14:paraId="374F2F3E" w14:textId="77777777" w:rsidTr="00C71130">
        <w:trPr>
          <w:jc w:val="center"/>
        </w:trPr>
        <w:tc>
          <w:tcPr>
            <w:tcW w:w="1279" w:type="pct"/>
          </w:tcPr>
          <w:p w14:paraId="43865765" w14:textId="1AD75280" w:rsidR="001005EC" w:rsidRPr="00102451" w:rsidRDefault="00A12982" w:rsidP="00E00100">
            <w:pPr>
              <w:pStyle w:val="RTf5"/>
            </w:pPr>
            <w:r w:rsidRPr="00102451">
              <w:rPr>
                <w:szCs w:val="24"/>
              </w:rPr>
              <w:t xml:space="preserve">Тестовая среда </w:t>
            </w:r>
            <w:r w:rsidR="00E00100">
              <w:rPr>
                <w:szCs w:val="24"/>
                <w:lang w:val="en-US"/>
              </w:rPr>
              <w:t>SVCDEV</w:t>
            </w:r>
          </w:p>
        </w:tc>
        <w:tc>
          <w:tcPr>
            <w:tcW w:w="3721" w:type="pct"/>
          </w:tcPr>
          <w:p w14:paraId="13D396DC" w14:textId="6B69CED4" w:rsidR="001005EC" w:rsidRPr="00E00100" w:rsidRDefault="000501B2" w:rsidP="00A12982">
            <w:pPr>
              <w:pStyle w:val="RTf5"/>
              <w:rPr>
                <w:rStyle w:val="a8"/>
                <w:snapToGrid/>
                <w:color w:val="0563C1" w:themeColor="hyperlink"/>
                <w:szCs w:val="24"/>
                <w:highlight w:val="yellow"/>
              </w:rPr>
            </w:pPr>
            <w:hyperlink r:id="rId8" w:history="1">
              <w:r w:rsidR="00E00100" w:rsidRPr="00E00100">
                <w:rPr>
                  <w:rStyle w:val="a8"/>
                  <w:snapToGrid/>
                  <w:color w:val="0563C1" w:themeColor="hyperlink"/>
                  <w:szCs w:val="24"/>
                </w:rPr>
                <w:t>https://svcdev-beta.test.gosuslugi.ru/600585</w:t>
              </w:r>
            </w:hyperlink>
            <w:r w:rsidR="00E00100" w:rsidRPr="00E00100">
              <w:t xml:space="preserve"> </w:t>
            </w:r>
          </w:p>
        </w:tc>
      </w:tr>
      <w:tr w:rsidR="001005EC" w:rsidRPr="00102451" w14:paraId="2B632A7C" w14:textId="77777777" w:rsidTr="00C71130">
        <w:trPr>
          <w:jc w:val="center"/>
        </w:trPr>
        <w:tc>
          <w:tcPr>
            <w:tcW w:w="1279" w:type="pct"/>
          </w:tcPr>
          <w:p w14:paraId="73D435A3" w14:textId="77777777" w:rsidR="001005EC" w:rsidRPr="00102451" w:rsidRDefault="001005EC" w:rsidP="001005EC">
            <w:pPr>
              <w:pStyle w:val="RTf5"/>
            </w:pPr>
            <w:r w:rsidRPr="00102451">
              <w:t>Продуктивная среда</w:t>
            </w:r>
          </w:p>
        </w:tc>
        <w:tc>
          <w:tcPr>
            <w:tcW w:w="3721" w:type="pct"/>
          </w:tcPr>
          <w:p w14:paraId="2F1A9F6F" w14:textId="46A419BF" w:rsidR="001005EC" w:rsidRPr="00A12982" w:rsidRDefault="000501B2" w:rsidP="00A12982">
            <w:pPr>
              <w:pStyle w:val="RTf5"/>
            </w:pPr>
            <w:hyperlink r:id="rId9" w:history="1">
              <w:r w:rsidR="00A12982" w:rsidRPr="00A12982">
                <w:rPr>
                  <w:rStyle w:val="a8"/>
                  <w:snapToGrid/>
                  <w:color w:val="0563C1" w:themeColor="hyperlink"/>
                  <w:szCs w:val="24"/>
                </w:rPr>
                <w:t>https://gosuslugi.ru/600585/1/form</w:t>
              </w:r>
            </w:hyperlink>
          </w:p>
        </w:tc>
      </w:tr>
    </w:tbl>
    <w:p w14:paraId="6DB8613B" w14:textId="77777777" w:rsidR="00292C14" w:rsidRPr="00292C14" w:rsidRDefault="00292C14" w:rsidP="00292C14">
      <w:pPr>
        <w:pStyle w:val="RT21"/>
      </w:pPr>
      <w:r w:rsidRPr="00292C14">
        <w:t>Подача заявления</w:t>
      </w:r>
    </w:p>
    <w:p w14:paraId="5576FC6F" w14:textId="77777777" w:rsidR="00292C14" w:rsidRPr="00292C14" w:rsidRDefault="00292C14" w:rsidP="00292C14">
      <w:pPr>
        <w:tabs>
          <w:tab w:val="left" w:pos="851"/>
        </w:tabs>
        <w:snapToGrid w:val="0"/>
        <w:spacing w:line="360" w:lineRule="auto"/>
        <w:ind w:firstLine="851"/>
        <w:jc w:val="both"/>
        <w:rPr>
          <w:rFonts w:eastAsia="Times New Roman"/>
          <w:szCs w:val="24"/>
          <w:lang w:eastAsia="ru-RU"/>
        </w:rPr>
      </w:pPr>
      <w:r w:rsidRPr="00292C14">
        <w:rPr>
          <w:rFonts w:eastAsia="Times New Roman"/>
          <w:szCs w:val="24"/>
          <w:lang w:eastAsia="ru-RU"/>
        </w:rPr>
        <w:t xml:space="preserve">Процесс подачи заявления по услуге осуществляется в 2 этапа: </w:t>
      </w:r>
    </w:p>
    <w:p w14:paraId="50BF0CA9" w14:textId="2290909B" w:rsidR="00292C14" w:rsidRPr="00292C14" w:rsidRDefault="00B52D9E" w:rsidP="00292C14">
      <w:pPr>
        <w:pStyle w:val="RT1231"/>
      </w:pPr>
      <w:r>
        <w:t>формирование номера</w:t>
      </w:r>
      <w:r w:rsidR="00292C14" w:rsidRPr="00292C14">
        <w:t xml:space="preserve"> заявления через вызов метода «Создание заявления» (</w:t>
      </w:r>
      <w:r w:rsidR="00D851C7">
        <w:rPr>
          <w:lang w:val="en-US"/>
        </w:rPr>
        <w:t>POST</w:t>
      </w:r>
      <w:r w:rsidR="00D851C7" w:rsidRPr="00D851C7">
        <w:t xml:space="preserve"> </w:t>
      </w:r>
      <w:r w:rsidR="00292C14" w:rsidRPr="00292C14">
        <w:t>/</w:t>
      </w:r>
      <w:r w:rsidR="00292C14" w:rsidRPr="00292C14">
        <w:rPr>
          <w:lang w:val="en-US"/>
        </w:rPr>
        <w:t>api</w:t>
      </w:r>
      <w:r w:rsidR="00292C14" w:rsidRPr="00292C14">
        <w:t>/</w:t>
      </w:r>
      <w:r w:rsidR="00292C14" w:rsidRPr="00292C14">
        <w:rPr>
          <w:lang w:val="en-US"/>
        </w:rPr>
        <w:t>gusmev</w:t>
      </w:r>
      <w:r w:rsidR="00292C14" w:rsidRPr="00292C14">
        <w:t>/</w:t>
      </w:r>
      <w:r w:rsidR="00292C14" w:rsidRPr="00292C14">
        <w:rPr>
          <w:lang w:val="en-US"/>
        </w:rPr>
        <w:t>order</w:t>
      </w:r>
      <w:r w:rsidR="00292C14" w:rsidRPr="00292C14">
        <w:t>);</w:t>
      </w:r>
    </w:p>
    <w:p w14:paraId="4C557D2B" w14:textId="507A747D" w:rsidR="00292C14" w:rsidRPr="00292C14" w:rsidRDefault="00292C14" w:rsidP="00292C14">
      <w:pPr>
        <w:pStyle w:val="RT1231"/>
      </w:pPr>
      <w:r w:rsidRPr="00292C14">
        <w:t>отправка заявления и загрузка архива с файлами по заявлению через вызов метода «Загрузка архива по частям» (</w:t>
      </w:r>
      <w:r w:rsidR="00D851C7">
        <w:rPr>
          <w:lang w:val="en-US"/>
        </w:rPr>
        <w:t>POST</w:t>
      </w:r>
      <w:r w:rsidR="00D851C7" w:rsidRPr="00D851C7">
        <w:t xml:space="preserve"> </w:t>
      </w:r>
      <w:r w:rsidRPr="00292C14">
        <w:t>/</w:t>
      </w:r>
      <w:r w:rsidRPr="00292C14">
        <w:rPr>
          <w:lang w:val="en-US"/>
        </w:rPr>
        <w:t>api</w:t>
      </w:r>
      <w:r w:rsidRPr="00292C14">
        <w:t>/</w:t>
      </w:r>
      <w:r w:rsidRPr="00292C14">
        <w:rPr>
          <w:lang w:val="en-US"/>
        </w:rPr>
        <w:t>gusmev</w:t>
      </w:r>
      <w:r w:rsidRPr="00292C14">
        <w:t>/</w:t>
      </w:r>
      <w:r w:rsidRPr="00292C14">
        <w:rPr>
          <w:lang w:val="en-US"/>
        </w:rPr>
        <w:t>push</w:t>
      </w:r>
      <w:r w:rsidRPr="00292C14">
        <w:t>/</w:t>
      </w:r>
      <w:r w:rsidRPr="00292C14">
        <w:rPr>
          <w:lang w:val="en-US"/>
        </w:rPr>
        <w:t>chunked</w:t>
      </w:r>
      <w:r w:rsidRPr="00292C14">
        <w:t>).</w:t>
      </w:r>
    </w:p>
    <w:p w14:paraId="06AFC94B" w14:textId="2E8CF5F0" w:rsidR="00292C14" w:rsidRPr="00D851C7" w:rsidRDefault="00292C14" w:rsidP="00292C14">
      <w:pPr>
        <w:spacing w:after="60" w:line="360" w:lineRule="auto"/>
        <w:ind w:left="1247" w:hanging="396"/>
        <w:jc w:val="both"/>
        <w:rPr>
          <w:rFonts w:eastAsia="Times New Roman"/>
          <w:szCs w:val="20"/>
          <w:lang w:eastAsia="ru-RU"/>
        </w:rPr>
      </w:pPr>
      <w:r w:rsidRPr="00292C14">
        <w:rPr>
          <w:rFonts w:eastAsia="Times New Roman"/>
          <w:szCs w:val="20"/>
          <w:lang w:eastAsia="ru-RU"/>
        </w:rPr>
        <w:t xml:space="preserve">Подробнее см. </w:t>
      </w:r>
      <w:r w:rsidR="00927923">
        <w:rPr>
          <w:rFonts w:eastAsia="Times New Roman"/>
          <w:szCs w:val="20"/>
          <w:lang w:eastAsia="ru-RU"/>
        </w:rPr>
        <w:t>о</w:t>
      </w:r>
      <w:r w:rsidRPr="00292C14">
        <w:rPr>
          <w:rFonts w:eastAsia="Times New Roman"/>
          <w:szCs w:val="20"/>
          <w:lang w:eastAsia="ru-RU"/>
        </w:rPr>
        <w:t>сновну</w:t>
      </w:r>
      <w:r w:rsidR="00D851C7">
        <w:rPr>
          <w:rFonts w:eastAsia="Times New Roman"/>
          <w:szCs w:val="20"/>
          <w:lang w:eastAsia="ru-RU"/>
        </w:rPr>
        <w:t>ю спецификацию</w:t>
      </w:r>
      <w:r w:rsidR="008274E8">
        <w:rPr>
          <w:rFonts w:eastAsia="Times New Roman"/>
          <w:szCs w:val="20"/>
          <w:lang w:eastAsia="ru-RU"/>
        </w:rPr>
        <w:t xml:space="preserve"> </w:t>
      </w:r>
      <w:r w:rsidR="008274E8" w:rsidRPr="00B65E0C">
        <w:rPr>
          <w:rFonts w:eastAsia="Times New Roman"/>
          <w:szCs w:val="20"/>
          <w:lang w:eastAsia="ru-RU"/>
        </w:rPr>
        <w:t>(</w:t>
      </w:r>
      <w:r w:rsidR="008274E8">
        <w:rPr>
          <w:rFonts w:eastAsia="Times New Roman"/>
          <w:szCs w:val="20"/>
          <w:lang w:eastAsia="ru-RU"/>
        </w:rPr>
        <w:t>из раздела 7)</w:t>
      </w:r>
      <w:r w:rsidR="00D851C7">
        <w:rPr>
          <w:rFonts w:eastAsia="Times New Roman"/>
          <w:szCs w:val="20"/>
          <w:lang w:eastAsia="ru-RU"/>
        </w:rPr>
        <w:t>.</w:t>
      </w:r>
    </w:p>
    <w:p w14:paraId="1661A3A0" w14:textId="667759E4" w:rsidR="001005EC" w:rsidRDefault="001005EC" w:rsidP="001005EC">
      <w:pPr>
        <w:pStyle w:val="RT21"/>
      </w:pPr>
      <w:r>
        <w:t>Формирование архива</w:t>
      </w:r>
    </w:p>
    <w:p w14:paraId="3ACEFD07" w14:textId="77777777" w:rsidR="001005EC" w:rsidRPr="00356079" w:rsidRDefault="001005EC" w:rsidP="001005EC">
      <w:pPr>
        <w:pStyle w:val="RT0"/>
      </w:pPr>
      <w:r>
        <w:t xml:space="preserve">При отправке заявления загружается архив в формате </w:t>
      </w:r>
      <w:r>
        <w:rPr>
          <w:lang w:val="en-US"/>
        </w:rPr>
        <w:t>zip</w:t>
      </w:r>
      <w:r>
        <w:t>. Состав файлов архива описан в таблице 3.</w:t>
      </w:r>
    </w:p>
    <w:p w14:paraId="31CDCF75" w14:textId="77777777" w:rsidR="001005EC" w:rsidRPr="00577775" w:rsidRDefault="001005EC" w:rsidP="001005EC">
      <w:pPr>
        <w:pStyle w:val="RTc"/>
      </w:pPr>
      <w:r w:rsidRPr="00577775">
        <w:t xml:space="preserve">Таблица </w:t>
      </w:r>
      <w:r>
        <w:t>3</w:t>
      </w:r>
      <w:r w:rsidRPr="00577775">
        <w:t>. Состав файлов архива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2035"/>
        <w:gridCol w:w="8160"/>
      </w:tblGrid>
      <w:tr w:rsidR="001005EC" w14:paraId="224928B8" w14:textId="77777777" w:rsidTr="00C71130">
        <w:trPr>
          <w:trHeight w:val="412"/>
          <w:jc w:val="center"/>
        </w:trPr>
        <w:tc>
          <w:tcPr>
            <w:tcW w:w="998" w:type="pct"/>
            <w:shd w:val="clear" w:color="auto" w:fill="FFFFFF" w:themeFill="background1"/>
          </w:tcPr>
          <w:p w14:paraId="3F9C9425" w14:textId="77777777" w:rsidR="001005EC" w:rsidRDefault="001005EC" w:rsidP="009F613D">
            <w:pPr>
              <w:pStyle w:val="RTf6"/>
            </w:pPr>
            <w:r>
              <w:t>Название</w:t>
            </w:r>
          </w:p>
        </w:tc>
        <w:tc>
          <w:tcPr>
            <w:tcW w:w="4002" w:type="pct"/>
            <w:shd w:val="clear" w:color="auto" w:fill="FFFFFF" w:themeFill="background1"/>
          </w:tcPr>
          <w:p w14:paraId="74EC24B5" w14:textId="77777777" w:rsidR="001005EC" w:rsidRDefault="001005EC" w:rsidP="009F613D">
            <w:pPr>
              <w:pStyle w:val="RTf6"/>
            </w:pPr>
            <w:r>
              <w:t>Описание</w:t>
            </w:r>
          </w:p>
        </w:tc>
      </w:tr>
      <w:tr w:rsidR="001005EC" w14:paraId="7D849E39" w14:textId="77777777" w:rsidTr="00C71130">
        <w:trPr>
          <w:trHeight w:val="837"/>
          <w:jc w:val="center"/>
        </w:trPr>
        <w:tc>
          <w:tcPr>
            <w:tcW w:w="998" w:type="pct"/>
          </w:tcPr>
          <w:p w14:paraId="6BABE326" w14:textId="77777777" w:rsidR="001005EC" w:rsidRDefault="001005EC" w:rsidP="009F613D">
            <w:pPr>
              <w:pStyle w:val="RTf7"/>
            </w:pPr>
            <w:r>
              <w:rPr>
                <w:shd w:val="clear" w:color="auto" w:fill="FFFFFF"/>
              </w:rPr>
              <w:t>attach.xml</w:t>
            </w:r>
          </w:p>
        </w:tc>
        <w:tc>
          <w:tcPr>
            <w:tcW w:w="4002" w:type="pct"/>
          </w:tcPr>
          <w:p w14:paraId="3C360D82" w14:textId="77777777" w:rsidR="001005EC" w:rsidRDefault="001005EC" w:rsidP="009F613D">
            <w:pPr>
              <w:spacing w:line="360" w:lineRule="auto"/>
              <w:jc w:val="both"/>
            </w:pPr>
            <w:r>
              <w:t>Файл заявления, сформированный в соответствии с ВС «</w:t>
            </w:r>
            <w:r w:rsidRPr="00577775">
              <w:t xml:space="preserve">Приём уведомлений о заключении и расторжении с иностранным гражданином трудовых и </w:t>
            </w:r>
            <w:r w:rsidRPr="00577775">
              <w:lastRenderedPageBreak/>
              <w:t>гражданско-правовых договоров о выполнении работ, исполнения обязательств по выплате заработной платы ВКС</w:t>
            </w:r>
            <w:r>
              <w:t>».</w:t>
            </w:r>
          </w:p>
          <w:p w14:paraId="00B112DD" w14:textId="3153CBBD" w:rsidR="001005EC" w:rsidRPr="00A2524D" w:rsidRDefault="001005EC" w:rsidP="009F613D">
            <w:pPr>
              <w:spacing w:line="360" w:lineRule="auto"/>
              <w:jc w:val="both"/>
            </w:pPr>
            <w:r>
              <w:t xml:space="preserve">Информация о ВС доступна по ссылке </w:t>
            </w:r>
            <w:hyperlink r:id="rId10" w:anchor="/inquiries/card/34028e08-073b-4f25-8841-85604d9b3587" w:history="1">
              <w:r w:rsidRPr="002C644D">
                <w:rPr>
                  <w:rStyle w:val="a8"/>
                </w:rPr>
                <w:t>https://lkuv.gosuslugi.ru/paip-portal/#/inquiries/card/34028e08-073b-4f25-8841-85604d9b3587</w:t>
              </w:r>
            </w:hyperlink>
            <w:r>
              <w:t>.</w:t>
            </w:r>
            <w:r w:rsidR="00A2524D">
              <w:t xml:space="preserve"> В том числе, по ссылке приведена </w:t>
            </w:r>
            <w:r w:rsidR="00A2524D">
              <w:rPr>
                <w:lang w:val="en-US"/>
              </w:rPr>
              <w:t>XSD</w:t>
            </w:r>
            <w:r w:rsidR="00A2524D" w:rsidRPr="002B1A33">
              <w:t>-</w:t>
            </w:r>
            <w:r w:rsidR="00A2524D">
              <w:t xml:space="preserve">схема, используемая для проверки формируемого файла </w:t>
            </w:r>
            <w:r w:rsidR="00A2524D">
              <w:rPr>
                <w:lang w:val="en-US"/>
              </w:rPr>
              <w:t>attach</w:t>
            </w:r>
            <w:r w:rsidR="00A2524D" w:rsidRPr="002B1A33">
              <w:t>.</w:t>
            </w:r>
            <w:r w:rsidR="00A2524D">
              <w:rPr>
                <w:lang w:val="en-US"/>
              </w:rPr>
              <w:t>xml</w:t>
            </w:r>
            <w:r w:rsidR="00A2524D" w:rsidRPr="002B1A33">
              <w:t>.</w:t>
            </w:r>
          </w:p>
          <w:p w14:paraId="242D6B93" w14:textId="77777777" w:rsidR="003D3ABC" w:rsidRPr="00577775" w:rsidRDefault="003D3ABC" w:rsidP="009F613D">
            <w:pPr>
              <w:spacing w:line="360" w:lineRule="auto"/>
              <w:jc w:val="both"/>
            </w:pPr>
            <w:r>
              <w:t>Дополнительные ограничения см. в таблице 4.</w:t>
            </w:r>
          </w:p>
        </w:tc>
      </w:tr>
    </w:tbl>
    <w:p w14:paraId="29F58E03" w14:textId="77777777" w:rsidR="001005EC" w:rsidRDefault="001005EC" w:rsidP="001005EC"/>
    <w:p w14:paraId="7339FC1E" w14:textId="161B8F14" w:rsidR="00BA049B" w:rsidRDefault="00BA049B">
      <w:pPr>
        <w:spacing w:after="160" w:line="259" w:lineRule="auto"/>
        <w:rPr>
          <w:rFonts w:eastAsia="Times New Roman"/>
          <w:b/>
          <w:kern w:val="28"/>
          <w:lang w:eastAsia="ru-RU"/>
        </w:rPr>
      </w:pPr>
    </w:p>
    <w:p w14:paraId="3C99D889" w14:textId="77777777" w:rsidR="001B6EDC" w:rsidRDefault="001B6EDC" w:rsidP="003D3ABC">
      <w:pPr>
        <w:pStyle w:val="RT21"/>
        <w:sectPr w:rsidR="001B6EDC" w:rsidSect="00956A16">
          <w:headerReference w:type="default" r:id="rId11"/>
          <w:headerReference w:type="first" r:id="rId12"/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</w:p>
    <w:p w14:paraId="4C55D9DD" w14:textId="38980F90" w:rsidR="001005EC" w:rsidRDefault="003D3ABC" w:rsidP="003D3ABC">
      <w:pPr>
        <w:pStyle w:val="RT21"/>
        <w:rPr>
          <w:shd w:val="clear" w:color="auto" w:fill="FFFFFF"/>
        </w:rPr>
      </w:pPr>
      <w:r>
        <w:lastRenderedPageBreak/>
        <w:t xml:space="preserve">Формирование </w:t>
      </w:r>
      <w:r>
        <w:rPr>
          <w:shd w:val="clear" w:color="auto" w:fill="FFFFFF"/>
        </w:rPr>
        <w:t>attach.xml</w:t>
      </w:r>
    </w:p>
    <w:p w14:paraId="1493C5C9" w14:textId="49D264E6" w:rsidR="003D3ABC" w:rsidRPr="003D3ABC" w:rsidRDefault="003D3ABC" w:rsidP="003D3ABC">
      <w:pPr>
        <w:pStyle w:val="RTc"/>
      </w:pPr>
      <w:r>
        <w:t xml:space="preserve">Таблица 4. </w:t>
      </w:r>
      <w:r w:rsidR="00100FCF">
        <w:t>Дополнительные требования к</w:t>
      </w:r>
      <w:r w:rsidRPr="003D3ABC">
        <w:t xml:space="preserve"> формировани</w:t>
      </w:r>
      <w:r w:rsidR="00100FCF">
        <w:t>ю</w:t>
      </w:r>
      <w:r w:rsidRPr="003D3ABC">
        <w:t xml:space="preserve"> файла заявления attach.xml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5103"/>
        <w:gridCol w:w="1701"/>
        <w:gridCol w:w="5492"/>
      </w:tblGrid>
      <w:tr w:rsidR="00A00EB7" w:rsidRPr="00D006E6" w14:paraId="496EBECC" w14:textId="46BD0FE4" w:rsidTr="00670876">
        <w:trPr>
          <w:tblHeader/>
        </w:trPr>
        <w:tc>
          <w:tcPr>
            <w:tcW w:w="2263" w:type="dxa"/>
            <w:shd w:val="clear" w:color="auto" w:fill="FFFFFF" w:themeFill="background1"/>
            <w:vAlign w:val="center"/>
          </w:tcPr>
          <w:p w14:paraId="041762FA" w14:textId="77777777" w:rsidR="00A00EB7" w:rsidRPr="00D006E6" w:rsidRDefault="00A00EB7" w:rsidP="005F5121">
            <w:pPr>
              <w:pStyle w:val="RTf6"/>
            </w:pPr>
            <w:r w:rsidRPr="00D006E6">
              <w:t>Наименование поля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103CB1B8" w14:textId="74DB2D23" w:rsidR="00A00EB7" w:rsidRPr="00D006E6" w:rsidRDefault="00A00EB7" w:rsidP="005F5121">
            <w:pPr>
              <w:pStyle w:val="RTf6"/>
              <w:rPr>
                <w:lang w:val="en-US"/>
              </w:rPr>
            </w:pPr>
            <w:r>
              <w:t>Атрибут</w:t>
            </w:r>
            <w:r w:rsidRPr="00D006E6">
              <w:t xml:space="preserve"> </w:t>
            </w:r>
            <w:r w:rsidRPr="00D006E6">
              <w:rPr>
                <w:lang w:val="en-US"/>
              </w:rPr>
              <w:t>XML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37A895C" w14:textId="77777777" w:rsidR="00A00EB7" w:rsidRPr="00D006E6" w:rsidRDefault="00A00EB7" w:rsidP="00670876">
            <w:pPr>
              <w:pStyle w:val="RTf6"/>
            </w:pPr>
            <w:r w:rsidRPr="00D006E6">
              <w:t>Значения, ограничения</w:t>
            </w:r>
          </w:p>
        </w:tc>
        <w:tc>
          <w:tcPr>
            <w:tcW w:w="5492" w:type="dxa"/>
            <w:shd w:val="clear" w:color="auto" w:fill="FFFFFF" w:themeFill="background1"/>
            <w:vAlign w:val="center"/>
          </w:tcPr>
          <w:p w14:paraId="0EF433AA" w14:textId="77777777" w:rsidR="00A00EB7" w:rsidRPr="00D006E6" w:rsidRDefault="00A00EB7" w:rsidP="005F5121">
            <w:pPr>
              <w:pStyle w:val="RTf6"/>
            </w:pPr>
            <w:r w:rsidRPr="00D006E6">
              <w:t>Форматно-логический контроль</w:t>
            </w:r>
          </w:p>
        </w:tc>
      </w:tr>
      <w:tr w:rsidR="00A00EB7" w:rsidRPr="00CC7CE8" w14:paraId="424FBA5C" w14:textId="48506A85" w:rsidTr="00670876">
        <w:tc>
          <w:tcPr>
            <w:tcW w:w="2263" w:type="dxa"/>
            <w:vAlign w:val="center"/>
          </w:tcPr>
          <w:p w14:paraId="389A813C" w14:textId="51F4495B" w:rsidR="00A00EB7" w:rsidRPr="00E35AC6" w:rsidRDefault="00A00EB7" w:rsidP="005F5121">
            <w:pPr>
              <w:pStyle w:val="RTf5"/>
            </w:pPr>
            <w:r w:rsidRPr="00E35AC6">
              <w:t>Номер заявления на ЕПГУ</w:t>
            </w:r>
          </w:p>
        </w:tc>
        <w:tc>
          <w:tcPr>
            <w:tcW w:w="5103" w:type="dxa"/>
            <w:vAlign w:val="center"/>
          </w:tcPr>
          <w:p w14:paraId="1A5CAE92" w14:textId="1B655D81" w:rsidR="00A00EB7" w:rsidRPr="00A00EB7" w:rsidRDefault="00A00EB7" w:rsidP="005F5121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/ns1:EPGURequest/types:employmentNotification/types:orderId</w:t>
            </w:r>
          </w:p>
        </w:tc>
        <w:tc>
          <w:tcPr>
            <w:tcW w:w="1701" w:type="dxa"/>
            <w:vAlign w:val="center"/>
          </w:tcPr>
          <w:p w14:paraId="70A1CD5C" w14:textId="23AF0DF7" w:rsidR="00A00EB7" w:rsidRPr="00E35AC6" w:rsidRDefault="00A00EB7" w:rsidP="00670876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0A5036B7" w14:textId="55221521" w:rsidR="00A00EB7" w:rsidRPr="00E35AC6" w:rsidRDefault="00A00EB7" w:rsidP="005F5121">
            <w:pPr>
              <w:pStyle w:val="RTf5"/>
            </w:pPr>
            <w:r w:rsidRPr="00E35AC6">
              <w:t>Заполняется значением, формируемым ЕПГУ</w:t>
            </w:r>
          </w:p>
        </w:tc>
      </w:tr>
      <w:tr w:rsidR="00A00EB7" w:rsidRPr="00CC7CE8" w14:paraId="5CEFF180" w14:textId="12102FAD" w:rsidTr="00670876">
        <w:tc>
          <w:tcPr>
            <w:tcW w:w="2263" w:type="dxa"/>
            <w:vAlign w:val="center"/>
          </w:tcPr>
          <w:p w14:paraId="1088BED8" w14:textId="0D7982B2" w:rsidR="00A00EB7" w:rsidRPr="00E35AC6" w:rsidRDefault="00A00EB7" w:rsidP="005F5121">
            <w:pPr>
              <w:pStyle w:val="RTf5"/>
            </w:pPr>
            <w:r w:rsidRPr="00E35AC6">
              <w:t>Код услуги</w:t>
            </w:r>
          </w:p>
        </w:tc>
        <w:tc>
          <w:tcPr>
            <w:tcW w:w="5103" w:type="dxa"/>
            <w:vAlign w:val="center"/>
          </w:tcPr>
          <w:p w14:paraId="690E1745" w14:textId="4243D123" w:rsidR="00A00EB7" w:rsidRPr="00A00EB7" w:rsidRDefault="00A00EB7" w:rsidP="005F5121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/ns1:EPGURequest/types:employmentNotification/types:serviceCode</w:t>
            </w:r>
          </w:p>
        </w:tc>
        <w:tc>
          <w:tcPr>
            <w:tcW w:w="1701" w:type="dxa"/>
            <w:vAlign w:val="center"/>
          </w:tcPr>
          <w:p w14:paraId="5C9F91C0" w14:textId="1791809C" w:rsidR="00A00EB7" w:rsidRPr="00E35AC6" w:rsidRDefault="00A00EB7" w:rsidP="00670876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70A74ADD" w14:textId="2D8C9889" w:rsidR="00A00EB7" w:rsidRPr="00E35AC6" w:rsidRDefault="00A00EB7" w:rsidP="005F5121">
            <w:pPr>
              <w:pStyle w:val="RTf5"/>
            </w:pPr>
            <w:r w:rsidRPr="00E35AC6">
              <w:t>Заполняется значением «10000000585»</w:t>
            </w:r>
          </w:p>
        </w:tc>
      </w:tr>
      <w:tr w:rsidR="00A00EB7" w:rsidRPr="00CC7CE8" w14:paraId="6A11819E" w14:textId="680C9485" w:rsidTr="00670876">
        <w:tc>
          <w:tcPr>
            <w:tcW w:w="2263" w:type="dxa"/>
            <w:vAlign w:val="center"/>
          </w:tcPr>
          <w:p w14:paraId="5F78A99E" w14:textId="382BB551" w:rsidR="00A00EB7" w:rsidRPr="00E35AC6" w:rsidRDefault="00A00EB7" w:rsidP="005F5121">
            <w:pPr>
              <w:pStyle w:val="RTf5"/>
            </w:pPr>
            <w:r w:rsidRPr="00E35AC6">
              <w:t>Код процедуры</w:t>
            </w:r>
          </w:p>
        </w:tc>
        <w:tc>
          <w:tcPr>
            <w:tcW w:w="5103" w:type="dxa"/>
            <w:vAlign w:val="center"/>
          </w:tcPr>
          <w:p w14:paraId="330FF275" w14:textId="0A962A7C" w:rsidR="00A00EB7" w:rsidRPr="00A00EB7" w:rsidRDefault="00A00EB7" w:rsidP="005F5121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/ns1:EPGURequest/types:employmentNotification/types:procedureCode</w:t>
            </w:r>
          </w:p>
        </w:tc>
        <w:tc>
          <w:tcPr>
            <w:tcW w:w="1701" w:type="dxa"/>
            <w:vAlign w:val="center"/>
          </w:tcPr>
          <w:p w14:paraId="05D5471A" w14:textId="7FD7B62B" w:rsidR="00A00EB7" w:rsidRPr="00E35AC6" w:rsidRDefault="00A00EB7" w:rsidP="00670876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621566B1" w14:textId="40C72320" w:rsidR="00A00EB7" w:rsidRPr="00E35AC6" w:rsidRDefault="00A00EB7" w:rsidP="005F5121">
            <w:pPr>
              <w:pStyle w:val="RTf5"/>
            </w:pPr>
            <w:r w:rsidRPr="00E35AC6">
              <w:t>Заполняется значением «001»</w:t>
            </w:r>
          </w:p>
        </w:tc>
      </w:tr>
      <w:tr w:rsidR="00A00EB7" w:rsidRPr="00CC7CE8" w14:paraId="6FA61808" w14:textId="3B84C40E" w:rsidTr="00670876">
        <w:tc>
          <w:tcPr>
            <w:tcW w:w="2263" w:type="dxa"/>
            <w:vAlign w:val="center"/>
          </w:tcPr>
          <w:p w14:paraId="3EA3A458" w14:textId="5AD37562" w:rsidR="00A00EB7" w:rsidRPr="00E35AC6" w:rsidRDefault="00A00EB7" w:rsidP="005F5121">
            <w:pPr>
              <w:pStyle w:val="RTf5"/>
            </w:pPr>
            <w:r w:rsidRPr="00E35AC6">
              <w:t>Тип заявителя</w:t>
            </w:r>
          </w:p>
        </w:tc>
        <w:tc>
          <w:tcPr>
            <w:tcW w:w="5103" w:type="dxa"/>
            <w:vAlign w:val="center"/>
          </w:tcPr>
          <w:p w14:paraId="26E49D96" w14:textId="5BA43CA3" w:rsidR="00A00EB7" w:rsidRPr="00A00EB7" w:rsidRDefault="00A00EB7" w:rsidP="005F5121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/ns1:EPGURequest/types:employmentNotification/types:userType</w:t>
            </w:r>
          </w:p>
        </w:tc>
        <w:tc>
          <w:tcPr>
            <w:tcW w:w="1701" w:type="dxa"/>
            <w:vAlign w:val="center"/>
          </w:tcPr>
          <w:p w14:paraId="2B7E4043" w14:textId="3CFC5F18" w:rsidR="00A00EB7" w:rsidRPr="00E35AC6" w:rsidRDefault="00A00EB7" w:rsidP="00670876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6608C612" w14:textId="6ADB5FDD" w:rsidR="00A00EB7" w:rsidRPr="00E35AC6" w:rsidRDefault="00A00EB7" w:rsidP="005F5121">
            <w:pPr>
              <w:pStyle w:val="RTf5"/>
            </w:pPr>
            <w:r w:rsidRPr="00E35AC6">
              <w:t>Заполняется значе</w:t>
            </w:r>
            <w:r w:rsidR="00260DF5">
              <w:t>нием из статичного справочника:</w:t>
            </w:r>
          </w:p>
          <w:p w14:paraId="16903639" w14:textId="30E3FE56" w:rsidR="00A00EB7" w:rsidRPr="00E35AC6" w:rsidRDefault="00A00EB7" w:rsidP="005F5121">
            <w:pPr>
              <w:pStyle w:val="RTf5"/>
            </w:pPr>
            <w:r w:rsidRPr="00E35AC6">
              <w:t>LEGAL – если заявитель является ЮЛ;</w:t>
            </w:r>
          </w:p>
          <w:p w14:paraId="257409BB" w14:textId="56740BFA" w:rsidR="00A00EB7" w:rsidRPr="00E35AC6" w:rsidRDefault="00A00EB7" w:rsidP="005F5121">
            <w:pPr>
              <w:pStyle w:val="RTf5"/>
            </w:pPr>
            <w:r w:rsidRPr="00E35AC6">
              <w:t>BUSINESS – если заявитель является ИП.</w:t>
            </w:r>
          </w:p>
        </w:tc>
      </w:tr>
      <w:tr w:rsidR="00A00EB7" w:rsidRPr="00CC7CE8" w14:paraId="06A580FD" w14:textId="24C0F528" w:rsidTr="00670876">
        <w:tc>
          <w:tcPr>
            <w:tcW w:w="2263" w:type="dxa"/>
            <w:vAlign w:val="center"/>
          </w:tcPr>
          <w:p w14:paraId="0B07F465" w14:textId="2848D50B" w:rsidR="00A00EB7" w:rsidRPr="00E35AC6" w:rsidRDefault="00A00EB7" w:rsidP="005F5121">
            <w:pPr>
              <w:pStyle w:val="RTf5"/>
            </w:pPr>
            <w:r w:rsidRPr="00E35AC6">
              <w:t>Код поставщика</w:t>
            </w:r>
          </w:p>
        </w:tc>
        <w:tc>
          <w:tcPr>
            <w:tcW w:w="5103" w:type="dxa"/>
            <w:vAlign w:val="center"/>
          </w:tcPr>
          <w:p w14:paraId="4B377E10" w14:textId="04D7EF7D" w:rsidR="00A00EB7" w:rsidRPr="00A00EB7" w:rsidRDefault="00A00EB7" w:rsidP="005F5121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/ns1:EPGURequest/types:employmentNotification/types:supplierInfo</w:t>
            </w:r>
          </w:p>
        </w:tc>
        <w:tc>
          <w:tcPr>
            <w:tcW w:w="1701" w:type="dxa"/>
            <w:vAlign w:val="center"/>
          </w:tcPr>
          <w:p w14:paraId="2AEC0E92" w14:textId="2D0C2A77" w:rsidR="00A00EB7" w:rsidRPr="00E35AC6" w:rsidRDefault="00A00EB7" w:rsidP="00670876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3CF7B9F3" w14:textId="6DF00C13" w:rsidR="00A00EB7" w:rsidRPr="00E35AC6" w:rsidRDefault="00A00EB7" w:rsidP="005F5121">
            <w:pPr>
              <w:pStyle w:val="RTf5"/>
            </w:pPr>
            <w:r w:rsidRPr="00E35AC6">
              <w:t>Заполняется значением «0000000000000105»</w:t>
            </w:r>
          </w:p>
        </w:tc>
      </w:tr>
      <w:tr w:rsidR="00A00EB7" w:rsidRPr="00662238" w14:paraId="4775479F" w14:textId="77777777" w:rsidTr="00670876">
        <w:tc>
          <w:tcPr>
            <w:tcW w:w="2263" w:type="dxa"/>
            <w:vAlign w:val="center"/>
          </w:tcPr>
          <w:p w14:paraId="0B0A6ECF" w14:textId="17B73535" w:rsidR="00A00EB7" w:rsidRPr="00E35AC6" w:rsidRDefault="00A00EB7" w:rsidP="005F5121">
            <w:pPr>
              <w:pStyle w:val="RTf5"/>
            </w:pPr>
            <w:r w:rsidRPr="00E35AC6">
              <w:t>Тип органа обращения</w:t>
            </w:r>
          </w:p>
        </w:tc>
        <w:tc>
          <w:tcPr>
            <w:tcW w:w="5103" w:type="dxa"/>
            <w:vAlign w:val="center"/>
          </w:tcPr>
          <w:p w14:paraId="2A49A7B5" w14:textId="217277C8" w:rsidR="00A00EB7" w:rsidRPr="0036235E" w:rsidRDefault="00A00EB7" w:rsidP="003E1527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/ns1:EPGURequest/types:employmentNotification/types:subdivision/types:type</w:t>
            </w:r>
          </w:p>
        </w:tc>
        <w:tc>
          <w:tcPr>
            <w:tcW w:w="1701" w:type="dxa"/>
            <w:vAlign w:val="center"/>
          </w:tcPr>
          <w:p w14:paraId="66B3A08B" w14:textId="764637FC" w:rsidR="00A00EB7" w:rsidRPr="003E1527" w:rsidRDefault="00A00EB7" w:rsidP="00670876">
            <w:pPr>
              <w:pStyle w:val="RTf5"/>
              <w:jc w:val="center"/>
            </w:pPr>
            <w:r w:rsidRPr="003E1527">
              <w:t>-</w:t>
            </w:r>
          </w:p>
        </w:tc>
        <w:tc>
          <w:tcPr>
            <w:tcW w:w="5492" w:type="dxa"/>
            <w:vAlign w:val="center"/>
          </w:tcPr>
          <w:p w14:paraId="1422F3E1" w14:textId="737DCBA6" w:rsidR="00A00EB7" w:rsidRPr="003E1527" w:rsidRDefault="003E1527" w:rsidP="003E1527">
            <w:pPr>
              <w:pStyle w:val="RTf5"/>
            </w:pPr>
            <w:r w:rsidRPr="003E1527">
              <w:t>Заполняется значением «</w:t>
            </w:r>
            <w:r w:rsidRPr="003E1527">
              <w:rPr>
                <w:highlight w:val="white"/>
              </w:rPr>
              <w:t>officialOrgan.fms</w:t>
            </w:r>
            <w:r w:rsidRPr="003E1527">
              <w:t>»</w:t>
            </w:r>
          </w:p>
        </w:tc>
      </w:tr>
      <w:tr w:rsidR="00A00EB7" w:rsidRPr="00662238" w14:paraId="576051EA" w14:textId="77777777" w:rsidTr="00670876">
        <w:tc>
          <w:tcPr>
            <w:tcW w:w="2263" w:type="dxa"/>
            <w:vAlign w:val="center"/>
          </w:tcPr>
          <w:p w14:paraId="38816D3E" w14:textId="1F5C3617" w:rsidR="00A00EB7" w:rsidRPr="00E35AC6" w:rsidRDefault="00A00EB7" w:rsidP="005F5121">
            <w:pPr>
              <w:pStyle w:val="RTf5"/>
            </w:pPr>
            <w:r w:rsidRPr="00E35AC6">
              <w:t>Код органа (справочник)</w:t>
            </w:r>
          </w:p>
        </w:tc>
        <w:tc>
          <w:tcPr>
            <w:tcW w:w="5103" w:type="dxa"/>
            <w:vAlign w:val="center"/>
          </w:tcPr>
          <w:p w14:paraId="5848A888" w14:textId="41BD4232" w:rsidR="00A00EB7" w:rsidRPr="00A00EB7" w:rsidRDefault="00A00EB7" w:rsidP="005F5121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/ns1:EPGURequest/types:employmentNotification/types:subdivision/types:code</w:t>
            </w:r>
          </w:p>
        </w:tc>
        <w:tc>
          <w:tcPr>
            <w:tcW w:w="1701" w:type="dxa"/>
            <w:vAlign w:val="center"/>
          </w:tcPr>
          <w:p w14:paraId="76764E68" w14:textId="7EDEB1EF" w:rsidR="00A00EB7" w:rsidRPr="00E35AC6" w:rsidRDefault="00A00EB7" w:rsidP="00670876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33AAE64A" w14:textId="2295A093" w:rsidR="00A00EB7" w:rsidRPr="00B368FD" w:rsidRDefault="00B368FD" w:rsidP="000A19FF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 w:rsidR="000A19FF" w:rsidRPr="000A19FF">
              <w:rPr>
                <w:shd w:val="clear" w:color="auto" w:fill="FFFFFF" w:themeFill="background1"/>
              </w:rPr>
              <w:t xml:space="preserve">«recordId» </w:t>
            </w:r>
            <w:r w:rsidR="00B52D9E">
              <w:t xml:space="preserve">справочника ЕСНСИ </w:t>
            </w:r>
            <w:r>
              <w:t>«</w:t>
            </w:r>
            <w:r w:rsidR="00160E59" w:rsidRPr="00160E59">
              <w:t>ЕИР РМУ. Справочник офисов</w:t>
            </w:r>
            <w:r>
              <w:t>» (</w:t>
            </w:r>
            <w:r w:rsidR="00160E59">
              <w:rPr>
                <w:lang w:val="en-US"/>
              </w:rPr>
              <w:t>MVDR23_OFFICE</w:t>
            </w:r>
            <w:r>
              <w:t>)</w:t>
            </w:r>
          </w:p>
        </w:tc>
      </w:tr>
      <w:tr w:rsidR="00B52D9E" w:rsidRPr="00662238" w14:paraId="6290ECB6" w14:textId="77777777" w:rsidTr="00670876">
        <w:tc>
          <w:tcPr>
            <w:tcW w:w="2263" w:type="dxa"/>
            <w:vAlign w:val="center"/>
          </w:tcPr>
          <w:p w14:paraId="49BAD139" w14:textId="616B8E7D" w:rsidR="00B52D9E" w:rsidRPr="00E35AC6" w:rsidRDefault="00B52D9E" w:rsidP="00B52D9E">
            <w:pPr>
              <w:pStyle w:val="RTf5"/>
            </w:pPr>
            <w:r w:rsidRPr="00E35AC6">
              <w:t>Наименование органа</w:t>
            </w:r>
          </w:p>
        </w:tc>
        <w:tc>
          <w:tcPr>
            <w:tcW w:w="5103" w:type="dxa"/>
            <w:vAlign w:val="center"/>
          </w:tcPr>
          <w:p w14:paraId="1EF94EDA" w14:textId="0A9717AB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/ns1:EPGURequest/types:employmentNotification/types:subdivision/types:name</w:t>
            </w:r>
          </w:p>
        </w:tc>
        <w:tc>
          <w:tcPr>
            <w:tcW w:w="1701" w:type="dxa"/>
            <w:vAlign w:val="center"/>
          </w:tcPr>
          <w:p w14:paraId="5D52BE2F" w14:textId="405D1389" w:rsidR="00B52D9E" w:rsidRPr="00E35AC6" w:rsidRDefault="00B52D9E" w:rsidP="00B52D9E">
            <w:pPr>
              <w:pStyle w:val="RTf5"/>
              <w:jc w:val="center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4A570BBB" w14:textId="5635929D" w:rsidR="00B52D9E" w:rsidRPr="00E35AC6" w:rsidRDefault="00B368FD" w:rsidP="00246D05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 w:rsidR="000A19FF">
              <w:rPr>
                <w:shd w:val="clear" w:color="auto" w:fill="FFFFFF" w:themeFill="background1"/>
              </w:rPr>
              <w:t>«</w:t>
            </w:r>
            <w:r w:rsidR="00246D05" w:rsidRPr="00246D05">
              <w:rPr>
                <w:shd w:val="clear" w:color="auto" w:fill="FFFFFF" w:themeFill="background1"/>
                <w:lang w:val="en-US"/>
              </w:rPr>
              <w:t>departmentname</w:t>
            </w:r>
            <w:r w:rsidR="000A19FF">
              <w:rPr>
                <w:shd w:val="clear" w:color="auto" w:fill="FFFFFF" w:themeFill="background1"/>
              </w:rPr>
              <w:t>»</w:t>
            </w:r>
            <w:r w:rsidR="00246D05">
              <w:rPr>
                <w:shd w:val="clear" w:color="auto" w:fill="FFFFFF" w:themeFill="background1"/>
              </w:rPr>
              <w:t xml:space="preserve"> </w:t>
            </w:r>
            <w:r>
              <w:t>справочника ЕСНСИ «</w:t>
            </w:r>
            <w:r w:rsidR="00160E59" w:rsidRPr="00160E59">
              <w:t>ЕИР РМУ. Справочник офисов</w:t>
            </w:r>
            <w:r>
              <w:t>» (</w:t>
            </w:r>
            <w:r w:rsidR="00160E59">
              <w:rPr>
                <w:lang w:val="en-US"/>
              </w:rPr>
              <w:t>MVDR</w:t>
            </w:r>
            <w:r w:rsidR="00160E59" w:rsidRPr="00050EF0">
              <w:t>23_</w:t>
            </w:r>
            <w:r w:rsidR="00160E59">
              <w:rPr>
                <w:lang w:val="en-US"/>
              </w:rPr>
              <w:t>OFFICE</w:t>
            </w:r>
            <w:r>
              <w:t>)</w:t>
            </w:r>
          </w:p>
        </w:tc>
      </w:tr>
      <w:tr w:rsidR="00B52D9E" w:rsidRPr="00CC7CE8" w14:paraId="6F05F571" w14:textId="571BA2DF" w:rsidTr="00670876">
        <w:tc>
          <w:tcPr>
            <w:tcW w:w="2263" w:type="dxa"/>
            <w:vAlign w:val="center"/>
          </w:tcPr>
          <w:p w14:paraId="38BF8543" w14:textId="1E808037" w:rsidR="00B52D9E" w:rsidRPr="003E1527" w:rsidRDefault="00B52D9E" w:rsidP="00B52D9E">
            <w:pPr>
              <w:pStyle w:val="RTf5"/>
            </w:pPr>
            <w:r w:rsidRPr="003E1527">
              <w:t xml:space="preserve">Код ОКВЭД, </w:t>
            </w:r>
            <w:r w:rsidR="002B7E4F">
              <w:t>п</w:t>
            </w:r>
            <w:r w:rsidR="002B7E4F" w:rsidRPr="003E1527">
              <w:t xml:space="preserve">о </w:t>
            </w:r>
            <w:r w:rsidRPr="003E1527">
              <w:t>которому нанят ИГ</w:t>
            </w:r>
          </w:p>
        </w:tc>
        <w:tc>
          <w:tcPr>
            <w:tcW w:w="5103" w:type="dxa"/>
            <w:vAlign w:val="center"/>
          </w:tcPr>
          <w:p w14:paraId="2668236C" w14:textId="65B3432D" w:rsidR="00B52D9E" w:rsidRPr="00C524FF" w:rsidRDefault="00B52D9E" w:rsidP="00B52D9E">
            <w:pPr>
              <w:pStyle w:val="RTf5"/>
              <w:rPr>
                <w:lang w:val="en-US"/>
              </w:rPr>
            </w:pPr>
            <w:r w:rsidRPr="00C524FF">
              <w:rPr>
                <w:lang w:val="en-US"/>
              </w:rPr>
              <w:t>/</w:t>
            </w:r>
            <w:r w:rsidRPr="0036235E">
              <w:rPr>
                <w:lang w:val="en-US"/>
              </w:rPr>
              <w:t>ns</w:t>
            </w:r>
            <w:r w:rsidRPr="00C524FF">
              <w:rPr>
                <w:lang w:val="en-US"/>
              </w:rPr>
              <w:t>1:</w:t>
            </w:r>
            <w:r w:rsidRPr="0036235E">
              <w:rPr>
                <w:lang w:val="en-US"/>
              </w:rPr>
              <w:t>EPGURequest</w:t>
            </w:r>
            <w:r w:rsidRPr="00C524FF">
              <w:rPr>
                <w:lang w:val="en-US"/>
              </w:rPr>
              <w:t>/</w:t>
            </w:r>
            <w:r w:rsidRPr="0036235E">
              <w:rPr>
                <w:lang w:val="en-US"/>
              </w:rPr>
              <w:t>types</w:t>
            </w:r>
            <w:r w:rsidRPr="00C524FF">
              <w:rPr>
                <w:lang w:val="en-US"/>
              </w:rPr>
              <w:t>:</w:t>
            </w:r>
            <w:r w:rsidRPr="0036235E">
              <w:rPr>
                <w:lang w:val="en-US"/>
              </w:rPr>
              <w:t>employmentNotification</w:t>
            </w:r>
            <w:r w:rsidRPr="00C524FF">
              <w:rPr>
                <w:lang w:val="en-US"/>
              </w:rPr>
              <w:t>/</w:t>
            </w:r>
            <w:r w:rsidRPr="0036235E">
              <w:rPr>
                <w:lang w:val="en-US"/>
              </w:rPr>
              <w:t>types</w:t>
            </w:r>
            <w:r w:rsidRPr="00C524FF">
              <w:rPr>
                <w:lang w:val="en-US"/>
              </w:rPr>
              <w:t>:</w:t>
            </w:r>
            <w:r w:rsidRPr="0036235E">
              <w:rPr>
                <w:lang w:val="en-US"/>
              </w:rPr>
              <w:t>okved</w:t>
            </w:r>
            <w:r w:rsidRPr="00C524FF"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0423B609" w14:textId="77777777" w:rsidR="00B52D9E" w:rsidRPr="00C524FF" w:rsidRDefault="00B52D9E" w:rsidP="00B52D9E">
            <w:pPr>
              <w:pStyle w:val="RTf5"/>
              <w:jc w:val="center"/>
              <w:rPr>
                <w:lang w:val="en-US"/>
              </w:rPr>
            </w:pPr>
          </w:p>
        </w:tc>
        <w:tc>
          <w:tcPr>
            <w:tcW w:w="5492" w:type="dxa"/>
            <w:vAlign w:val="center"/>
          </w:tcPr>
          <w:p w14:paraId="690B3BE7" w14:textId="62A7EE3B" w:rsidR="00B52D9E" w:rsidRPr="003E1527" w:rsidRDefault="00B368FD" w:rsidP="00B52D9E">
            <w:pPr>
              <w:pStyle w:val="RTf5"/>
            </w:pPr>
            <w:r>
              <w:t>Атрибут «</w:t>
            </w:r>
            <w:r w:rsidR="00B52D9E" w:rsidRPr="003E1527">
              <w:t>Код</w:t>
            </w:r>
            <w:r>
              <w:t>»</w:t>
            </w:r>
            <w:r w:rsidR="00166D8B">
              <w:t xml:space="preserve"> </w:t>
            </w:r>
            <w:r w:rsidR="00B52D9E">
              <w:t>справочника ЕСНСИ «</w:t>
            </w:r>
            <w:r w:rsidR="00B52D9E" w:rsidRPr="003E1527">
              <w:t>ОКВЭД</w:t>
            </w:r>
            <w:r w:rsidR="00B52D9E">
              <w:t>»</w:t>
            </w:r>
            <w:r>
              <w:t xml:space="preserve"> (</w:t>
            </w:r>
            <w:r w:rsidRPr="003E1527">
              <w:rPr>
                <w:lang w:val="en-US"/>
              </w:rPr>
              <w:t>okved</w:t>
            </w:r>
            <w:r w:rsidRPr="006F6A5C">
              <w:t>_</w:t>
            </w:r>
            <w:r w:rsidRPr="003E1527">
              <w:rPr>
                <w:lang w:val="en-US"/>
              </w:rPr>
              <w:t>rot</w:t>
            </w:r>
            <w:r>
              <w:t>)</w:t>
            </w:r>
          </w:p>
        </w:tc>
      </w:tr>
      <w:tr w:rsidR="00B52D9E" w:rsidRPr="00B9128B" w14:paraId="187BD4DF" w14:textId="04D026CF" w:rsidTr="00670876">
        <w:tc>
          <w:tcPr>
            <w:tcW w:w="2263" w:type="dxa"/>
            <w:vAlign w:val="center"/>
          </w:tcPr>
          <w:p w14:paraId="39BBD799" w14:textId="4DAED81E" w:rsidR="00B52D9E" w:rsidRPr="004272D7" w:rsidRDefault="00B52D9E" w:rsidP="00B52D9E">
            <w:pPr>
              <w:pStyle w:val="RTf5"/>
            </w:pPr>
            <w:r w:rsidRPr="004272D7">
              <w:t>Статус работодателя</w:t>
            </w:r>
          </w:p>
        </w:tc>
        <w:tc>
          <w:tcPr>
            <w:tcW w:w="5103" w:type="dxa"/>
            <w:vAlign w:val="center"/>
          </w:tcPr>
          <w:p w14:paraId="764AC9C4" w14:textId="11C48DD6" w:rsidR="00B52D9E" w:rsidRPr="004272D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/ns1:EPGURequest/types:employmentNotification/types:EmployerCategory</w:t>
            </w:r>
          </w:p>
        </w:tc>
        <w:tc>
          <w:tcPr>
            <w:tcW w:w="1701" w:type="dxa"/>
            <w:vAlign w:val="center"/>
          </w:tcPr>
          <w:p w14:paraId="2E2B6575" w14:textId="36CC187E" w:rsidR="00B52D9E" w:rsidRPr="004272D7" w:rsidRDefault="00B52D9E" w:rsidP="00B52D9E">
            <w:pPr>
              <w:pStyle w:val="RTf5"/>
              <w:jc w:val="center"/>
            </w:pPr>
            <w:r w:rsidRPr="004272D7">
              <w:t>-</w:t>
            </w:r>
          </w:p>
        </w:tc>
        <w:tc>
          <w:tcPr>
            <w:tcW w:w="5492" w:type="dxa"/>
            <w:vAlign w:val="center"/>
          </w:tcPr>
          <w:p w14:paraId="51DFF9B7" w14:textId="396B1E86" w:rsidR="00B52D9E" w:rsidRPr="002B1A33" w:rsidRDefault="00B368FD" w:rsidP="00B52D9E">
            <w:pPr>
              <w:pStyle w:val="RTf5"/>
              <w:rPr>
                <w:highlight w:val="yellow"/>
                <w:lang w:val="en-US"/>
              </w:rPr>
            </w:pPr>
            <w:r>
              <w:t>Атрибут  «</w:t>
            </w:r>
            <w:r w:rsidRPr="00B368FD">
              <w:t>recordId</w:t>
            </w:r>
            <w:r>
              <w:t>»</w:t>
            </w:r>
            <w:r w:rsidR="00166D8B">
              <w:t xml:space="preserve"> </w:t>
            </w:r>
            <w:r w:rsidR="00B52D9E" w:rsidRPr="004272D7">
              <w:t xml:space="preserve">справочника </w:t>
            </w:r>
            <w:r w:rsidR="00B52D9E">
              <w:t>ЕСНСИ «</w:t>
            </w:r>
            <w:r w:rsidR="00B9128B">
              <w:t xml:space="preserve"> </w:t>
            </w:r>
            <w:r w:rsidR="00B9128B" w:rsidRPr="00B9128B">
              <w:t>Трудовые уведомления. Статусы</w:t>
            </w:r>
            <w:r w:rsidR="00B9128B" w:rsidRPr="002B1A33">
              <w:rPr>
                <w:lang w:val="en-US"/>
              </w:rPr>
              <w:t xml:space="preserve"> </w:t>
            </w:r>
            <w:r w:rsidR="00B9128B" w:rsidRPr="00B9128B">
              <w:t>работодателя</w:t>
            </w:r>
            <w:r w:rsidR="00B9128B" w:rsidRPr="002B1A33">
              <w:rPr>
                <w:lang w:val="en-US"/>
              </w:rPr>
              <w:t xml:space="preserve"> </w:t>
            </w:r>
            <w:r w:rsidR="00B9128B" w:rsidRPr="00B9128B">
              <w:t>договор</w:t>
            </w:r>
            <w:r w:rsidR="00B9128B" w:rsidRPr="002B1A33">
              <w:rPr>
                <w:lang w:val="en-US"/>
              </w:rPr>
              <w:t xml:space="preserve"> v.2</w:t>
            </w:r>
            <w:r w:rsidR="00B52D9E" w:rsidRPr="002B1A33">
              <w:rPr>
                <w:lang w:val="en-US"/>
              </w:rPr>
              <w:t>» (</w:t>
            </w:r>
            <w:r w:rsidR="00B9128B" w:rsidRPr="00B9128B">
              <w:rPr>
                <w:lang w:val="en-US"/>
              </w:rPr>
              <w:t>MVDR23_TU_EMPLOYER_STATUS_CONT</w:t>
            </w:r>
            <w:r w:rsidR="00B52D9E" w:rsidRPr="002B1A33">
              <w:rPr>
                <w:lang w:val="en-US"/>
              </w:rPr>
              <w:t>)</w:t>
            </w:r>
          </w:p>
        </w:tc>
      </w:tr>
      <w:tr w:rsidR="00B52D9E" w:rsidRPr="00CC7CE8" w14:paraId="7C2AE144" w14:textId="42FA21DC" w:rsidTr="00670876">
        <w:tc>
          <w:tcPr>
            <w:tcW w:w="2263" w:type="dxa"/>
            <w:vAlign w:val="center"/>
          </w:tcPr>
          <w:p w14:paraId="3B087C85" w14:textId="7B97BB62" w:rsidR="00B52D9E" w:rsidRPr="004272D7" w:rsidRDefault="00B52D9E" w:rsidP="00B52D9E">
            <w:pPr>
              <w:pStyle w:val="RTf5"/>
            </w:pPr>
            <w:r w:rsidRPr="004272D7">
              <w:rPr>
                <w:highlight w:val="white"/>
              </w:rPr>
              <w:t>Контактный телефон работодателя</w:t>
            </w:r>
          </w:p>
        </w:tc>
        <w:tc>
          <w:tcPr>
            <w:tcW w:w="5103" w:type="dxa"/>
            <w:vAlign w:val="center"/>
          </w:tcPr>
          <w:p w14:paraId="4F9DD474" w14:textId="49B6DA1A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/ns1:EPGURequest/types:employmentNotification/types:contactPhone</w:t>
            </w:r>
          </w:p>
        </w:tc>
        <w:tc>
          <w:tcPr>
            <w:tcW w:w="1701" w:type="dxa"/>
            <w:vAlign w:val="center"/>
          </w:tcPr>
          <w:p w14:paraId="74EC53AF" w14:textId="2288C440" w:rsidR="00B52D9E" w:rsidRPr="004272D7" w:rsidRDefault="00B52D9E" w:rsidP="00B52D9E">
            <w:pPr>
              <w:pStyle w:val="RTf5"/>
              <w:jc w:val="center"/>
            </w:pPr>
            <w:r w:rsidRPr="004272D7">
              <w:t>10</w:t>
            </w:r>
            <w:r>
              <w:rPr>
                <w:lang w:val="en-US"/>
              </w:rPr>
              <w:t xml:space="preserve"> </w:t>
            </w:r>
            <w:r>
              <w:t>символов</w:t>
            </w:r>
          </w:p>
        </w:tc>
        <w:tc>
          <w:tcPr>
            <w:tcW w:w="5492" w:type="dxa"/>
            <w:vAlign w:val="center"/>
          </w:tcPr>
          <w:p w14:paraId="29534FD8" w14:textId="6233F54B" w:rsidR="00B52D9E" w:rsidRPr="004272D7" w:rsidRDefault="00B52D9E" w:rsidP="00B52D9E">
            <w:pPr>
              <w:pStyle w:val="RTf5"/>
            </w:pPr>
            <w:r>
              <w:rPr>
                <w:highlight w:val="white"/>
              </w:rPr>
              <w:t>Номер телефона в РФ</w:t>
            </w:r>
            <w:r w:rsidRPr="004272D7">
              <w:rPr>
                <w:highlight w:val="white"/>
              </w:rPr>
              <w:t xml:space="preserve"> в десятизначном формате</w:t>
            </w:r>
            <w:r>
              <w:t>, только цифры</w:t>
            </w:r>
          </w:p>
        </w:tc>
      </w:tr>
      <w:tr w:rsidR="00B52D9E" w:rsidRPr="004272D7" w14:paraId="24A0DCAE" w14:textId="25EF5386" w:rsidTr="00670876">
        <w:tc>
          <w:tcPr>
            <w:tcW w:w="2263" w:type="dxa"/>
            <w:vAlign w:val="center"/>
          </w:tcPr>
          <w:p w14:paraId="4AEDB3FC" w14:textId="7DB91219" w:rsidR="00B52D9E" w:rsidRPr="004272D7" w:rsidRDefault="00B52D9E" w:rsidP="00B52D9E">
            <w:pPr>
              <w:pStyle w:val="RTf5"/>
            </w:pPr>
            <w:r w:rsidRPr="004272D7">
              <w:lastRenderedPageBreak/>
              <w:t>Фамилия иностранного работника</w:t>
            </w:r>
          </w:p>
        </w:tc>
        <w:tc>
          <w:tcPr>
            <w:tcW w:w="5103" w:type="dxa"/>
            <w:vAlign w:val="center"/>
          </w:tcPr>
          <w:p w14:paraId="1C1EACC8" w14:textId="0A71C97F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/ns1:EPGURequest/types:employmentNotification/types:Worker/types:FioWithLatin/smev:FamilyName</w:t>
            </w:r>
          </w:p>
        </w:tc>
        <w:tc>
          <w:tcPr>
            <w:tcW w:w="1701" w:type="dxa"/>
            <w:vAlign w:val="center"/>
          </w:tcPr>
          <w:p w14:paraId="5FD74427" w14:textId="346A68B0" w:rsidR="00B52D9E" w:rsidRPr="004272D7" w:rsidRDefault="00B52D9E" w:rsidP="00B52D9E">
            <w:pPr>
              <w:pStyle w:val="RTf5"/>
              <w:jc w:val="center"/>
            </w:pPr>
            <w:r>
              <w:t xml:space="preserve">До </w:t>
            </w:r>
            <w:r w:rsidRPr="004272D7">
              <w:t>100 символов</w:t>
            </w:r>
          </w:p>
        </w:tc>
        <w:tc>
          <w:tcPr>
            <w:tcW w:w="5492" w:type="dxa"/>
            <w:vAlign w:val="center"/>
          </w:tcPr>
          <w:p w14:paraId="605E81A7" w14:textId="0888428D" w:rsidR="00B52D9E" w:rsidRPr="004272D7" w:rsidRDefault="00B52D9E" w:rsidP="00B52D9E">
            <w:pPr>
              <w:pStyle w:val="RTf5"/>
            </w:pPr>
            <w:r>
              <w:t>Допустимы</w:t>
            </w:r>
            <w:r w:rsidRPr="004272D7">
              <w:t xml:space="preserve"> символы кириллицы, пробел, дефис, запятые, точки, слэш, круглые скобки, апо</w:t>
            </w:r>
            <w:r>
              <w:t>строф, арабские и римские цифры</w:t>
            </w:r>
            <w:r w:rsidRPr="004272D7">
              <w:t>. Первый символ - буква</w:t>
            </w:r>
          </w:p>
        </w:tc>
      </w:tr>
      <w:tr w:rsidR="00B52D9E" w:rsidRPr="004272D7" w14:paraId="3386D174" w14:textId="77777777" w:rsidTr="00670876">
        <w:tc>
          <w:tcPr>
            <w:tcW w:w="2263" w:type="dxa"/>
            <w:vAlign w:val="center"/>
          </w:tcPr>
          <w:p w14:paraId="71DFE8CC" w14:textId="448C048C" w:rsidR="00B52D9E" w:rsidRPr="004272D7" w:rsidRDefault="00B52D9E" w:rsidP="00B52D9E">
            <w:pPr>
              <w:pStyle w:val="RTf5"/>
            </w:pPr>
            <w:r w:rsidRPr="004272D7">
              <w:t>Имя иностранного работника</w:t>
            </w:r>
          </w:p>
        </w:tc>
        <w:tc>
          <w:tcPr>
            <w:tcW w:w="5103" w:type="dxa"/>
            <w:vAlign w:val="center"/>
          </w:tcPr>
          <w:p w14:paraId="35F2DB5D" w14:textId="7313903B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/ns1:EPGURequest/types:employmentNotification/types:Worker/types:FioWithLatin/smev:FirstName</w:t>
            </w:r>
          </w:p>
        </w:tc>
        <w:tc>
          <w:tcPr>
            <w:tcW w:w="1701" w:type="dxa"/>
            <w:vAlign w:val="center"/>
          </w:tcPr>
          <w:p w14:paraId="40D63F00" w14:textId="20A59A38" w:rsidR="00B52D9E" w:rsidRPr="004272D7" w:rsidRDefault="00B52D9E" w:rsidP="00B52D9E">
            <w:pPr>
              <w:pStyle w:val="RTf5"/>
              <w:jc w:val="center"/>
            </w:pPr>
            <w:r>
              <w:t xml:space="preserve">До </w:t>
            </w:r>
            <w:r w:rsidRPr="004272D7">
              <w:t>50 символов</w:t>
            </w:r>
          </w:p>
        </w:tc>
        <w:tc>
          <w:tcPr>
            <w:tcW w:w="5492" w:type="dxa"/>
            <w:vAlign w:val="center"/>
          </w:tcPr>
          <w:p w14:paraId="763BB006" w14:textId="4A73F275" w:rsidR="00B52D9E" w:rsidRPr="004272D7" w:rsidRDefault="00B52D9E" w:rsidP="00B52D9E">
            <w:pPr>
              <w:pStyle w:val="RTf5"/>
            </w:pPr>
            <w:r w:rsidRPr="004272D7">
              <w:t>Допустимы символы кириллицы, пробел, дефис, запятые, точки, слэш, круглые скобки, апостроф, арабские и римские цифры. Первый символ - буква</w:t>
            </w:r>
          </w:p>
        </w:tc>
      </w:tr>
      <w:tr w:rsidR="00B52D9E" w:rsidRPr="004272D7" w14:paraId="6F8797C0" w14:textId="77777777" w:rsidTr="00670876">
        <w:tc>
          <w:tcPr>
            <w:tcW w:w="2263" w:type="dxa"/>
            <w:vAlign w:val="center"/>
          </w:tcPr>
          <w:p w14:paraId="1DFE927B" w14:textId="11571FC6" w:rsidR="00B52D9E" w:rsidRPr="00E04FCC" w:rsidRDefault="00B52D9E" w:rsidP="00B52D9E">
            <w:pPr>
              <w:pStyle w:val="RTf5"/>
            </w:pPr>
            <w:r w:rsidRPr="00E04FCC">
              <w:t>Отчество иностранного работника</w:t>
            </w:r>
          </w:p>
        </w:tc>
        <w:tc>
          <w:tcPr>
            <w:tcW w:w="5103" w:type="dxa"/>
            <w:vAlign w:val="center"/>
          </w:tcPr>
          <w:p w14:paraId="4A464915" w14:textId="721569B8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/ns1:EPGURequest/types:employmentNotification/types:Worker/types:FioWithLatin/smev:Patronymic</w:t>
            </w:r>
          </w:p>
        </w:tc>
        <w:tc>
          <w:tcPr>
            <w:tcW w:w="1701" w:type="dxa"/>
            <w:vAlign w:val="center"/>
          </w:tcPr>
          <w:p w14:paraId="056E80A7" w14:textId="5263E296" w:rsidR="00B52D9E" w:rsidRPr="00E04FCC" w:rsidRDefault="00B52D9E" w:rsidP="00B52D9E">
            <w:pPr>
              <w:pStyle w:val="RTf5"/>
              <w:jc w:val="center"/>
            </w:pPr>
            <w:r>
              <w:t xml:space="preserve">До </w:t>
            </w:r>
            <w:r w:rsidRPr="00E04FCC">
              <w:t>50 символов</w:t>
            </w:r>
          </w:p>
        </w:tc>
        <w:tc>
          <w:tcPr>
            <w:tcW w:w="5492" w:type="dxa"/>
            <w:vAlign w:val="center"/>
          </w:tcPr>
          <w:p w14:paraId="7B4A27DC" w14:textId="383CB96D" w:rsidR="00B52D9E" w:rsidRPr="00E04FCC" w:rsidRDefault="00B52D9E" w:rsidP="00B52D9E">
            <w:pPr>
              <w:pStyle w:val="RTf5"/>
            </w:pPr>
            <w:r w:rsidRPr="00E04FCC">
              <w:t>Допустимы символы кириллицы, пробел, дефис, запятые, точки, слэш, круглые скобки, апостроф, арабские и римские цифры. Первый символ - буква</w:t>
            </w:r>
          </w:p>
        </w:tc>
      </w:tr>
      <w:tr w:rsidR="00B52D9E" w:rsidRPr="004272D7" w14:paraId="101E15C7" w14:textId="77777777" w:rsidTr="00670876">
        <w:tc>
          <w:tcPr>
            <w:tcW w:w="2263" w:type="dxa"/>
            <w:vAlign w:val="center"/>
          </w:tcPr>
          <w:p w14:paraId="5E1E7345" w14:textId="7CE6BC90" w:rsidR="00B52D9E" w:rsidRPr="00E04FCC" w:rsidRDefault="00B52D9E" w:rsidP="00B52D9E">
            <w:pPr>
              <w:pStyle w:val="RTf5"/>
            </w:pPr>
            <w:r w:rsidRPr="00E04FCC">
              <w:t>Дата рождения иностранного работника</w:t>
            </w:r>
          </w:p>
        </w:tc>
        <w:tc>
          <w:tcPr>
            <w:tcW w:w="5103" w:type="dxa"/>
            <w:vAlign w:val="center"/>
          </w:tcPr>
          <w:p w14:paraId="51390971" w14:textId="2A432BEB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/ns1:EPGURequest/types:employmentNotification/types:Worker/types:FioWithLatin/smev:BirthDate</w:t>
            </w:r>
          </w:p>
        </w:tc>
        <w:tc>
          <w:tcPr>
            <w:tcW w:w="1701" w:type="dxa"/>
            <w:vAlign w:val="center"/>
          </w:tcPr>
          <w:p w14:paraId="142C09B2" w14:textId="2EA769E1" w:rsidR="00B52D9E" w:rsidRPr="00E04FCC" w:rsidRDefault="00B52D9E" w:rsidP="00B52D9E">
            <w:pPr>
              <w:pStyle w:val="RTf5"/>
              <w:jc w:val="center"/>
            </w:pPr>
            <w:r w:rsidRPr="00E04FCC">
              <w:t>10 символов</w:t>
            </w:r>
          </w:p>
        </w:tc>
        <w:tc>
          <w:tcPr>
            <w:tcW w:w="5492" w:type="dxa"/>
            <w:vAlign w:val="center"/>
          </w:tcPr>
          <w:p w14:paraId="787CBCBD" w14:textId="6795B766" w:rsidR="00B52D9E" w:rsidRPr="00E04FCC" w:rsidRDefault="00B52D9E" w:rsidP="00B52D9E">
            <w:pPr>
              <w:pStyle w:val="RTf5"/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B52D9E" w:rsidRPr="00E04FCC" w14:paraId="23DBAC21" w14:textId="77777777" w:rsidTr="00670876">
        <w:tc>
          <w:tcPr>
            <w:tcW w:w="2263" w:type="dxa"/>
            <w:vAlign w:val="center"/>
          </w:tcPr>
          <w:p w14:paraId="33215E05" w14:textId="786E96AB" w:rsidR="00B52D9E" w:rsidRPr="00E04FCC" w:rsidRDefault="00B52D9E" w:rsidP="00B52D9E">
            <w:pPr>
              <w:pStyle w:val="RTf5"/>
            </w:pPr>
            <w:r w:rsidRPr="00E04FCC">
              <w:t>Место рождения иностранного работника</w:t>
            </w:r>
          </w:p>
        </w:tc>
        <w:tc>
          <w:tcPr>
            <w:tcW w:w="5103" w:type="dxa"/>
            <w:vAlign w:val="center"/>
          </w:tcPr>
          <w:p w14:paraId="2220C0EE" w14:textId="79CF39E0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/ns1:EPGURequest/types:employmentNotification/types:Worker/types:FioWithLatin/smev:BirthPlace</w:t>
            </w:r>
          </w:p>
        </w:tc>
        <w:tc>
          <w:tcPr>
            <w:tcW w:w="1701" w:type="dxa"/>
            <w:vAlign w:val="center"/>
          </w:tcPr>
          <w:p w14:paraId="5D963F81" w14:textId="0A9CCEFC" w:rsidR="00B52D9E" w:rsidRPr="00E04FCC" w:rsidRDefault="00B52D9E" w:rsidP="00B52D9E">
            <w:pPr>
              <w:pStyle w:val="RTf5"/>
              <w:jc w:val="center"/>
            </w:pPr>
            <w:r>
              <w:t xml:space="preserve">До </w:t>
            </w:r>
            <w:r w:rsidRPr="00E04FCC">
              <w:t>99 символов</w:t>
            </w:r>
          </w:p>
        </w:tc>
        <w:tc>
          <w:tcPr>
            <w:tcW w:w="5492" w:type="dxa"/>
            <w:vAlign w:val="center"/>
          </w:tcPr>
          <w:p w14:paraId="680F17EB" w14:textId="19625CC9" w:rsidR="00B52D9E" w:rsidRPr="00E04FCC" w:rsidRDefault="00A879CC" w:rsidP="00B52D9E">
            <w:pPr>
              <w:pStyle w:val="RTf5"/>
            </w:pPr>
            <w:r w:rsidRPr="00416D8C">
              <w:t xml:space="preserve">Допустимы </w:t>
            </w:r>
            <w:r>
              <w:t>символы кириллицы</w:t>
            </w:r>
            <w:r w:rsidRPr="00416D8C">
              <w:t xml:space="preserve">, цифры и символы </w:t>
            </w:r>
            <w:r>
              <w:t>пробела, дефиса, точки и запятой</w:t>
            </w:r>
          </w:p>
        </w:tc>
      </w:tr>
      <w:tr w:rsidR="00B52D9E" w:rsidRPr="00CC7CE8" w14:paraId="7E6252EC" w14:textId="3E558F9A" w:rsidTr="00670876">
        <w:tc>
          <w:tcPr>
            <w:tcW w:w="2263" w:type="dxa"/>
            <w:vAlign w:val="center"/>
          </w:tcPr>
          <w:p w14:paraId="47DF976F" w14:textId="0535213A" w:rsidR="00B52D9E" w:rsidRPr="00E04FCC" w:rsidRDefault="00B52D9E" w:rsidP="00B52D9E">
            <w:pPr>
              <w:pStyle w:val="RTf5"/>
            </w:pPr>
            <w:r w:rsidRPr="00E04FCC">
              <w:t>Тип ДУЛ иностранного работника</w:t>
            </w:r>
          </w:p>
        </w:tc>
        <w:tc>
          <w:tcPr>
            <w:tcW w:w="5103" w:type="dxa"/>
            <w:vAlign w:val="center"/>
          </w:tcPr>
          <w:p w14:paraId="67C16A31" w14:textId="702747D8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/ns1:EPGURequest/types:employmentNotification/types:Worker/types:DocType</w:t>
            </w:r>
          </w:p>
        </w:tc>
        <w:tc>
          <w:tcPr>
            <w:tcW w:w="1701" w:type="dxa"/>
            <w:vAlign w:val="center"/>
          </w:tcPr>
          <w:p w14:paraId="0213D716" w14:textId="624871CE" w:rsidR="00B52D9E" w:rsidRPr="00E04FCC" w:rsidRDefault="00B52D9E" w:rsidP="00B52D9E">
            <w:pPr>
              <w:pStyle w:val="RTf5"/>
              <w:jc w:val="center"/>
            </w:pPr>
            <w:r w:rsidRPr="00E04FCC">
              <w:t>-</w:t>
            </w:r>
          </w:p>
        </w:tc>
        <w:tc>
          <w:tcPr>
            <w:tcW w:w="5492" w:type="dxa"/>
            <w:vAlign w:val="center"/>
          </w:tcPr>
          <w:p w14:paraId="4E2F0F14" w14:textId="3329C17C" w:rsidR="00B52D9E" w:rsidRPr="00E04FCC" w:rsidRDefault="00B52D9E" w:rsidP="00B52D9E">
            <w:pPr>
              <w:pStyle w:val="RTf5"/>
            </w:pPr>
            <w:r>
              <w:t>Код и</w:t>
            </w:r>
            <w:r w:rsidRPr="00E04FCC">
              <w:t>з спра</w:t>
            </w:r>
            <w:r>
              <w:t>вочника «</w:t>
            </w:r>
            <w:r w:rsidRPr="00E04FCC">
              <w:t>Типы документов, удостоверяющих личность иностранных граждан или лиц без гражданства»</w:t>
            </w:r>
          </w:p>
        </w:tc>
      </w:tr>
      <w:tr w:rsidR="00B52D9E" w:rsidRPr="00E04FCC" w14:paraId="65EC206B" w14:textId="77777777" w:rsidTr="00670876">
        <w:tc>
          <w:tcPr>
            <w:tcW w:w="2263" w:type="dxa"/>
            <w:vAlign w:val="center"/>
          </w:tcPr>
          <w:p w14:paraId="24F1602A" w14:textId="3AAAF67E" w:rsidR="00B52D9E" w:rsidRPr="00E04FCC" w:rsidRDefault="00B52D9E" w:rsidP="00B52D9E">
            <w:pPr>
              <w:pStyle w:val="RTf5"/>
            </w:pPr>
            <w:r>
              <w:t>Серия ДУЛ иностранного работника</w:t>
            </w:r>
          </w:p>
        </w:tc>
        <w:tc>
          <w:tcPr>
            <w:tcW w:w="5103" w:type="dxa"/>
            <w:vAlign w:val="center"/>
          </w:tcPr>
          <w:p w14:paraId="5B02F00A" w14:textId="546D3C28" w:rsidR="00B52D9E" w:rsidRPr="00E04FCC" w:rsidRDefault="00B52D9E" w:rsidP="00B52D9E">
            <w:pPr>
              <w:pStyle w:val="RTf5"/>
              <w:rPr>
                <w:lang w:val="en-US"/>
              </w:rPr>
            </w:pPr>
            <w:r w:rsidRPr="00E04FCC">
              <w:rPr>
                <w:lang w:val="en-US"/>
              </w:rPr>
              <w:t>/ns1:EPGURequest/types:employmentNotification/types:Worker/types:Document/smev:Series</w:t>
            </w:r>
          </w:p>
        </w:tc>
        <w:tc>
          <w:tcPr>
            <w:tcW w:w="1701" w:type="dxa"/>
            <w:vAlign w:val="center"/>
          </w:tcPr>
          <w:p w14:paraId="1ABFA619" w14:textId="5584FFA6" w:rsidR="00B52D9E" w:rsidRPr="00E04FCC" w:rsidRDefault="00B52D9E" w:rsidP="00B52D9E">
            <w:pPr>
              <w:pStyle w:val="RTf5"/>
              <w:jc w:val="center"/>
            </w:pPr>
            <w:r>
              <w:t>До 15 символов</w:t>
            </w:r>
          </w:p>
        </w:tc>
        <w:tc>
          <w:tcPr>
            <w:tcW w:w="5492" w:type="dxa"/>
            <w:vAlign w:val="center"/>
          </w:tcPr>
          <w:p w14:paraId="4553C73A" w14:textId="41149A5C" w:rsidR="00B52D9E" w:rsidRPr="00E04FCC" w:rsidRDefault="00B52D9E" w:rsidP="00B52D9E">
            <w:pPr>
              <w:pStyle w:val="RTf5"/>
            </w:pPr>
            <w:r>
              <w:t>Без пробелов</w:t>
            </w:r>
          </w:p>
        </w:tc>
      </w:tr>
      <w:tr w:rsidR="00B52D9E" w:rsidRPr="00E04FCC" w14:paraId="6E35A557" w14:textId="77777777" w:rsidTr="00670876">
        <w:tc>
          <w:tcPr>
            <w:tcW w:w="2263" w:type="dxa"/>
            <w:vAlign w:val="center"/>
          </w:tcPr>
          <w:p w14:paraId="10FC6D99" w14:textId="50C67BA9" w:rsidR="00B52D9E" w:rsidRPr="00E04FCC" w:rsidRDefault="00B52D9E" w:rsidP="00B52D9E">
            <w:pPr>
              <w:pStyle w:val="RTf5"/>
            </w:pPr>
            <w:r w:rsidRPr="00E04FCC">
              <w:t>Номер ДУЛ иностранного работника</w:t>
            </w:r>
          </w:p>
        </w:tc>
        <w:tc>
          <w:tcPr>
            <w:tcW w:w="5103" w:type="dxa"/>
            <w:vAlign w:val="center"/>
          </w:tcPr>
          <w:p w14:paraId="3F053470" w14:textId="2792FEEF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/ns1:EPGURequest/types:employmentNotification/types:Worker/types:Document/smev:Number</w:t>
            </w:r>
          </w:p>
        </w:tc>
        <w:tc>
          <w:tcPr>
            <w:tcW w:w="1701" w:type="dxa"/>
            <w:vAlign w:val="center"/>
          </w:tcPr>
          <w:p w14:paraId="45B98CD2" w14:textId="4B84AE2D" w:rsidR="00B52D9E" w:rsidRPr="00E04FCC" w:rsidRDefault="00B52D9E" w:rsidP="00B52D9E">
            <w:pPr>
              <w:pStyle w:val="RTf5"/>
              <w:jc w:val="center"/>
            </w:pPr>
            <w:r w:rsidRPr="00E04FCC">
              <w:t>До 25 символов</w:t>
            </w:r>
          </w:p>
        </w:tc>
        <w:tc>
          <w:tcPr>
            <w:tcW w:w="5492" w:type="dxa"/>
            <w:vAlign w:val="center"/>
          </w:tcPr>
          <w:p w14:paraId="7A5C2FD9" w14:textId="6D75E51F" w:rsidR="00B52D9E" w:rsidRPr="00E04FCC" w:rsidRDefault="00A879CC" w:rsidP="00B52D9E">
            <w:pPr>
              <w:pStyle w:val="RTf5"/>
            </w:pPr>
            <w:r w:rsidRPr="00E04FCC">
              <w:t>Допустимы символы кириллицы, латинские символы, цифры</w:t>
            </w:r>
          </w:p>
        </w:tc>
      </w:tr>
      <w:tr w:rsidR="00B52D9E" w:rsidRPr="00E04FCC" w14:paraId="2F24FD46" w14:textId="77777777" w:rsidTr="00670876">
        <w:tc>
          <w:tcPr>
            <w:tcW w:w="2263" w:type="dxa"/>
            <w:vAlign w:val="center"/>
          </w:tcPr>
          <w:p w14:paraId="0B5B6F9F" w14:textId="04523AFC" w:rsidR="00B52D9E" w:rsidRPr="00E04FCC" w:rsidRDefault="00B52D9E" w:rsidP="00B52D9E">
            <w:pPr>
              <w:pStyle w:val="RTf5"/>
            </w:pPr>
            <w:r w:rsidRPr="00E04FCC">
              <w:t>Дата выдачи ДУЛ иностранного работника</w:t>
            </w:r>
          </w:p>
        </w:tc>
        <w:tc>
          <w:tcPr>
            <w:tcW w:w="5103" w:type="dxa"/>
            <w:vAlign w:val="center"/>
          </w:tcPr>
          <w:p w14:paraId="4DD5D85D" w14:textId="7D66B1C3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/ns1:EPGURequest/types:employmentNotification/types:Worker/types:Document/smev:IssueDate</w:t>
            </w:r>
          </w:p>
        </w:tc>
        <w:tc>
          <w:tcPr>
            <w:tcW w:w="1701" w:type="dxa"/>
            <w:vAlign w:val="center"/>
          </w:tcPr>
          <w:p w14:paraId="1FDA4B11" w14:textId="529C1B86" w:rsidR="00B52D9E" w:rsidRPr="00E04FCC" w:rsidRDefault="00B52D9E" w:rsidP="00B52D9E">
            <w:pPr>
              <w:pStyle w:val="RTf5"/>
              <w:jc w:val="center"/>
            </w:pPr>
            <w:r w:rsidRPr="00E04FCC">
              <w:t>10 символов</w:t>
            </w:r>
          </w:p>
        </w:tc>
        <w:tc>
          <w:tcPr>
            <w:tcW w:w="5492" w:type="dxa"/>
            <w:vAlign w:val="center"/>
          </w:tcPr>
          <w:p w14:paraId="147E9881" w14:textId="49D8D3D9" w:rsidR="00B52D9E" w:rsidRPr="00E04FCC" w:rsidRDefault="00B52D9E" w:rsidP="00B52D9E">
            <w:pPr>
              <w:pStyle w:val="RTf5"/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B52D9E" w:rsidRPr="00E04FCC" w14:paraId="0F7A35CE" w14:textId="77777777" w:rsidTr="00670876">
        <w:tc>
          <w:tcPr>
            <w:tcW w:w="2263" w:type="dxa"/>
            <w:vAlign w:val="center"/>
          </w:tcPr>
          <w:p w14:paraId="5B78D441" w14:textId="78AE4C82" w:rsidR="00B52D9E" w:rsidRPr="00E04FCC" w:rsidRDefault="00B52D9E" w:rsidP="00B52D9E">
            <w:pPr>
              <w:pStyle w:val="RTf5"/>
            </w:pPr>
            <w:r w:rsidRPr="00E04FCC">
              <w:t>Кем выдан ДУЛ иностранного работника</w:t>
            </w:r>
          </w:p>
        </w:tc>
        <w:tc>
          <w:tcPr>
            <w:tcW w:w="5103" w:type="dxa"/>
            <w:vAlign w:val="center"/>
          </w:tcPr>
          <w:p w14:paraId="4573A904" w14:textId="51B5A073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/ns1:EPGURequest/types:employmentNotification/types:Worker/types:Document/smev:Issuer</w:t>
            </w:r>
          </w:p>
        </w:tc>
        <w:tc>
          <w:tcPr>
            <w:tcW w:w="1701" w:type="dxa"/>
            <w:vAlign w:val="center"/>
          </w:tcPr>
          <w:p w14:paraId="0127CB69" w14:textId="78C4D6A8" w:rsidR="00B52D9E" w:rsidRPr="00E04FCC" w:rsidRDefault="00B52D9E" w:rsidP="00B52D9E">
            <w:pPr>
              <w:pStyle w:val="RTf5"/>
              <w:jc w:val="center"/>
            </w:pPr>
            <w:r w:rsidRPr="00E04FCC">
              <w:t>До 125 символов</w:t>
            </w:r>
          </w:p>
        </w:tc>
        <w:tc>
          <w:tcPr>
            <w:tcW w:w="5492" w:type="dxa"/>
            <w:vAlign w:val="center"/>
          </w:tcPr>
          <w:p w14:paraId="6EB31D29" w14:textId="3014A7B7" w:rsidR="00B52D9E" w:rsidRPr="00E04FCC" w:rsidRDefault="00A879CC" w:rsidP="00B52D9E">
            <w:pPr>
              <w:pStyle w:val="RTf5"/>
            </w:pPr>
            <w:r w:rsidRPr="00A879CC">
              <w:t>Допустимы символы кириллицы, цифры и символы пробела, дефиса, точки и запятой</w:t>
            </w:r>
          </w:p>
        </w:tc>
      </w:tr>
      <w:tr w:rsidR="00B52D9E" w:rsidRPr="00CC7CE8" w14:paraId="4105C6C3" w14:textId="19E1284A" w:rsidTr="00670876">
        <w:tc>
          <w:tcPr>
            <w:tcW w:w="2263" w:type="dxa"/>
            <w:vAlign w:val="center"/>
          </w:tcPr>
          <w:p w14:paraId="12F38C25" w14:textId="14702A62" w:rsidR="00B52D9E" w:rsidRPr="00C57B61" w:rsidRDefault="00B52D9E" w:rsidP="00B52D9E">
            <w:pPr>
              <w:pStyle w:val="RTf5"/>
            </w:pPr>
            <w:r w:rsidRPr="00C57B61">
              <w:t>Гражданство иностранного работника</w:t>
            </w:r>
          </w:p>
        </w:tc>
        <w:tc>
          <w:tcPr>
            <w:tcW w:w="5103" w:type="dxa"/>
            <w:vAlign w:val="center"/>
          </w:tcPr>
          <w:p w14:paraId="24541F91" w14:textId="5D19AF0D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/ns1:EPGURequest/types:employmentNotification/types:Worker/types:Citizenship</w:t>
            </w:r>
          </w:p>
        </w:tc>
        <w:tc>
          <w:tcPr>
            <w:tcW w:w="1701" w:type="dxa"/>
            <w:vAlign w:val="center"/>
          </w:tcPr>
          <w:p w14:paraId="4A4BB306" w14:textId="0DE5F327" w:rsidR="00B52D9E" w:rsidRPr="00C57B61" w:rsidRDefault="00B52D9E" w:rsidP="00B52D9E">
            <w:pPr>
              <w:pStyle w:val="RTf5"/>
              <w:jc w:val="center"/>
            </w:pPr>
            <w:r w:rsidRPr="00C57B61">
              <w:t>-</w:t>
            </w:r>
          </w:p>
        </w:tc>
        <w:tc>
          <w:tcPr>
            <w:tcW w:w="5492" w:type="dxa"/>
            <w:vAlign w:val="center"/>
          </w:tcPr>
          <w:p w14:paraId="551FD39B" w14:textId="3CB15B75" w:rsidR="00B52D9E" w:rsidRPr="00C57B61" w:rsidRDefault="00B368FD" w:rsidP="008F1472">
            <w:pPr>
              <w:pStyle w:val="RTf5"/>
            </w:pPr>
            <w:r>
              <w:t>Атрибут «</w:t>
            </w:r>
            <w:r w:rsidR="008F1472" w:rsidRPr="008F1472">
              <w:t>recordId</w:t>
            </w:r>
            <w:r>
              <w:t>»</w:t>
            </w:r>
            <w:r w:rsidR="00B52D9E" w:rsidRPr="00C57B61">
              <w:t xml:space="preserve"> справочника </w:t>
            </w:r>
            <w:r w:rsidR="00B52D9E">
              <w:t xml:space="preserve">ЕСНСИ </w:t>
            </w:r>
            <w:r w:rsidRPr="005A45EA">
              <w:t>«</w:t>
            </w:r>
            <w:r w:rsidR="000453EA">
              <w:t xml:space="preserve"> </w:t>
            </w:r>
            <w:r w:rsidR="000453EA" w:rsidRPr="000453EA">
              <w:t>ЕИР РМУ. Гражданство v.2</w:t>
            </w:r>
            <w:r w:rsidRPr="005A45EA">
              <w:t>»</w:t>
            </w:r>
            <w:r>
              <w:t xml:space="preserve"> (</w:t>
            </w:r>
            <w:r w:rsidR="000453EA" w:rsidRPr="000453EA">
              <w:t>MVDR23_CITIZENSHIP</w:t>
            </w:r>
            <w:r>
              <w:t>)</w:t>
            </w:r>
          </w:p>
        </w:tc>
      </w:tr>
      <w:tr w:rsidR="00B52D9E" w:rsidRPr="00CC7CE8" w14:paraId="06D06DE2" w14:textId="52B0B7F3" w:rsidTr="00670876">
        <w:tc>
          <w:tcPr>
            <w:tcW w:w="2263" w:type="dxa"/>
            <w:vAlign w:val="center"/>
          </w:tcPr>
          <w:p w14:paraId="7419822F" w14:textId="619DF480" w:rsidR="00B52D9E" w:rsidRPr="00C57B61" w:rsidRDefault="00B52D9E" w:rsidP="00B52D9E">
            <w:pPr>
              <w:pStyle w:val="RTf5"/>
            </w:pPr>
            <w:r w:rsidRPr="00C57B61">
              <w:t>Тип документа (РНР или патент)</w:t>
            </w:r>
          </w:p>
        </w:tc>
        <w:tc>
          <w:tcPr>
            <w:tcW w:w="5103" w:type="dxa"/>
            <w:vAlign w:val="center"/>
          </w:tcPr>
          <w:p w14:paraId="11A43804" w14:textId="4DA7B4CE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/ns1:EPGURequest/types:employmentNotification/types:WorkPermitInfo/types:docType</w:t>
            </w:r>
          </w:p>
        </w:tc>
        <w:tc>
          <w:tcPr>
            <w:tcW w:w="1701" w:type="dxa"/>
            <w:vAlign w:val="center"/>
          </w:tcPr>
          <w:p w14:paraId="6405BD81" w14:textId="35D01A47" w:rsidR="00B52D9E" w:rsidRPr="00C57B61" w:rsidRDefault="00B52D9E" w:rsidP="00B52D9E">
            <w:pPr>
              <w:pStyle w:val="RTf5"/>
              <w:jc w:val="center"/>
            </w:pPr>
            <w:r w:rsidRPr="00C57B61">
              <w:t>-</w:t>
            </w:r>
          </w:p>
        </w:tc>
        <w:tc>
          <w:tcPr>
            <w:tcW w:w="5492" w:type="dxa"/>
            <w:vAlign w:val="center"/>
          </w:tcPr>
          <w:p w14:paraId="4B43E5B7" w14:textId="2D2E0729" w:rsidR="00B52D9E" w:rsidRPr="00C57B61" w:rsidRDefault="00B52D9E" w:rsidP="00B52D9E">
            <w:pPr>
              <w:pStyle w:val="RTf5"/>
            </w:pPr>
            <w:r w:rsidRPr="00C57B61">
              <w:t>Код из справочника «Документы трудовой миграции»</w:t>
            </w:r>
          </w:p>
        </w:tc>
      </w:tr>
      <w:tr w:rsidR="00B52D9E" w:rsidRPr="00C57B61" w14:paraId="7F63FB8A" w14:textId="77777777" w:rsidTr="00670876">
        <w:tc>
          <w:tcPr>
            <w:tcW w:w="2263" w:type="dxa"/>
            <w:vAlign w:val="center"/>
          </w:tcPr>
          <w:p w14:paraId="6022847D" w14:textId="75875957" w:rsidR="00B52D9E" w:rsidRPr="00C57B61" w:rsidRDefault="00B52D9E" w:rsidP="00B52D9E">
            <w:pPr>
              <w:pStyle w:val="RTf5"/>
            </w:pPr>
            <w:r w:rsidRPr="00C57B61">
              <w:lastRenderedPageBreak/>
              <w:t>Серия документа трудовой миграции</w:t>
            </w:r>
          </w:p>
        </w:tc>
        <w:tc>
          <w:tcPr>
            <w:tcW w:w="5103" w:type="dxa"/>
            <w:vAlign w:val="center"/>
          </w:tcPr>
          <w:p w14:paraId="27418B33" w14:textId="01115858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/ns1:EPGURequest/types:employmentNotification/types:WorkPermitInfo/types:docSeries</w:t>
            </w:r>
          </w:p>
        </w:tc>
        <w:tc>
          <w:tcPr>
            <w:tcW w:w="1701" w:type="dxa"/>
            <w:vAlign w:val="center"/>
          </w:tcPr>
          <w:p w14:paraId="1885EA90" w14:textId="2762E35B" w:rsidR="00B52D9E" w:rsidRPr="00C57B61" w:rsidRDefault="00B52D9E" w:rsidP="00B52D9E">
            <w:pPr>
              <w:pStyle w:val="RTf5"/>
              <w:jc w:val="center"/>
            </w:pPr>
            <w:r w:rsidRPr="00C57B61">
              <w:t>2 или 3 символа</w:t>
            </w:r>
          </w:p>
        </w:tc>
        <w:tc>
          <w:tcPr>
            <w:tcW w:w="5492" w:type="dxa"/>
            <w:vAlign w:val="center"/>
          </w:tcPr>
          <w:p w14:paraId="04CB4BD5" w14:textId="77777777" w:rsidR="00B52D9E" w:rsidRPr="00C57B61" w:rsidRDefault="00B52D9E" w:rsidP="00B52D9E">
            <w:pPr>
              <w:pStyle w:val="RTf5"/>
            </w:pPr>
            <w:r w:rsidRPr="00C57B61">
              <w:t>Только цифры.</w:t>
            </w:r>
          </w:p>
          <w:p w14:paraId="09FE172F" w14:textId="69811093" w:rsidR="00B52D9E" w:rsidRPr="00C57B61" w:rsidRDefault="00B52D9E" w:rsidP="00B52D9E">
            <w:pPr>
              <w:pStyle w:val="RTf5"/>
            </w:pPr>
            <w:r w:rsidRPr="00C57B61">
              <w:t>2 или 3 символа, если Тип документа (РНР или патент)</w:t>
            </w:r>
            <w:r>
              <w:t xml:space="preserve"> = РНР</w:t>
            </w:r>
          </w:p>
          <w:p w14:paraId="64845147" w14:textId="0476AE5A" w:rsidR="00B52D9E" w:rsidRPr="00C57B61" w:rsidRDefault="00B52D9E" w:rsidP="00A879CC">
            <w:pPr>
              <w:pStyle w:val="RTf5"/>
            </w:pPr>
            <w:r w:rsidRPr="00C57B61">
              <w:t>2 символа, если Тип документа (РНР или патент)</w:t>
            </w:r>
            <w:r>
              <w:t xml:space="preserve"> = патент.</w:t>
            </w:r>
          </w:p>
        </w:tc>
      </w:tr>
      <w:tr w:rsidR="00B52D9E" w:rsidRPr="00C57B61" w14:paraId="2EB75A7C" w14:textId="77777777" w:rsidTr="00670876">
        <w:tc>
          <w:tcPr>
            <w:tcW w:w="2263" w:type="dxa"/>
            <w:vAlign w:val="center"/>
          </w:tcPr>
          <w:p w14:paraId="36CF5177" w14:textId="72B4DDBB" w:rsidR="00B52D9E" w:rsidRPr="00C57B61" w:rsidRDefault="00B52D9E" w:rsidP="00B52D9E">
            <w:pPr>
              <w:pStyle w:val="RTf5"/>
            </w:pPr>
            <w:r w:rsidRPr="00C57B61">
              <w:t>Номер документа трудовой миграции</w:t>
            </w:r>
          </w:p>
        </w:tc>
        <w:tc>
          <w:tcPr>
            <w:tcW w:w="5103" w:type="dxa"/>
            <w:vAlign w:val="center"/>
          </w:tcPr>
          <w:p w14:paraId="4A751327" w14:textId="73DB4477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/ns1:EPGURequest/types:employmentNotification/types:WorkPermitInfo/types:docNumber</w:t>
            </w:r>
          </w:p>
        </w:tc>
        <w:tc>
          <w:tcPr>
            <w:tcW w:w="1701" w:type="dxa"/>
            <w:vAlign w:val="center"/>
          </w:tcPr>
          <w:p w14:paraId="086C9F9B" w14:textId="3E626A00" w:rsidR="00B52D9E" w:rsidRPr="00C57B61" w:rsidRDefault="00B52D9E" w:rsidP="00B52D9E">
            <w:pPr>
              <w:pStyle w:val="RTf5"/>
              <w:jc w:val="center"/>
            </w:pPr>
            <w:r w:rsidRPr="00C57B61">
              <w:t>До 10 символов</w:t>
            </w:r>
          </w:p>
        </w:tc>
        <w:tc>
          <w:tcPr>
            <w:tcW w:w="5492" w:type="dxa"/>
            <w:vAlign w:val="center"/>
          </w:tcPr>
          <w:p w14:paraId="4A33A804" w14:textId="7A015541" w:rsidR="00B52D9E" w:rsidRPr="00C57B61" w:rsidRDefault="00B52D9E" w:rsidP="00B52D9E">
            <w:pPr>
              <w:pStyle w:val="RTf5"/>
            </w:pPr>
            <w:r w:rsidRPr="00C57B61">
              <w:t>Только цифры</w:t>
            </w:r>
          </w:p>
        </w:tc>
      </w:tr>
      <w:tr w:rsidR="00B52D9E" w:rsidRPr="00C57B61" w14:paraId="3F60ECD4" w14:textId="77777777" w:rsidTr="00670876">
        <w:tc>
          <w:tcPr>
            <w:tcW w:w="2263" w:type="dxa"/>
            <w:vAlign w:val="center"/>
          </w:tcPr>
          <w:p w14:paraId="291E4408" w14:textId="3A52DF02" w:rsidR="00B52D9E" w:rsidRPr="00C57B61" w:rsidRDefault="00B52D9E" w:rsidP="00B52D9E">
            <w:pPr>
              <w:pStyle w:val="RTf5"/>
            </w:pPr>
            <w:r w:rsidRPr="00C57B61">
              <w:t>Серия бланка документа трудовой миграции</w:t>
            </w:r>
          </w:p>
        </w:tc>
        <w:tc>
          <w:tcPr>
            <w:tcW w:w="5103" w:type="dxa"/>
            <w:vAlign w:val="center"/>
          </w:tcPr>
          <w:p w14:paraId="0924B80F" w14:textId="2990A84E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/ns1:EPGURequest/types:employmentNotification/types:WorkPermitInfo/types:blankSeries</w:t>
            </w:r>
          </w:p>
        </w:tc>
        <w:tc>
          <w:tcPr>
            <w:tcW w:w="1701" w:type="dxa"/>
            <w:vAlign w:val="center"/>
          </w:tcPr>
          <w:p w14:paraId="60B5C00F" w14:textId="25ED4B2F" w:rsidR="00B52D9E" w:rsidRPr="00C57B61" w:rsidRDefault="00B52D9E" w:rsidP="00B52D9E">
            <w:pPr>
              <w:pStyle w:val="RTf5"/>
              <w:jc w:val="center"/>
            </w:pPr>
            <w:r w:rsidRPr="00C57B61">
              <w:t>2 символа</w:t>
            </w:r>
          </w:p>
        </w:tc>
        <w:tc>
          <w:tcPr>
            <w:tcW w:w="5492" w:type="dxa"/>
            <w:vAlign w:val="center"/>
          </w:tcPr>
          <w:p w14:paraId="3795EA86" w14:textId="28B2B93F" w:rsidR="00B52D9E" w:rsidRPr="00C57B61" w:rsidRDefault="00A879CC" w:rsidP="00B52D9E">
            <w:pPr>
              <w:pStyle w:val="RTf5"/>
            </w:pPr>
            <w:r w:rsidRPr="00E04FCC">
              <w:t>Допустимы символы кириллицы, латинские символы</w:t>
            </w:r>
          </w:p>
        </w:tc>
      </w:tr>
      <w:tr w:rsidR="00B52D9E" w:rsidRPr="00C57B61" w14:paraId="5C40C453" w14:textId="77777777" w:rsidTr="00670876">
        <w:tc>
          <w:tcPr>
            <w:tcW w:w="2263" w:type="dxa"/>
            <w:vAlign w:val="center"/>
          </w:tcPr>
          <w:p w14:paraId="4C1BACB5" w14:textId="6957990C" w:rsidR="00B52D9E" w:rsidRPr="00C57B61" w:rsidRDefault="00B52D9E" w:rsidP="00B52D9E">
            <w:pPr>
              <w:pStyle w:val="RTf5"/>
            </w:pPr>
            <w:r w:rsidRPr="00C57B61">
              <w:t>Номер бланка документа трудовой миграции</w:t>
            </w:r>
          </w:p>
        </w:tc>
        <w:tc>
          <w:tcPr>
            <w:tcW w:w="5103" w:type="dxa"/>
            <w:vAlign w:val="center"/>
          </w:tcPr>
          <w:p w14:paraId="5CBD68B4" w14:textId="1BA02858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/ns1:EPGURequest/types:employmentNotification/types:WorkPermitInfo/types:blankNumber</w:t>
            </w:r>
          </w:p>
        </w:tc>
        <w:tc>
          <w:tcPr>
            <w:tcW w:w="1701" w:type="dxa"/>
            <w:vAlign w:val="center"/>
          </w:tcPr>
          <w:p w14:paraId="6966B022" w14:textId="4552995F" w:rsidR="00B52D9E" w:rsidRPr="00C57B61" w:rsidRDefault="00B52D9E" w:rsidP="00B52D9E">
            <w:pPr>
              <w:pStyle w:val="RTf5"/>
              <w:jc w:val="center"/>
            </w:pPr>
            <w:r>
              <w:t>7 символов</w:t>
            </w:r>
          </w:p>
        </w:tc>
        <w:tc>
          <w:tcPr>
            <w:tcW w:w="5492" w:type="dxa"/>
            <w:vAlign w:val="center"/>
          </w:tcPr>
          <w:p w14:paraId="237FF407" w14:textId="455CB923" w:rsidR="00B52D9E" w:rsidRPr="00C57B61" w:rsidRDefault="00B52D9E" w:rsidP="00B52D9E">
            <w:pPr>
              <w:pStyle w:val="RTf5"/>
            </w:pPr>
            <w:r>
              <w:t>Только цифры</w:t>
            </w:r>
          </w:p>
        </w:tc>
      </w:tr>
      <w:tr w:rsidR="00B52D9E" w:rsidRPr="00CC7CE8" w14:paraId="5B96765A" w14:textId="39347035" w:rsidTr="00670876">
        <w:tc>
          <w:tcPr>
            <w:tcW w:w="2263" w:type="dxa"/>
            <w:vAlign w:val="center"/>
          </w:tcPr>
          <w:p w14:paraId="40E8DD97" w14:textId="427E993A" w:rsidR="00B52D9E" w:rsidRPr="009348E2" w:rsidRDefault="00B52D9E" w:rsidP="00B52D9E">
            <w:pPr>
              <w:pStyle w:val="RTf5"/>
            </w:pPr>
            <w:r w:rsidRPr="009348E2">
              <w:t>Категория иностранного гражданина</w:t>
            </w:r>
          </w:p>
        </w:tc>
        <w:tc>
          <w:tcPr>
            <w:tcW w:w="5103" w:type="dxa"/>
            <w:vAlign w:val="center"/>
          </w:tcPr>
          <w:p w14:paraId="4089BAEE" w14:textId="30A9EBBE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/ns1:EPGURequest/types:employmentNotification/types:WorkPermitInfo/types:WorkerCategoryInfo</w:t>
            </w:r>
          </w:p>
        </w:tc>
        <w:tc>
          <w:tcPr>
            <w:tcW w:w="1701" w:type="dxa"/>
            <w:vAlign w:val="center"/>
          </w:tcPr>
          <w:p w14:paraId="7ED50477" w14:textId="01C5A56E" w:rsidR="00B52D9E" w:rsidRPr="009348E2" w:rsidRDefault="00B52D9E" w:rsidP="00B52D9E">
            <w:pPr>
              <w:pStyle w:val="RTf5"/>
              <w:jc w:val="center"/>
            </w:pPr>
            <w:r w:rsidRPr="009348E2">
              <w:t>-</w:t>
            </w:r>
          </w:p>
        </w:tc>
        <w:tc>
          <w:tcPr>
            <w:tcW w:w="5492" w:type="dxa"/>
            <w:vAlign w:val="center"/>
          </w:tcPr>
          <w:p w14:paraId="4D19386C" w14:textId="73D731DF" w:rsidR="00B52D9E" w:rsidRPr="009348E2" w:rsidRDefault="00166D8B" w:rsidP="00166D8B">
            <w:pPr>
              <w:pStyle w:val="RTf5"/>
            </w:pPr>
            <w:r>
              <w:t>Атрибут «</w:t>
            </w:r>
            <w:r w:rsidRPr="00166D8B">
              <w:t>recordId</w:t>
            </w:r>
            <w:r>
              <w:t xml:space="preserve">» </w:t>
            </w:r>
            <w:r w:rsidR="00B52D9E" w:rsidRPr="009348E2">
              <w:t>справочника «</w:t>
            </w:r>
            <w:r w:rsidR="00582F6F">
              <w:t xml:space="preserve"> </w:t>
            </w:r>
            <w:r w:rsidR="00582F6F" w:rsidRPr="00582F6F">
              <w:t>Трудовые уведомления. ИГ без оформления разрешительных документов v.2</w:t>
            </w:r>
            <w:r w:rsidR="00B52D9E" w:rsidRPr="009348E2">
              <w:t>»</w:t>
            </w:r>
            <w:r>
              <w:t xml:space="preserve"> (</w:t>
            </w:r>
            <w:r w:rsidR="00582F6F" w:rsidRPr="00582F6F">
              <w:t>MVDR23_TU_WORK_PERMITS</w:t>
            </w:r>
            <w:r>
              <w:t>)</w:t>
            </w:r>
          </w:p>
        </w:tc>
      </w:tr>
      <w:tr w:rsidR="00B52D9E" w:rsidRPr="00166D8B" w14:paraId="1B61E5A9" w14:textId="39BB8C75" w:rsidTr="00B52D9E">
        <w:tc>
          <w:tcPr>
            <w:tcW w:w="2263" w:type="dxa"/>
            <w:vAlign w:val="center"/>
          </w:tcPr>
          <w:p w14:paraId="12C43098" w14:textId="5E6C115A" w:rsidR="00B52D9E" w:rsidRPr="00075278" w:rsidRDefault="00B52D9E" w:rsidP="00B52D9E">
            <w:pPr>
              <w:pStyle w:val="RTf5"/>
            </w:pPr>
            <w:r>
              <w:t>Профессия</w:t>
            </w:r>
          </w:p>
        </w:tc>
        <w:tc>
          <w:tcPr>
            <w:tcW w:w="5103" w:type="dxa"/>
            <w:vAlign w:val="center"/>
          </w:tcPr>
          <w:p w14:paraId="0B88F989" w14:textId="08E339CD" w:rsidR="00B52D9E" w:rsidRPr="00075278" w:rsidRDefault="00B52D9E" w:rsidP="00B52D9E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/ns1:EPGURequest/types:employmentNotification/types:Profession</w:t>
            </w:r>
          </w:p>
        </w:tc>
        <w:tc>
          <w:tcPr>
            <w:tcW w:w="1701" w:type="dxa"/>
            <w:vAlign w:val="center"/>
          </w:tcPr>
          <w:p w14:paraId="20D9BDBC" w14:textId="5A3FEBFF" w:rsidR="00B52D9E" w:rsidRPr="00075278" w:rsidRDefault="00B52D9E" w:rsidP="00B52D9E">
            <w:pPr>
              <w:pStyle w:val="RTf5"/>
              <w:jc w:val="center"/>
            </w:pPr>
            <w:r>
              <w:t>-</w:t>
            </w:r>
          </w:p>
        </w:tc>
        <w:tc>
          <w:tcPr>
            <w:tcW w:w="5492" w:type="dxa"/>
            <w:shd w:val="clear" w:color="auto" w:fill="auto"/>
            <w:vAlign w:val="center"/>
          </w:tcPr>
          <w:p w14:paraId="5C509B47" w14:textId="15F041B6" w:rsidR="00B52D9E" w:rsidRPr="00166D8B" w:rsidRDefault="00166D8B" w:rsidP="00166D8B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 w:rsidR="00B52D9E">
              <w:t>справочника</w:t>
            </w:r>
            <w:r w:rsidR="00B52D9E" w:rsidRPr="00166D8B">
              <w:t xml:space="preserve"> </w:t>
            </w:r>
            <w:r w:rsidR="00B52D9E"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</w:t>
            </w:r>
            <w:r w:rsidR="00B52D9E" w:rsidRPr="00166D8B">
              <w:t xml:space="preserve">  </w:t>
            </w:r>
            <w:r w:rsidRPr="00166D8B">
              <w:t>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B52D9E" w:rsidRPr="00075278" w14:paraId="1F3AD384" w14:textId="77777777" w:rsidTr="00B52D9E">
        <w:tc>
          <w:tcPr>
            <w:tcW w:w="2263" w:type="dxa"/>
            <w:vAlign w:val="center"/>
          </w:tcPr>
          <w:p w14:paraId="4E49200F" w14:textId="5E9BE3B4" w:rsidR="00B52D9E" w:rsidRPr="00075278" w:rsidRDefault="00B52D9E" w:rsidP="00B52D9E">
            <w:pPr>
              <w:pStyle w:val="RTf5"/>
            </w:pPr>
            <w:r>
              <w:t>Специальность</w:t>
            </w:r>
          </w:p>
        </w:tc>
        <w:tc>
          <w:tcPr>
            <w:tcW w:w="5103" w:type="dxa"/>
            <w:vAlign w:val="center"/>
          </w:tcPr>
          <w:p w14:paraId="665FAF9F" w14:textId="12DAD64C" w:rsidR="00B52D9E" w:rsidRPr="00075278" w:rsidRDefault="00B52D9E" w:rsidP="00B52D9E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/ns1:EPGURequest/types:employmentNotification/types:Speciality</w:t>
            </w:r>
          </w:p>
        </w:tc>
        <w:tc>
          <w:tcPr>
            <w:tcW w:w="1701" w:type="dxa"/>
            <w:vAlign w:val="center"/>
          </w:tcPr>
          <w:p w14:paraId="7FE14E3C" w14:textId="614D69EE" w:rsidR="00B52D9E" w:rsidRPr="00075278" w:rsidRDefault="00B52D9E" w:rsidP="00B52D9E">
            <w:pPr>
              <w:pStyle w:val="RTf5"/>
              <w:jc w:val="center"/>
            </w:pPr>
            <w:r>
              <w:t>-</w:t>
            </w:r>
          </w:p>
        </w:tc>
        <w:tc>
          <w:tcPr>
            <w:tcW w:w="5492" w:type="dxa"/>
            <w:shd w:val="clear" w:color="auto" w:fill="auto"/>
            <w:vAlign w:val="center"/>
          </w:tcPr>
          <w:p w14:paraId="01834E15" w14:textId="4DC560EA" w:rsidR="00B52D9E" w:rsidRPr="00B52D9E" w:rsidRDefault="00166D8B" w:rsidP="00B52D9E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B52D9E" w:rsidRPr="00075278" w14:paraId="06E12C70" w14:textId="77777777" w:rsidTr="00B52D9E">
        <w:tc>
          <w:tcPr>
            <w:tcW w:w="2263" w:type="dxa"/>
            <w:vAlign w:val="center"/>
          </w:tcPr>
          <w:p w14:paraId="205B18DD" w14:textId="1D617062" w:rsidR="00B52D9E" w:rsidRPr="00075278" w:rsidRDefault="00B52D9E" w:rsidP="00B52D9E">
            <w:pPr>
              <w:pStyle w:val="RTf5"/>
            </w:pPr>
            <w:r>
              <w:t>Вид деятельности</w:t>
            </w:r>
          </w:p>
        </w:tc>
        <w:tc>
          <w:tcPr>
            <w:tcW w:w="5103" w:type="dxa"/>
            <w:vAlign w:val="center"/>
          </w:tcPr>
          <w:p w14:paraId="61D598E5" w14:textId="4E70D8F4" w:rsidR="00B52D9E" w:rsidRPr="00075278" w:rsidRDefault="00B52D9E" w:rsidP="00B52D9E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/ns1:EPGURequest/types:employmentNotification/types:ProfessionGroup</w:t>
            </w:r>
          </w:p>
        </w:tc>
        <w:tc>
          <w:tcPr>
            <w:tcW w:w="1701" w:type="dxa"/>
            <w:vAlign w:val="center"/>
          </w:tcPr>
          <w:p w14:paraId="5A577563" w14:textId="71E5B68F" w:rsidR="00B52D9E" w:rsidRPr="00075278" w:rsidRDefault="00B52D9E" w:rsidP="00B52D9E">
            <w:pPr>
              <w:pStyle w:val="RTf5"/>
              <w:jc w:val="center"/>
            </w:pPr>
            <w:r>
              <w:t>-</w:t>
            </w:r>
          </w:p>
        </w:tc>
        <w:tc>
          <w:tcPr>
            <w:tcW w:w="5492" w:type="dxa"/>
            <w:shd w:val="clear" w:color="auto" w:fill="auto"/>
            <w:vAlign w:val="center"/>
          </w:tcPr>
          <w:p w14:paraId="683F3BE4" w14:textId="20499B3E" w:rsidR="00B52D9E" w:rsidRPr="008F1472" w:rsidRDefault="00166D8B" w:rsidP="00B52D9E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B52D9E" w:rsidRPr="00CC7CE8" w14:paraId="5277EA60" w14:textId="77777777" w:rsidTr="00670876">
        <w:tc>
          <w:tcPr>
            <w:tcW w:w="2263" w:type="dxa"/>
            <w:vAlign w:val="center"/>
          </w:tcPr>
          <w:p w14:paraId="417F2DF9" w14:textId="449F5A1B" w:rsidR="00B52D9E" w:rsidRPr="00075278" w:rsidRDefault="00B52D9E" w:rsidP="00B52D9E">
            <w:pPr>
              <w:pStyle w:val="RTf5"/>
            </w:pPr>
            <w:r w:rsidRPr="00075278">
              <w:t>Профессия вручную</w:t>
            </w:r>
          </w:p>
        </w:tc>
        <w:tc>
          <w:tcPr>
            <w:tcW w:w="5103" w:type="dxa"/>
            <w:vAlign w:val="center"/>
          </w:tcPr>
          <w:p w14:paraId="47137536" w14:textId="3050A43D" w:rsidR="00B52D9E" w:rsidRPr="00A00EB7" w:rsidRDefault="00B52D9E" w:rsidP="00B52D9E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/ns1:EPGURequest/types:employmentNotification/types:ProfessionVal</w:t>
            </w:r>
          </w:p>
        </w:tc>
        <w:tc>
          <w:tcPr>
            <w:tcW w:w="1701" w:type="dxa"/>
            <w:vAlign w:val="center"/>
          </w:tcPr>
          <w:p w14:paraId="50846498" w14:textId="20B97741" w:rsidR="00B52D9E" w:rsidRPr="00075278" w:rsidRDefault="00B52D9E" w:rsidP="00B52D9E">
            <w:pPr>
              <w:pStyle w:val="RTf5"/>
              <w:jc w:val="center"/>
            </w:pPr>
            <w:r w:rsidRPr="00075278">
              <w:t>До 75 символов</w:t>
            </w:r>
          </w:p>
        </w:tc>
        <w:tc>
          <w:tcPr>
            <w:tcW w:w="5492" w:type="dxa"/>
            <w:vAlign w:val="center"/>
          </w:tcPr>
          <w:p w14:paraId="0213FC1B" w14:textId="0620A9D8" w:rsidR="00B52D9E" w:rsidRPr="00075278" w:rsidRDefault="00B52D9E" w:rsidP="00B52D9E">
            <w:pPr>
              <w:pStyle w:val="RTf5"/>
            </w:pPr>
            <w:r w:rsidRPr="00075278">
              <w:t>Доступны символы кириллицы, латинские символы арабские цифры, запятая, точка, круглые скобки, номер, слэш, двоеточие, кавычки, дефис, апостроф, "@" и пробелы</w:t>
            </w:r>
            <w:r>
              <w:t>.</w:t>
            </w:r>
          </w:p>
        </w:tc>
      </w:tr>
      <w:tr w:rsidR="00B52D9E" w:rsidRPr="009F613D" w14:paraId="328E9CB2" w14:textId="6B521682" w:rsidTr="00670876">
        <w:tc>
          <w:tcPr>
            <w:tcW w:w="2263" w:type="dxa"/>
            <w:vAlign w:val="center"/>
          </w:tcPr>
          <w:p w14:paraId="76D333E0" w14:textId="45DEAFAA" w:rsidR="00B52D9E" w:rsidRDefault="00B52D9E" w:rsidP="00B52D9E">
            <w:pPr>
              <w:pStyle w:val="RTf5"/>
              <w:rPr>
                <w:lang w:val="en-US"/>
              </w:rPr>
            </w:pPr>
            <w:r w:rsidRPr="0068677A">
              <w:rPr>
                <w:lang w:val="en-US"/>
              </w:rPr>
              <w:t>Вид трудового договора</w:t>
            </w:r>
          </w:p>
        </w:tc>
        <w:tc>
          <w:tcPr>
            <w:tcW w:w="5103" w:type="dxa"/>
            <w:vAlign w:val="center"/>
          </w:tcPr>
          <w:p w14:paraId="1F7A0B64" w14:textId="25CEE52C" w:rsidR="00B52D9E" w:rsidRPr="001B6EDC" w:rsidRDefault="00B52D9E" w:rsidP="00B52D9E">
            <w:pPr>
              <w:pStyle w:val="RTf5"/>
              <w:rPr>
                <w:lang w:val="en-US"/>
              </w:rPr>
            </w:pPr>
            <w:r w:rsidRPr="0068677A">
              <w:rPr>
                <w:lang w:val="en-US"/>
              </w:rPr>
              <w:t>/ns1:EPGURequest/types:employmentNotification/types:contractType</w:t>
            </w:r>
          </w:p>
        </w:tc>
        <w:tc>
          <w:tcPr>
            <w:tcW w:w="1701" w:type="dxa"/>
            <w:vAlign w:val="center"/>
          </w:tcPr>
          <w:p w14:paraId="2813CE47" w14:textId="0B05EE9E" w:rsidR="00B52D9E" w:rsidRPr="0068677A" w:rsidRDefault="00B52D9E" w:rsidP="00B52D9E">
            <w:pPr>
              <w:pStyle w:val="RTf5"/>
              <w:jc w:val="center"/>
            </w:pPr>
            <w:r>
              <w:t>-</w:t>
            </w:r>
          </w:p>
        </w:tc>
        <w:tc>
          <w:tcPr>
            <w:tcW w:w="5492" w:type="dxa"/>
            <w:vAlign w:val="center"/>
          </w:tcPr>
          <w:p w14:paraId="1ADD3032" w14:textId="2432979B" w:rsidR="00B52D9E" w:rsidRPr="009F613D" w:rsidRDefault="00B52D9E" w:rsidP="00B52D9E">
            <w:pPr>
              <w:pStyle w:val="RTf5"/>
            </w:pPr>
            <w:r>
              <w:rPr>
                <w:szCs w:val="28"/>
              </w:rPr>
              <w:t>Код из с</w:t>
            </w:r>
            <w:r w:rsidRPr="00765684">
              <w:rPr>
                <w:szCs w:val="28"/>
              </w:rPr>
              <w:t>правочник</w:t>
            </w:r>
            <w:r>
              <w:rPr>
                <w:szCs w:val="28"/>
              </w:rPr>
              <w:t>а</w:t>
            </w:r>
            <w:r w:rsidRPr="00765684">
              <w:rPr>
                <w:szCs w:val="28"/>
              </w:rPr>
              <w:t xml:space="preserve"> «</w:t>
            </w:r>
            <w:r>
              <w:rPr>
                <w:szCs w:val="28"/>
              </w:rPr>
              <w:t>Вид трудового договора</w:t>
            </w:r>
            <w:r w:rsidRPr="00765684">
              <w:rPr>
                <w:szCs w:val="28"/>
              </w:rPr>
              <w:t>»</w:t>
            </w:r>
          </w:p>
        </w:tc>
      </w:tr>
      <w:tr w:rsidR="00B52D9E" w:rsidRPr="009F613D" w14:paraId="703A2BF6" w14:textId="0E28565E" w:rsidTr="00670876">
        <w:tc>
          <w:tcPr>
            <w:tcW w:w="2263" w:type="dxa"/>
            <w:vAlign w:val="center"/>
          </w:tcPr>
          <w:p w14:paraId="2782E88C" w14:textId="0F819657" w:rsidR="00B52D9E" w:rsidRPr="00907D12" w:rsidRDefault="00B52D9E" w:rsidP="00B52D9E">
            <w:pPr>
              <w:pStyle w:val="RTf5"/>
            </w:pPr>
            <w:r w:rsidRPr="00907D12">
              <w:rPr>
                <w:highlight w:val="white"/>
              </w:rPr>
              <w:t>Дата заключения договора</w:t>
            </w:r>
          </w:p>
        </w:tc>
        <w:tc>
          <w:tcPr>
            <w:tcW w:w="5103" w:type="dxa"/>
            <w:vAlign w:val="center"/>
          </w:tcPr>
          <w:p w14:paraId="64200E3C" w14:textId="1EA55FFC" w:rsidR="00B52D9E" w:rsidRPr="0036235E" w:rsidRDefault="00B52D9E" w:rsidP="00B52D9E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/ns1:EPGURequest/types:employmentNotification/types:contractSignedDate</w:t>
            </w:r>
          </w:p>
        </w:tc>
        <w:tc>
          <w:tcPr>
            <w:tcW w:w="1701" w:type="dxa"/>
            <w:vAlign w:val="center"/>
          </w:tcPr>
          <w:p w14:paraId="3CCF09A9" w14:textId="10AA29C0" w:rsidR="00B52D9E" w:rsidRPr="00907D12" w:rsidRDefault="00B52D9E" w:rsidP="00B52D9E">
            <w:pPr>
              <w:pStyle w:val="RTf5"/>
              <w:jc w:val="center"/>
            </w:pPr>
            <w:r w:rsidRPr="00907D12">
              <w:t>10 символов</w:t>
            </w:r>
          </w:p>
        </w:tc>
        <w:tc>
          <w:tcPr>
            <w:tcW w:w="5492" w:type="dxa"/>
            <w:vAlign w:val="center"/>
          </w:tcPr>
          <w:p w14:paraId="6DB26784" w14:textId="71516254" w:rsidR="00B52D9E" w:rsidRPr="00907D12" w:rsidRDefault="00B52D9E" w:rsidP="00B52D9E">
            <w:pPr>
              <w:pStyle w:val="RTf5"/>
            </w:pPr>
            <w:r w:rsidRPr="00907D12">
              <w:t xml:space="preserve">Маска: </w:t>
            </w:r>
            <w:r w:rsidRPr="00907D12">
              <w:rPr>
                <w:highlight w:val="white"/>
              </w:rPr>
              <w:t>ГГГГ-ММ-</w:t>
            </w:r>
            <w:r w:rsidRPr="00907D12">
              <w:t>ДД</w:t>
            </w:r>
          </w:p>
        </w:tc>
      </w:tr>
      <w:tr w:rsidR="00B52D9E" w:rsidRPr="009F613D" w14:paraId="7570FDED" w14:textId="7FBC55D1" w:rsidTr="00670876">
        <w:tc>
          <w:tcPr>
            <w:tcW w:w="2263" w:type="dxa"/>
            <w:vAlign w:val="center"/>
          </w:tcPr>
          <w:p w14:paraId="3FE20CE8" w14:textId="5DAC15FC" w:rsidR="00B52D9E" w:rsidRPr="00907D12" w:rsidRDefault="00B52D9E" w:rsidP="00B52D9E">
            <w:pPr>
              <w:pStyle w:val="RTf5"/>
            </w:pPr>
            <w:r w:rsidRPr="00907D12">
              <w:lastRenderedPageBreak/>
              <w:t>Глобальный уникальный идентификатор адресного объекта (GUID)</w:t>
            </w:r>
          </w:p>
        </w:tc>
        <w:tc>
          <w:tcPr>
            <w:tcW w:w="5103" w:type="dxa"/>
            <w:vAlign w:val="center"/>
          </w:tcPr>
          <w:p w14:paraId="5E1602E3" w14:textId="6E233118" w:rsidR="00B52D9E" w:rsidRPr="0036235E" w:rsidRDefault="00B52D9E" w:rsidP="00B52D9E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/ns1:EPGURequest/types:employmentNotification/types:workAddress/types:objectGuid</w:t>
            </w:r>
          </w:p>
        </w:tc>
        <w:tc>
          <w:tcPr>
            <w:tcW w:w="1701" w:type="dxa"/>
            <w:vAlign w:val="center"/>
          </w:tcPr>
          <w:p w14:paraId="0D7999CE" w14:textId="2DD447FA" w:rsidR="00B52D9E" w:rsidRPr="00907D12" w:rsidRDefault="00B52D9E" w:rsidP="00B52D9E">
            <w:pPr>
              <w:pStyle w:val="RTf5"/>
              <w:jc w:val="center"/>
            </w:pPr>
            <w:r w:rsidRPr="00907D12">
              <w:t>-</w:t>
            </w:r>
          </w:p>
        </w:tc>
        <w:tc>
          <w:tcPr>
            <w:tcW w:w="5492" w:type="dxa"/>
            <w:vAlign w:val="center"/>
          </w:tcPr>
          <w:p w14:paraId="0D0E376D" w14:textId="22A98DA7" w:rsidR="00B52D9E" w:rsidRPr="00907D12" w:rsidRDefault="00B52D9E" w:rsidP="00B52D9E">
            <w:pPr>
              <w:pStyle w:val="RTf5"/>
            </w:pPr>
            <w:r w:rsidRPr="00907D12">
              <w:t>Код ФИАС</w:t>
            </w:r>
          </w:p>
        </w:tc>
      </w:tr>
      <w:tr w:rsidR="00B52D9E" w:rsidRPr="009F613D" w14:paraId="44AC34C1" w14:textId="4CA4456E" w:rsidTr="00670876">
        <w:tc>
          <w:tcPr>
            <w:tcW w:w="2263" w:type="dxa"/>
            <w:vAlign w:val="center"/>
          </w:tcPr>
          <w:p w14:paraId="7BAFB86F" w14:textId="74C9BFE9" w:rsidR="00B52D9E" w:rsidRPr="00907D12" w:rsidRDefault="00B52D9E" w:rsidP="00B52D9E">
            <w:pPr>
              <w:pStyle w:val="RTf5"/>
              <w:rPr>
                <w:rStyle w:val="block"/>
              </w:rPr>
            </w:pPr>
            <w:r w:rsidRPr="00907D12">
              <w:rPr>
                <w:rStyle w:val="block"/>
              </w:rPr>
              <w:t>Comment</w:t>
            </w:r>
          </w:p>
        </w:tc>
        <w:tc>
          <w:tcPr>
            <w:tcW w:w="5103" w:type="dxa"/>
            <w:vAlign w:val="center"/>
          </w:tcPr>
          <w:p w14:paraId="1F437F19" w14:textId="48336008" w:rsidR="00B52D9E" w:rsidRPr="0036235E" w:rsidRDefault="00B52D9E" w:rsidP="00B52D9E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/ns1:EPGURequest/types:employmentNotification/types:comment</w:t>
            </w:r>
          </w:p>
        </w:tc>
        <w:tc>
          <w:tcPr>
            <w:tcW w:w="1701" w:type="dxa"/>
            <w:vAlign w:val="center"/>
          </w:tcPr>
          <w:p w14:paraId="7B6FB6D3" w14:textId="75F7EA58" w:rsidR="00B52D9E" w:rsidRPr="00907D12" w:rsidRDefault="00B52D9E" w:rsidP="00B52D9E">
            <w:pPr>
              <w:pStyle w:val="RTf5"/>
              <w:jc w:val="center"/>
            </w:pPr>
            <w:r w:rsidRPr="00907D12">
              <w:t>-</w:t>
            </w:r>
          </w:p>
        </w:tc>
        <w:tc>
          <w:tcPr>
            <w:tcW w:w="5492" w:type="dxa"/>
            <w:vAlign w:val="center"/>
          </w:tcPr>
          <w:p w14:paraId="1FA91508" w14:textId="53D001EC" w:rsidR="00B52D9E" w:rsidRPr="00907D12" w:rsidRDefault="00B52D9E" w:rsidP="00B52D9E">
            <w:pPr>
              <w:pStyle w:val="RTf5"/>
            </w:pPr>
            <w:r w:rsidRPr="00907D12">
              <w:t>Для ИП и ЮЛ телефонный номер ответственного сотрудника в формате:</w:t>
            </w:r>
          </w:p>
          <w:p w14:paraId="07C5A734" w14:textId="5E8D3897" w:rsidR="00B52D9E" w:rsidRPr="00907D12" w:rsidRDefault="00B52D9E" w:rsidP="00B52D9E">
            <w:pPr>
              <w:pStyle w:val="RTf5"/>
            </w:pPr>
            <w:r w:rsidRPr="00907D12">
              <w:t xml:space="preserve"> «Номер ответственного сотрудника: &lt;9XXXXXXXXX&gt;».</w:t>
            </w:r>
          </w:p>
        </w:tc>
      </w:tr>
    </w:tbl>
    <w:p w14:paraId="5437BD6F" w14:textId="001839A7" w:rsidR="00BA049B" w:rsidRPr="00C02273" w:rsidRDefault="00BA049B">
      <w:pPr>
        <w:spacing w:after="160" w:line="259" w:lineRule="auto"/>
        <w:rPr>
          <w:rFonts w:eastAsia="Times New Roman"/>
          <w:b/>
          <w:kern w:val="28"/>
          <w:lang w:eastAsia="ru-RU"/>
        </w:rPr>
      </w:pPr>
    </w:p>
    <w:p w14:paraId="0AD08EE6" w14:textId="77777777" w:rsidR="001B6EDC" w:rsidRPr="009F613D" w:rsidRDefault="001B6EDC" w:rsidP="00304B99">
      <w:pPr>
        <w:pStyle w:val="RT21"/>
        <w:sectPr w:rsidR="001B6EDC" w:rsidRPr="009F613D" w:rsidSect="001B6EDC">
          <w:headerReference w:type="default" r:id="rId13"/>
          <w:pgSz w:w="16838" w:h="11906" w:orient="landscape"/>
          <w:pgMar w:top="1134" w:right="1418" w:bottom="567" w:left="851" w:header="709" w:footer="709" w:gutter="0"/>
          <w:cols w:space="708"/>
          <w:docGrid w:linePitch="360"/>
        </w:sectPr>
      </w:pPr>
    </w:p>
    <w:p w14:paraId="55298CD2" w14:textId="3C685D50" w:rsidR="00304B99" w:rsidRDefault="00304B99" w:rsidP="00304B99">
      <w:pPr>
        <w:pStyle w:val="RT21"/>
      </w:pPr>
      <w:r>
        <w:lastRenderedPageBreak/>
        <w:t>Справочники</w:t>
      </w:r>
    </w:p>
    <w:p w14:paraId="5A409A60" w14:textId="60A39756" w:rsidR="00304B99" w:rsidRDefault="00304B99" w:rsidP="00304B99">
      <w:pPr>
        <w:pStyle w:val="RTc"/>
      </w:pPr>
      <w:r>
        <w:t>Таблица 5 Справочники ЕСНСИ</w:t>
      </w:r>
    </w:p>
    <w:tbl>
      <w:tblPr>
        <w:tblStyle w:val="13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5524"/>
        <w:gridCol w:w="2977"/>
        <w:gridCol w:w="1694"/>
      </w:tblGrid>
      <w:tr w:rsidR="00B07D32" w14:paraId="10F82AC8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6F33CE" w14:textId="77777777" w:rsidR="00304B99" w:rsidRPr="00587E96" w:rsidRDefault="00304B99" w:rsidP="009F613D">
            <w:pPr>
              <w:pStyle w:val="RTf6"/>
            </w:pPr>
            <w:r w:rsidRPr="00587E96">
              <w:t>Код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236B5B" w14:textId="77777777" w:rsidR="00304B99" w:rsidRPr="00587E96" w:rsidRDefault="00304B99" w:rsidP="009F613D">
            <w:pPr>
              <w:pStyle w:val="RTf6"/>
            </w:pPr>
            <w:r w:rsidRPr="00587E96">
              <w:t>Наименование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DA7647" w14:textId="77777777" w:rsidR="00304B99" w:rsidRPr="00587E96" w:rsidRDefault="00304B99" w:rsidP="009F613D">
            <w:pPr>
              <w:pStyle w:val="RTf6"/>
            </w:pPr>
            <w:r w:rsidRPr="00587E96">
              <w:t>Тип</w:t>
            </w:r>
          </w:p>
        </w:tc>
      </w:tr>
      <w:tr w:rsidR="00EB35CB" w14:paraId="7B90C75E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FBD9" w14:textId="0CE7CFE0" w:rsidR="00EB35CB" w:rsidRPr="00B4428D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D21715">
              <w:t>MVDR23_REGIONS_RF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685C" w14:textId="12E27599" w:rsidR="00EB35CB" w:rsidRPr="00587E96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D21715">
              <w:t>ЕИР РМУ. Регионы v.2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518F" w14:textId="3DF397AD" w:rsidR="00EB35CB" w:rsidRPr="00587E96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EB35CB" w14:paraId="05DB6B17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5B0E" w14:textId="14C63611" w:rsidR="00EB35CB" w:rsidRPr="00B4428D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D21715">
              <w:t>MVDR23_CITIZENSHIP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164E" w14:textId="1314E898" w:rsidR="00EB35CB" w:rsidRPr="00587E96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D21715">
              <w:t>ЕИР РМУ. Гражданство v.2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8FAA" w14:textId="2FAA7918" w:rsidR="00EB35CB" w:rsidRPr="00587E96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B07D32" w14:paraId="355A354F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0E46" w14:textId="25CA1EFC" w:rsidR="00FA40C2" w:rsidRPr="006F6A5C" w:rsidRDefault="00160E59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>
              <w:rPr>
                <w:lang w:val="en-US"/>
              </w:rPr>
              <w:t>MVDR23_OFFICE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60C1" w14:textId="5613809D" w:rsidR="00FA40C2" w:rsidRPr="00587E96" w:rsidRDefault="00160E59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160E59">
              <w:t>ЕИР РМУ. Справочник офисов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B755" w14:textId="04CC5CB9" w:rsidR="00FA40C2" w:rsidRPr="00587E96" w:rsidRDefault="006F6A5C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B07D32" w14:paraId="51C90FDB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1B78" w14:textId="63F7464D" w:rsidR="00FA40C2" w:rsidRPr="006F6A5C" w:rsidRDefault="00FA40C2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3E1527">
              <w:rPr>
                <w:lang w:val="en-US"/>
              </w:rPr>
              <w:t>okved</w:t>
            </w:r>
            <w:r w:rsidRPr="006F6A5C">
              <w:t>_</w:t>
            </w:r>
            <w:r w:rsidRPr="003E1527">
              <w:rPr>
                <w:lang w:val="en-US"/>
              </w:rPr>
              <w:t>rot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B703" w14:textId="2050D3FD" w:rsidR="00FA40C2" w:rsidRPr="00587E96" w:rsidRDefault="00FA40C2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>
              <w:t>ОКВЭД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E800" w14:textId="45FFF75A" w:rsidR="00FA40C2" w:rsidRPr="00587E96" w:rsidRDefault="006F6A5C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EB35CB" w14:paraId="5C5D17BE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66BA" w14:textId="3F9C4408" w:rsidR="00EB35CB" w:rsidRPr="003E1527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lang w:val="en-US"/>
              </w:rPr>
            </w:pPr>
            <w:r w:rsidRPr="00D21715">
              <w:rPr>
                <w:lang w:val="en-US"/>
              </w:rPr>
              <w:t>MVDR23_TU_EMPLOYER_STATUS_CONT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B3EE" w14:textId="68EAC577" w:rsidR="00EB35CB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</w:pPr>
            <w:r w:rsidRPr="00D21715">
              <w:t>Трудовые уведомления. Статусы работодателя договор v.2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7A71" w14:textId="661611A7" w:rsidR="00EB35CB" w:rsidRPr="00587E96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B07D32" w14:paraId="6F5CD104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36B5" w14:textId="11A648EA" w:rsidR="00FA40C2" w:rsidRPr="00FA40C2" w:rsidRDefault="00927923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lang w:val="en-US"/>
              </w:rPr>
            </w:pPr>
            <w:r w:rsidRPr="00927923">
              <w:rPr>
                <w:lang w:val="en-US"/>
              </w:rPr>
              <w:t>MVDR23_PROFESSIONS_SPECIALITY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9D36" w14:textId="3347F4F4" w:rsidR="00FA40C2" w:rsidRPr="00FA40C2" w:rsidRDefault="00927923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</w:pPr>
            <w:r w:rsidRPr="00927923">
              <w:t>ЕИР РМУ. Профессии. Виды деятельности. Специальности v.3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0A31" w14:textId="3C5CCCB7" w:rsidR="00FA40C2" w:rsidRPr="00587E96" w:rsidRDefault="006F6A5C" w:rsidP="00FA40C2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Агрегатор простых справочников</w:t>
            </w:r>
          </w:p>
        </w:tc>
      </w:tr>
      <w:tr w:rsidR="00EB35CB" w14:paraId="63F803F2" w14:textId="77777777" w:rsidTr="002B1A3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9440" w14:textId="6A8CF41A" w:rsidR="00EB35CB" w:rsidRPr="006F6A5C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lang w:val="en-US"/>
              </w:rPr>
            </w:pPr>
            <w:r w:rsidRPr="00D21715">
              <w:rPr>
                <w:lang w:val="en-US"/>
              </w:rPr>
              <w:t>MVDR23_TU_WORK_PERMITS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214E" w14:textId="3C7D83E1" w:rsidR="00EB35CB" w:rsidRPr="00FA40C2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highlight w:val="yellow"/>
              </w:rPr>
            </w:pPr>
            <w:r w:rsidRPr="00D21715">
              <w:t>Трудовые уведомления. ИГ без оформления разрешительных документов v.2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A72B" w14:textId="248E63DF" w:rsidR="00EB35CB" w:rsidRPr="00FA40C2" w:rsidRDefault="00EB35CB" w:rsidP="00EB35CB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highlight w:val="yellow"/>
                <w:bdr w:val="none" w:sz="0" w:space="0" w:color="auto" w:frame="1"/>
              </w:rPr>
            </w:pPr>
            <w:r w:rsidRPr="006F6A5C">
              <w:rPr>
                <w:bdr w:val="none" w:sz="0" w:space="0" w:color="auto" w:frame="1"/>
              </w:rPr>
              <w:t>Простой справочник</w:t>
            </w:r>
          </w:p>
        </w:tc>
      </w:tr>
    </w:tbl>
    <w:p w14:paraId="435AA157" w14:textId="40F4127E" w:rsidR="00304B99" w:rsidRPr="00334C48" w:rsidRDefault="00304B99" w:rsidP="00304B99">
      <w:pPr>
        <w:pStyle w:val="RTc"/>
      </w:pPr>
      <w:r>
        <w:t xml:space="preserve">Таблица 6 </w:t>
      </w:r>
      <w:r w:rsidR="00AB479C">
        <w:t>Другие с</w:t>
      </w:r>
      <w:r>
        <w:t>правочники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5524"/>
        <w:gridCol w:w="4671"/>
      </w:tblGrid>
      <w:tr w:rsidR="00304B99" w14:paraId="71DAA715" w14:textId="77777777" w:rsidTr="00F16D4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EC5D3A" w14:textId="77777777" w:rsidR="00304B99" w:rsidRPr="00587E96" w:rsidRDefault="00304B99" w:rsidP="009F613D">
            <w:pPr>
              <w:pStyle w:val="RTf6"/>
            </w:pPr>
            <w:r w:rsidRPr="00587E96">
              <w:t>Наименование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C12CA6" w14:textId="77777777" w:rsidR="00304B99" w:rsidRPr="00334C48" w:rsidRDefault="00304B99" w:rsidP="009F613D">
            <w:pPr>
              <w:pStyle w:val="RTf6"/>
            </w:pPr>
            <w:r>
              <w:t>Примечание</w:t>
            </w:r>
          </w:p>
        </w:tc>
      </w:tr>
      <w:tr w:rsidR="00304B99" w14:paraId="33569983" w14:textId="77777777" w:rsidTr="00F16D4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B51B" w14:textId="643A629F" w:rsidR="00304B99" w:rsidRPr="00587E96" w:rsidRDefault="00304B99" w:rsidP="007573A0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82129F">
              <w:rPr>
                <w:rFonts w:eastAsia="Times New Roman"/>
                <w:szCs w:val="24"/>
                <w:lang w:eastAsia="ru-RU"/>
              </w:rPr>
              <w:t xml:space="preserve">Документы </w:t>
            </w:r>
            <w:r w:rsidR="007573A0">
              <w:rPr>
                <w:rFonts w:eastAsia="Times New Roman"/>
                <w:szCs w:val="24"/>
                <w:lang w:eastAsia="ru-RU"/>
              </w:rPr>
              <w:t>т</w:t>
            </w:r>
            <w:r w:rsidRPr="0082129F">
              <w:rPr>
                <w:rFonts w:eastAsia="Times New Roman"/>
                <w:szCs w:val="24"/>
                <w:lang w:eastAsia="ru-RU"/>
              </w:rPr>
              <w:t xml:space="preserve">рудовой </w:t>
            </w:r>
            <w:r w:rsidR="007573A0">
              <w:rPr>
                <w:rFonts w:eastAsia="Times New Roman"/>
                <w:szCs w:val="24"/>
                <w:lang w:eastAsia="ru-RU"/>
              </w:rPr>
              <w:t>м</w:t>
            </w:r>
            <w:r w:rsidRPr="0082129F">
              <w:rPr>
                <w:rFonts w:eastAsia="Times New Roman"/>
                <w:szCs w:val="24"/>
                <w:lang w:eastAsia="ru-RU"/>
              </w:rPr>
              <w:t>играции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BCFA" w14:textId="13C701FC" w:rsidR="00304B99" w:rsidRPr="00587E96" w:rsidRDefault="00AB479C" w:rsidP="009F613D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См. сос</w:t>
            </w:r>
            <w:r w:rsidR="00C71130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тав справочника в разделе 6</w:t>
            </w:r>
            <w:r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.1.</w:t>
            </w:r>
          </w:p>
        </w:tc>
      </w:tr>
      <w:tr w:rsidR="00C71130" w14:paraId="02AE1F66" w14:textId="77777777" w:rsidTr="00F16D4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2A64" w14:textId="22602DE8" w:rsidR="00C71130" w:rsidRPr="00587E96" w:rsidRDefault="00C71130" w:rsidP="00C71130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 w:rsidRPr="0082129F">
              <w:rPr>
                <w:rFonts w:eastAsia="Times New Roman"/>
                <w:szCs w:val="24"/>
                <w:lang w:eastAsia="ru-RU"/>
              </w:rPr>
              <w:t>Типы документов</w:t>
            </w:r>
            <w:r>
              <w:rPr>
                <w:rFonts w:eastAsia="Times New Roman"/>
                <w:szCs w:val="24"/>
                <w:lang w:eastAsia="ru-RU"/>
              </w:rPr>
              <w:t>,</w:t>
            </w:r>
            <w:r w:rsidRPr="0082129F">
              <w:rPr>
                <w:rFonts w:eastAsia="Times New Roman"/>
                <w:szCs w:val="24"/>
                <w:lang w:eastAsia="ru-RU"/>
              </w:rPr>
              <w:t xml:space="preserve"> удостоверяющих</w:t>
            </w:r>
            <w:r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2129F">
              <w:rPr>
                <w:rFonts w:eastAsia="Times New Roman"/>
                <w:szCs w:val="24"/>
                <w:lang w:eastAsia="ru-RU"/>
              </w:rPr>
              <w:t xml:space="preserve"> личность иностранных граждан</w:t>
            </w:r>
            <w:r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2129F">
              <w:rPr>
                <w:rFonts w:eastAsia="Times New Roman"/>
                <w:szCs w:val="24"/>
                <w:lang w:eastAsia="ru-RU"/>
              </w:rPr>
              <w:t>или лиц без гражданства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DE2D" w14:textId="2EAA5D97" w:rsidR="00C71130" w:rsidRPr="00587E96" w:rsidRDefault="00C71130" w:rsidP="00C71130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 w:rsidRPr="00670F3C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См. сос</w:t>
            </w:r>
            <w:r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тав справочника в разделе 6.2</w:t>
            </w:r>
            <w:r w:rsidRPr="00670F3C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C71130" w14:paraId="6C9B4810" w14:textId="77777777" w:rsidTr="00F16D43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4235" w14:textId="4090E96E" w:rsidR="00C71130" w:rsidRPr="007573A0" w:rsidRDefault="00C71130" w:rsidP="00C71130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Вид трудового договора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BDC1" w14:textId="363920EF" w:rsidR="00C71130" w:rsidRPr="00587E96" w:rsidRDefault="00C71130">
            <w:pPr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</w:pPr>
            <w:r w:rsidRPr="00670F3C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 xml:space="preserve">См. состав справочника в разделе </w:t>
            </w:r>
            <w:r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6.</w:t>
            </w:r>
            <w:r w:rsidR="000453EA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3</w:t>
            </w:r>
            <w:r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14:paraId="6B910AA9" w14:textId="2A7A672E" w:rsidR="000F4A26" w:rsidRDefault="000F4A26" w:rsidP="000F4A26">
      <w:pPr>
        <w:pStyle w:val="RT13"/>
      </w:pPr>
      <w:r>
        <w:lastRenderedPageBreak/>
        <w:t>Сервис «П</w:t>
      </w:r>
      <w:r w:rsidRPr="00434DF9">
        <w:t xml:space="preserve">риём уведомлений о </w:t>
      </w:r>
      <w:r>
        <w:t>расторжении</w:t>
      </w:r>
      <w:r w:rsidRPr="00434DF9">
        <w:t xml:space="preserve"> с иностранным гражданином трудовых и гражданско-правовых договоров о выполнении работ</w:t>
      </w:r>
      <w:r>
        <w:t>»</w:t>
      </w:r>
    </w:p>
    <w:p w14:paraId="3652D321" w14:textId="77777777" w:rsidR="000F4A26" w:rsidRDefault="000F4A26" w:rsidP="000F4A26">
      <w:pPr>
        <w:pStyle w:val="RT21"/>
      </w:pPr>
      <w:r>
        <w:t>Параметры сервиса</w:t>
      </w:r>
    </w:p>
    <w:p w14:paraId="227A7BD2" w14:textId="3AB868F9" w:rsidR="000F4A26" w:rsidRPr="003E63EF" w:rsidRDefault="000F4A26" w:rsidP="000F4A26">
      <w:pPr>
        <w:pStyle w:val="RTc"/>
      </w:pPr>
      <w:r w:rsidRPr="00102451">
        <w:t xml:space="preserve">Таблица </w:t>
      </w:r>
      <w:r>
        <w:t>7</w:t>
      </w:r>
      <w:r w:rsidRPr="00102451">
        <w:t xml:space="preserve">. </w:t>
      </w:r>
      <w:r>
        <w:t>Параметры</w:t>
      </w:r>
      <w:r w:rsidRPr="00102451">
        <w:t xml:space="preserve"> </w:t>
      </w:r>
      <w:r>
        <w:t>сервиса</w:t>
      </w:r>
      <w:r w:rsidRPr="003E63EF">
        <w:t xml:space="preserve"> </w:t>
      </w:r>
      <w:r w:rsidRPr="00102451">
        <w:t>«</w:t>
      </w:r>
      <w:r>
        <w:t>П</w:t>
      </w:r>
      <w:r w:rsidRPr="00434DF9">
        <w:t xml:space="preserve">риём уведомлений о </w:t>
      </w:r>
      <w:r>
        <w:t>расторжении</w:t>
      </w:r>
      <w:r w:rsidRPr="00434DF9">
        <w:t xml:space="preserve"> с иностранным гражданином трудовых и гражданско-правовых договоров о выполнении работ</w:t>
      </w:r>
      <w:r w:rsidRPr="00102451">
        <w:t>»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3262"/>
        <w:gridCol w:w="6933"/>
      </w:tblGrid>
      <w:tr w:rsidR="000F4A26" w:rsidRPr="00102451" w14:paraId="4CC8B213" w14:textId="77777777" w:rsidTr="004228A7">
        <w:trPr>
          <w:jc w:val="center"/>
        </w:trPr>
        <w:tc>
          <w:tcPr>
            <w:tcW w:w="1600" w:type="pct"/>
            <w:shd w:val="clear" w:color="auto" w:fill="FFFFFF" w:themeFill="background1"/>
          </w:tcPr>
          <w:p w14:paraId="4FECF12B" w14:textId="77777777" w:rsidR="000F4A26" w:rsidRPr="00102451" w:rsidRDefault="000F4A26" w:rsidP="009F613D">
            <w:pPr>
              <w:pStyle w:val="RTf6"/>
            </w:pPr>
            <w:r>
              <w:t>Параметр</w:t>
            </w:r>
          </w:p>
        </w:tc>
        <w:tc>
          <w:tcPr>
            <w:tcW w:w="3400" w:type="pct"/>
            <w:shd w:val="clear" w:color="auto" w:fill="FFFFFF" w:themeFill="background1"/>
          </w:tcPr>
          <w:p w14:paraId="4FECDC35" w14:textId="77777777" w:rsidR="000F4A26" w:rsidRPr="00102451" w:rsidRDefault="000F4A26" w:rsidP="009F613D">
            <w:pPr>
              <w:pStyle w:val="RTf6"/>
            </w:pPr>
            <w:r>
              <w:t>Значение</w:t>
            </w:r>
          </w:p>
        </w:tc>
      </w:tr>
      <w:tr w:rsidR="000F4A26" w:rsidRPr="00102451" w14:paraId="50F2917C" w14:textId="77777777" w:rsidTr="004228A7">
        <w:trPr>
          <w:jc w:val="center"/>
        </w:trPr>
        <w:tc>
          <w:tcPr>
            <w:tcW w:w="1600" w:type="pct"/>
          </w:tcPr>
          <w:p w14:paraId="4A644E0E" w14:textId="77777777" w:rsidR="000F4A26" w:rsidRPr="00FE2DD3" w:rsidRDefault="000F4A26" w:rsidP="009F613D">
            <w:pPr>
              <w:pStyle w:val="RTf5"/>
              <w:jc w:val="left"/>
            </w:pPr>
            <w:r>
              <w:rPr>
                <w:lang w:val="en-US"/>
              </w:rPr>
              <w:t>ServiceCode</w:t>
            </w:r>
          </w:p>
        </w:tc>
        <w:tc>
          <w:tcPr>
            <w:tcW w:w="3400" w:type="pct"/>
          </w:tcPr>
          <w:p w14:paraId="0513500C" w14:textId="77777777" w:rsidR="000F4A26" w:rsidRPr="00102451" w:rsidRDefault="000F4A26" w:rsidP="009F613D">
            <w:pPr>
              <w:pStyle w:val="RTf7"/>
            </w:pPr>
            <w:r w:rsidRPr="007D66FE">
              <w:t>10000000585</w:t>
            </w:r>
          </w:p>
        </w:tc>
      </w:tr>
      <w:tr w:rsidR="000F4A26" w:rsidRPr="00102451" w14:paraId="493A1F3E" w14:textId="77777777" w:rsidTr="004228A7">
        <w:trPr>
          <w:jc w:val="center"/>
        </w:trPr>
        <w:tc>
          <w:tcPr>
            <w:tcW w:w="1600" w:type="pct"/>
          </w:tcPr>
          <w:p w14:paraId="04C41393" w14:textId="77777777" w:rsidR="000F4A26" w:rsidRPr="00FE2DD3" w:rsidRDefault="000F4A26" w:rsidP="009F613D">
            <w:pPr>
              <w:pStyle w:val="RTf5"/>
              <w:jc w:val="left"/>
            </w:pPr>
            <w:r>
              <w:rPr>
                <w:lang w:val="en-US"/>
              </w:rPr>
              <w:t>TargetCode</w:t>
            </w:r>
          </w:p>
        </w:tc>
        <w:tc>
          <w:tcPr>
            <w:tcW w:w="3400" w:type="pct"/>
          </w:tcPr>
          <w:p w14:paraId="712F937D" w14:textId="77777777" w:rsidR="000F4A26" w:rsidRPr="002312BC" w:rsidRDefault="000F4A26" w:rsidP="009F613D">
            <w:pPr>
              <w:pStyle w:val="RTf7"/>
              <w:rPr>
                <w:highlight w:val="yellow"/>
                <w:lang w:val="en-US"/>
              </w:rPr>
            </w:pPr>
            <w:r>
              <w:t>-</w:t>
            </w:r>
            <w:r w:rsidRPr="007D66FE">
              <w:t>10000000585</w:t>
            </w:r>
          </w:p>
        </w:tc>
      </w:tr>
      <w:tr w:rsidR="000F4A26" w:rsidRPr="00102451" w14:paraId="1097384E" w14:textId="77777777" w:rsidTr="004228A7">
        <w:trPr>
          <w:jc w:val="center"/>
        </w:trPr>
        <w:tc>
          <w:tcPr>
            <w:tcW w:w="1600" w:type="pct"/>
          </w:tcPr>
          <w:p w14:paraId="55CD58AD" w14:textId="77777777" w:rsidR="000F4A26" w:rsidRPr="0080144D" w:rsidRDefault="000F4A26" w:rsidP="009F613D">
            <w:pPr>
              <w:pStyle w:val="RTf5"/>
              <w:rPr>
                <w:color w:val="0D0D0D" w:themeColor="text1" w:themeTint="F2"/>
              </w:rPr>
            </w:pPr>
            <w:r w:rsidRPr="0080144D">
              <w:rPr>
                <w:color w:val="0D0D0D" w:themeColor="text1" w:themeTint="F2"/>
              </w:rPr>
              <w:t>Категории получателей</w:t>
            </w:r>
          </w:p>
        </w:tc>
        <w:tc>
          <w:tcPr>
            <w:tcW w:w="3400" w:type="pct"/>
          </w:tcPr>
          <w:p w14:paraId="5AE44B52" w14:textId="77777777" w:rsidR="000F4A26" w:rsidRPr="001005EC" w:rsidRDefault="000F4A26" w:rsidP="000F4A26">
            <w:pPr>
              <w:pStyle w:val="RT12"/>
              <w:rPr>
                <w:sz w:val="24"/>
              </w:rPr>
            </w:pPr>
            <w:r w:rsidRPr="001005EC">
              <w:rPr>
                <w:sz w:val="24"/>
              </w:rPr>
              <w:t>ИП</w:t>
            </w:r>
          </w:p>
          <w:p w14:paraId="032A80AE" w14:textId="77777777" w:rsidR="000F4A26" w:rsidRPr="00103953" w:rsidRDefault="000F4A26" w:rsidP="000F4A26">
            <w:pPr>
              <w:pStyle w:val="RT12"/>
            </w:pPr>
            <w:r w:rsidRPr="001005EC">
              <w:rPr>
                <w:sz w:val="24"/>
              </w:rPr>
              <w:t>ЮЛ</w:t>
            </w:r>
          </w:p>
        </w:tc>
      </w:tr>
      <w:tr w:rsidR="000F4A26" w:rsidRPr="00102451" w14:paraId="65A16E67" w14:textId="77777777" w:rsidTr="004228A7">
        <w:trPr>
          <w:jc w:val="center"/>
        </w:trPr>
        <w:tc>
          <w:tcPr>
            <w:tcW w:w="1600" w:type="pct"/>
          </w:tcPr>
          <w:p w14:paraId="1457B872" w14:textId="77777777" w:rsidR="000F4A26" w:rsidRPr="0080144D" w:rsidRDefault="000F4A26" w:rsidP="009F613D">
            <w:pPr>
              <w:pStyle w:val="RTf5"/>
              <w:rPr>
                <w:color w:val="0D0D0D" w:themeColor="text1" w:themeTint="F2"/>
              </w:rPr>
            </w:pPr>
            <w:r w:rsidRPr="0080144D">
              <w:rPr>
                <w:color w:val="0D0D0D" w:themeColor="text1" w:themeTint="F2"/>
              </w:rPr>
              <w:t>Подписание</w:t>
            </w:r>
          </w:p>
        </w:tc>
        <w:tc>
          <w:tcPr>
            <w:tcW w:w="3400" w:type="pct"/>
          </w:tcPr>
          <w:p w14:paraId="044BA910" w14:textId="56087C3A" w:rsidR="000F4A26" w:rsidRPr="00560DFD" w:rsidRDefault="00BE5A89" w:rsidP="009F613D">
            <w:pPr>
              <w:pStyle w:val="RTf7"/>
            </w:pPr>
            <w:r>
              <w:t>Не т</w:t>
            </w:r>
            <w:r w:rsidR="000F4A26">
              <w:t>ребуется</w:t>
            </w:r>
          </w:p>
        </w:tc>
      </w:tr>
      <w:tr w:rsidR="000F4A26" w:rsidRPr="00102451" w14:paraId="50CA1822" w14:textId="77777777" w:rsidTr="004228A7">
        <w:trPr>
          <w:jc w:val="center"/>
        </w:trPr>
        <w:tc>
          <w:tcPr>
            <w:tcW w:w="1600" w:type="pct"/>
          </w:tcPr>
          <w:p w14:paraId="7D1549F8" w14:textId="77777777" w:rsidR="000F4A26" w:rsidRPr="0080144D" w:rsidRDefault="000F4A26" w:rsidP="009F613D">
            <w:pPr>
              <w:pStyle w:val="RTf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Возможность отмены</w:t>
            </w:r>
          </w:p>
        </w:tc>
        <w:tc>
          <w:tcPr>
            <w:tcW w:w="3400" w:type="pct"/>
          </w:tcPr>
          <w:p w14:paraId="34C3A628" w14:textId="77777777" w:rsidR="000F4A26" w:rsidRDefault="000F4A26" w:rsidP="009F613D">
            <w:pPr>
              <w:pStyle w:val="RTf7"/>
            </w:pPr>
            <w:r>
              <w:t>Не предусмотрено</w:t>
            </w:r>
          </w:p>
        </w:tc>
      </w:tr>
    </w:tbl>
    <w:p w14:paraId="6C588E88" w14:textId="352C3135" w:rsidR="004228A7" w:rsidRPr="001005EC" w:rsidRDefault="004228A7" w:rsidP="004228A7">
      <w:pPr>
        <w:pStyle w:val="RTc"/>
      </w:pPr>
      <w:r w:rsidRPr="001005EC">
        <w:t xml:space="preserve">Таблица </w:t>
      </w:r>
      <w:r>
        <w:t>8</w:t>
      </w:r>
      <w:r w:rsidRPr="001005EC">
        <w:t xml:space="preserve">. </w:t>
      </w:r>
      <w:r w:rsidRPr="00A12982">
        <w:t>URL формы «</w:t>
      </w:r>
      <w:r>
        <w:t>Уведомления о трудовой деятельности иностранцев</w:t>
      </w:r>
      <w:r w:rsidRPr="00A12982">
        <w:t>»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2608"/>
        <w:gridCol w:w="7587"/>
      </w:tblGrid>
      <w:tr w:rsidR="004228A7" w:rsidRPr="00102451" w14:paraId="66826595" w14:textId="77777777" w:rsidTr="00D851C7">
        <w:trPr>
          <w:jc w:val="center"/>
        </w:trPr>
        <w:tc>
          <w:tcPr>
            <w:tcW w:w="1279" w:type="pct"/>
            <w:shd w:val="clear" w:color="auto" w:fill="FFFFFF" w:themeFill="background1"/>
          </w:tcPr>
          <w:p w14:paraId="1C60F956" w14:textId="77777777" w:rsidR="004228A7" w:rsidRPr="00102451" w:rsidRDefault="004228A7" w:rsidP="00D851C7">
            <w:pPr>
              <w:pStyle w:val="RTf6"/>
            </w:pPr>
            <w:r w:rsidRPr="00102451">
              <w:t>Среда ЕПГУ</w:t>
            </w:r>
          </w:p>
        </w:tc>
        <w:tc>
          <w:tcPr>
            <w:tcW w:w="3721" w:type="pct"/>
            <w:shd w:val="clear" w:color="auto" w:fill="FFFFFF" w:themeFill="background1"/>
          </w:tcPr>
          <w:p w14:paraId="4F4A0A85" w14:textId="77777777" w:rsidR="004228A7" w:rsidRPr="00A12982" w:rsidRDefault="004228A7" w:rsidP="00D851C7">
            <w:pPr>
              <w:pStyle w:val="RTf6"/>
              <w:rPr>
                <w:lang w:val="en-US"/>
              </w:rPr>
            </w:pPr>
            <w:r w:rsidRPr="00A12982">
              <w:rPr>
                <w:lang w:val="en-US"/>
              </w:rPr>
              <w:t>URL</w:t>
            </w:r>
          </w:p>
        </w:tc>
      </w:tr>
      <w:tr w:rsidR="00E00100" w:rsidRPr="002B4292" w14:paraId="4F717203" w14:textId="77777777" w:rsidTr="00D851C7">
        <w:trPr>
          <w:jc w:val="center"/>
        </w:trPr>
        <w:tc>
          <w:tcPr>
            <w:tcW w:w="1279" w:type="pct"/>
          </w:tcPr>
          <w:p w14:paraId="337FFA18" w14:textId="51C1BD37" w:rsidR="00E00100" w:rsidRPr="00102451" w:rsidRDefault="00E00100" w:rsidP="00E00100">
            <w:pPr>
              <w:pStyle w:val="RTf5"/>
            </w:pPr>
            <w:r w:rsidRPr="00102451">
              <w:rPr>
                <w:szCs w:val="24"/>
              </w:rPr>
              <w:t xml:space="preserve">Тестовая среда </w:t>
            </w:r>
            <w:r>
              <w:rPr>
                <w:szCs w:val="24"/>
                <w:lang w:val="en-US"/>
              </w:rPr>
              <w:t>SVCDEV</w:t>
            </w:r>
          </w:p>
        </w:tc>
        <w:tc>
          <w:tcPr>
            <w:tcW w:w="3721" w:type="pct"/>
          </w:tcPr>
          <w:p w14:paraId="4FAA32F3" w14:textId="1084BB34" w:rsidR="00E00100" w:rsidRPr="00A12982" w:rsidRDefault="000501B2" w:rsidP="00E00100">
            <w:pPr>
              <w:pStyle w:val="RTf5"/>
              <w:rPr>
                <w:rStyle w:val="a8"/>
                <w:snapToGrid/>
                <w:color w:val="0563C1" w:themeColor="hyperlink"/>
                <w:szCs w:val="24"/>
              </w:rPr>
            </w:pPr>
            <w:hyperlink r:id="rId14" w:history="1">
              <w:r w:rsidR="00E00100" w:rsidRPr="00E00100">
                <w:rPr>
                  <w:rStyle w:val="a8"/>
                  <w:snapToGrid/>
                  <w:color w:val="0563C1" w:themeColor="hyperlink"/>
                  <w:szCs w:val="24"/>
                </w:rPr>
                <w:t>https://svcdev-beta.test.gosuslugi.ru/600585</w:t>
              </w:r>
            </w:hyperlink>
            <w:r w:rsidR="00E00100" w:rsidRPr="00E00100">
              <w:t xml:space="preserve"> </w:t>
            </w:r>
          </w:p>
        </w:tc>
      </w:tr>
      <w:tr w:rsidR="00E00100" w:rsidRPr="00102451" w14:paraId="57A61CBB" w14:textId="77777777" w:rsidTr="00D851C7">
        <w:trPr>
          <w:jc w:val="center"/>
        </w:trPr>
        <w:tc>
          <w:tcPr>
            <w:tcW w:w="1279" w:type="pct"/>
          </w:tcPr>
          <w:p w14:paraId="4E2FBFD8" w14:textId="4F0E73A9" w:rsidR="00E00100" w:rsidRPr="00102451" w:rsidRDefault="00E00100" w:rsidP="00E00100">
            <w:pPr>
              <w:pStyle w:val="RTf5"/>
            </w:pPr>
            <w:r w:rsidRPr="00102451">
              <w:t>Продуктивная среда</w:t>
            </w:r>
          </w:p>
        </w:tc>
        <w:tc>
          <w:tcPr>
            <w:tcW w:w="3721" w:type="pct"/>
          </w:tcPr>
          <w:p w14:paraId="18DFAABF" w14:textId="7877F5F4" w:rsidR="00E00100" w:rsidRPr="00A12982" w:rsidRDefault="000501B2" w:rsidP="00E00100">
            <w:pPr>
              <w:pStyle w:val="RTf5"/>
            </w:pPr>
            <w:hyperlink r:id="rId15" w:history="1">
              <w:r w:rsidR="00E00100" w:rsidRPr="00A12982">
                <w:rPr>
                  <w:rStyle w:val="a8"/>
                  <w:snapToGrid/>
                  <w:color w:val="0563C1" w:themeColor="hyperlink"/>
                  <w:szCs w:val="24"/>
                </w:rPr>
                <w:t>https://gosuslugi.ru/600585/1/form</w:t>
              </w:r>
            </w:hyperlink>
          </w:p>
        </w:tc>
      </w:tr>
    </w:tbl>
    <w:p w14:paraId="11696AAD" w14:textId="77777777" w:rsidR="00B52D9E" w:rsidRPr="00292C14" w:rsidRDefault="00B52D9E" w:rsidP="00B52D9E">
      <w:pPr>
        <w:pStyle w:val="RT21"/>
      </w:pPr>
      <w:r w:rsidRPr="00292C14">
        <w:t>Подача заявления</w:t>
      </w:r>
    </w:p>
    <w:p w14:paraId="142E23C0" w14:textId="77777777" w:rsidR="00B52D9E" w:rsidRPr="00292C14" w:rsidRDefault="00B52D9E" w:rsidP="00B52D9E">
      <w:pPr>
        <w:tabs>
          <w:tab w:val="left" w:pos="851"/>
        </w:tabs>
        <w:snapToGrid w:val="0"/>
        <w:spacing w:line="360" w:lineRule="auto"/>
        <w:ind w:firstLine="851"/>
        <w:jc w:val="both"/>
        <w:rPr>
          <w:rFonts w:eastAsia="Times New Roman"/>
          <w:szCs w:val="24"/>
          <w:lang w:eastAsia="ru-RU"/>
        </w:rPr>
      </w:pPr>
      <w:r w:rsidRPr="00292C14">
        <w:rPr>
          <w:rFonts w:eastAsia="Times New Roman"/>
          <w:szCs w:val="24"/>
          <w:lang w:eastAsia="ru-RU"/>
        </w:rPr>
        <w:t xml:space="preserve">Процесс подачи заявления по услуге осуществляется в 2 этапа: </w:t>
      </w:r>
    </w:p>
    <w:p w14:paraId="491E395E" w14:textId="77777777" w:rsidR="00B52D9E" w:rsidRPr="00292C14" w:rsidRDefault="00B52D9E" w:rsidP="002B1A33">
      <w:pPr>
        <w:pStyle w:val="RT1231"/>
        <w:numPr>
          <w:ilvl w:val="0"/>
          <w:numId w:val="27"/>
        </w:numPr>
      </w:pPr>
      <w:r>
        <w:t>формирование номера</w:t>
      </w:r>
      <w:r w:rsidRPr="00292C14">
        <w:t xml:space="preserve"> заявления через вызов метода «Создание заявления» (</w:t>
      </w:r>
      <w:r w:rsidRPr="00BE5A89">
        <w:rPr>
          <w:lang w:val="en-US"/>
        </w:rPr>
        <w:t>POST</w:t>
      </w:r>
      <w:r w:rsidRPr="00D851C7">
        <w:t xml:space="preserve"> </w:t>
      </w:r>
      <w:r w:rsidRPr="00292C14">
        <w:t>/</w:t>
      </w:r>
      <w:r w:rsidRPr="00BE5A89">
        <w:rPr>
          <w:lang w:val="en-US"/>
        </w:rPr>
        <w:t>api</w:t>
      </w:r>
      <w:r w:rsidRPr="00292C14">
        <w:t>/</w:t>
      </w:r>
      <w:r w:rsidRPr="00BE5A89">
        <w:rPr>
          <w:lang w:val="en-US"/>
        </w:rPr>
        <w:t>gusmev</w:t>
      </w:r>
      <w:r w:rsidRPr="00292C14">
        <w:t>/</w:t>
      </w:r>
      <w:r w:rsidRPr="00BE5A89">
        <w:rPr>
          <w:lang w:val="en-US"/>
        </w:rPr>
        <w:t>order</w:t>
      </w:r>
      <w:r w:rsidRPr="00292C14">
        <w:t>);</w:t>
      </w:r>
    </w:p>
    <w:p w14:paraId="278BA2F7" w14:textId="77777777" w:rsidR="00B52D9E" w:rsidRPr="00292C14" w:rsidRDefault="00B52D9E" w:rsidP="00B52D9E">
      <w:pPr>
        <w:pStyle w:val="RT1231"/>
      </w:pPr>
      <w:r w:rsidRPr="00292C14">
        <w:t>отправка заявления и загрузка архива с файлами по заявлению через вызов метода «Загрузка архива по частям» (</w:t>
      </w:r>
      <w:r>
        <w:rPr>
          <w:lang w:val="en-US"/>
        </w:rPr>
        <w:t>POST</w:t>
      </w:r>
      <w:r w:rsidRPr="00D851C7">
        <w:t xml:space="preserve"> </w:t>
      </w:r>
      <w:r w:rsidRPr="00292C14">
        <w:t>/</w:t>
      </w:r>
      <w:r w:rsidRPr="00292C14">
        <w:rPr>
          <w:lang w:val="en-US"/>
        </w:rPr>
        <w:t>api</w:t>
      </w:r>
      <w:r w:rsidRPr="00292C14">
        <w:t>/</w:t>
      </w:r>
      <w:r w:rsidRPr="00292C14">
        <w:rPr>
          <w:lang w:val="en-US"/>
        </w:rPr>
        <w:t>gusmev</w:t>
      </w:r>
      <w:r w:rsidRPr="00292C14">
        <w:t>/</w:t>
      </w:r>
      <w:r w:rsidRPr="00292C14">
        <w:rPr>
          <w:lang w:val="en-US"/>
        </w:rPr>
        <w:t>push</w:t>
      </w:r>
      <w:r w:rsidRPr="00292C14">
        <w:t>/</w:t>
      </w:r>
      <w:r w:rsidRPr="00292C14">
        <w:rPr>
          <w:lang w:val="en-US"/>
        </w:rPr>
        <w:t>chunked</w:t>
      </w:r>
      <w:r w:rsidRPr="00292C14">
        <w:t>).</w:t>
      </w:r>
    </w:p>
    <w:p w14:paraId="1ECBF457" w14:textId="1E92B1D0" w:rsidR="00B52D9E" w:rsidRPr="00B52D9E" w:rsidRDefault="00B52D9E" w:rsidP="00B52D9E">
      <w:pPr>
        <w:spacing w:after="60" w:line="360" w:lineRule="auto"/>
        <w:ind w:left="1247" w:hanging="396"/>
        <w:jc w:val="both"/>
        <w:rPr>
          <w:rFonts w:eastAsia="Times New Roman"/>
          <w:szCs w:val="20"/>
          <w:lang w:eastAsia="ru-RU"/>
        </w:rPr>
      </w:pPr>
      <w:r w:rsidRPr="00292C14">
        <w:rPr>
          <w:rFonts w:eastAsia="Times New Roman"/>
          <w:szCs w:val="20"/>
          <w:lang w:eastAsia="ru-RU"/>
        </w:rPr>
        <w:t>Подробнее см. Основну</w:t>
      </w:r>
      <w:r>
        <w:rPr>
          <w:rFonts w:eastAsia="Times New Roman"/>
          <w:szCs w:val="20"/>
          <w:lang w:eastAsia="ru-RU"/>
        </w:rPr>
        <w:t>ю спецификацию</w:t>
      </w:r>
      <w:bookmarkStart w:id="0" w:name="_GoBack"/>
      <w:r w:rsidR="008274E8" w:rsidRPr="00B65E0C">
        <w:rPr>
          <w:rFonts w:eastAsia="Times New Roman"/>
          <w:szCs w:val="20"/>
          <w:lang w:eastAsia="ru-RU"/>
        </w:rPr>
        <w:t xml:space="preserve"> (</w:t>
      </w:r>
      <w:bookmarkEnd w:id="0"/>
      <w:r w:rsidR="008274E8">
        <w:rPr>
          <w:rFonts w:eastAsia="Times New Roman"/>
          <w:szCs w:val="20"/>
          <w:lang w:eastAsia="ru-RU"/>
        </w:rPr>
        <w:t>из раздела 7)</w:t>
      </w:r>
      <w:r>
        <w:rPr>
          <w:rFonts w:eastAsia="Times New Roman"/>
          <w:szCs w:val="20"/>
          <w:lang w:eastAsia="ru-RU"/>
        </w:rPr>
        <w:t>.</w:t>
      </w:r>
    </w:p>
    <w:p w14:paraId="1D92C5FA" w14:textId="710D1AD9" w:rsidR="000F4A26" w:rsidRDefault="000F4A26" w:rsidP="000F4A26">
      <w:pPr>
        <w:pStyle w:val="RT21"/>
      </w:pPr>
      <w:r>
        <w:t>Формирование архива</w:t>
      </w:r>
    </w:p>
    <w:p w14:paraId="22C1C497" w14:textId="2FC5A2E7" w:rsidR="000F4A26" w:rsidRPr="00356079" w:rsidRDefault="000F4A26" w:rsidP="000F4A26">
      <w:pPr>
        <w:pStyle w:val="RT0"/>
      </w:pPr>
      <w:r>
        <w:t xml:space="preserve">При отправке заявления загружается архив в формате </w:t>
      </w:r>
      <w:r>
        <w:rPr>
          <w:lang w:val="en-US"/>
        </w:rPr>
        <w:t>zip</w:t>
      </w:r>
      <w:r>
        <w:t>. Состав файлов архива описан в таблице 9.</w:t>
      </w:r>
    </w:p>
    <w:p w14:paraId="7E9F943E" w14:textId="4F0F1A33" w:rsidR="000F4A26" w:rsidRPr="00577775" w:rsidRDefault="000F4A26" w:rsidP="000F4A26">
      <w:pPr>
        <w:pStyle w:val="RTc"/>
      </w:pPr>
      <w:r w:rsidRPr="00577775">
        <w:lastRenderedPageBreak/>
        <w:t xml:space="preserve">Таблица </w:t>
      </w:r>
      <w:r>
        <w:t>9</w:t>
      </w:r>
      <w:r w:rsidRPr="00577775">
        <w:t>. Состав файлов архива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2035"/>
        <w:gridCol w:w="8160"/>
      </w:tblGrid>
      <w:tr w:rsidR="000F4A26" w14:paraId="5844FD5F" w14:textId="77777777" w:rsidTr="004228A7">
        <w:trPr>
          <w:trHeight w:val="412"/>
          <w:jc w:val="center"/>
        </w:trPr>
        <w:tc>
          <w:tcPr>
            <w:tcW w:w="998" w:type="pct"/>
            <w:shd w:val="clear" w:color="auto" w:fill="FFFFFF" w:themeFill="background1"/>
          </w:tcPr>
          <w:p w14:paraId="4B0701FD" w14:textId="77777777" w:rsidR="000F4A26" w:rsidRDefault="000F4A26" w:rsidP="009F613D">
            <w:pPr>
              <w:pStyle w:val="RTf6"/>
            </w:pPr>
            <w:r>
              <w:t>Название</w:t>
            </w:r>
          </w:p>
        </w:tc>
        <w:tc>
          <w:tcPr>
            <w:tcW w:w="4002" w:type="pct"/>
            <w:shd w:val="clear" w:color="auto" w:fill="FFFFFF" w:themeFill="background1"/>
          </w:tcPr>
          <w:p w14:paraId="66E41D4D" w14:textId="77777777" w:rsidR="000F4A26" w:rsidRDefault="000F4A26" w:rsidP="009F613D">
            <w:pPr>
              <w:pStyle w:val="RTf6"/>
            </w:pPr>
            <w:r>
              <w:t>Описание</w:t>
            </w:r>
          </w:p>
        </w:tc>
      </w:tr>
      <w:tr w:rsidR="000F4A26" w14:paraId="78BE93C2" w14:textId="77777777" w:rsidTr="004228A7">
        <w:trPr>
          <w:trHeight w:val="837"/>
          <w:jc w:val="center"/>
        </w:trPr>
        <w:tc>
          <w:tcPr>
            <w:tcW w:w="998" w:type="pct"/>
          </w:tcPr>
          <w:p w14:paraId="69B8FCA7" w14:textId="77777777" w:rsidR="000F4A26" w:rsidRDefault="000F4A26" w:rsidP="009F613D">
            <w:pPr>
              <w:pStyle w:val="RTf7"/>
            </w:pPr>
            <w:r>
              <w:rPr>
                <w:shd w:val="clear" w:color="auto" w:fill="FFFFFF"/>
              </w:rPr>
              <w:t>attach.xml</w:t>
            </w:r>
          </w:p>
        </w:tc>
        <w:tc>
          <w:tcPr>
            <w:tcW w:w="4002" w:type="pct"/>
          </w:tcPr>
          <w:p w14:paraId="78C17605" w14:textId="77777777" w:rsidR="000F4A26" w:rsidRDefault="000F4A26" w:rsidP="009F613D">
            <w:pPr>
              <w:spacing w:line="360" w:lineRule="auto"/>
              <w:jc w:val="both"/>
            </w:pPr>
            <w:r>
              <w:t>Файл заявления, сформированный в соответствии с ВС «</w:t>
            </w:r>
            <w:r w:rsidRPr="00577775">
              <w:t>Приём уведомлений о заключении и расторжении с иностранным гражданином трудовых и гражданско-правовых договоров о выполнении работ, исполнения обязательств по выплате заработной платы ВКС</w:t>
            </w:r>
            <w:r>
              <w:t>».</w:t>
            </w:r>
          </w:p>
          <w:p w14:paraId="30D9987A" w14:textId="28A2473F" w:rsidR="000F4A26" w:rsidRPr="00A2524D" w:rsidRDefault="000F4A26" w:rsidP="009F613D">
            <w:pPr>
              <w:spacing w:line="360" w:lineRule="auto"/>
              <w:jc w:val="both"/>
            </w:pPr>
            <w:r>
              <w:t xml:space="preserve">Информация о ВС доступна по ссылке </w:t>
            </w:r>
            <w:hyperlink r:id="rId16" w:anchor="/inquiries/card/34028e08-073b-4f25-8841-85604d9b3587" w:history="1">
              <w:r w:rsidRPr="002C644D">
                <w:rPr>
                  <w:rStyle w:val="a8"/>
                </w:rPr>
                <w:t>https://lkuv.gosuslugi.ru/paip-portal/#/inquiries/card/34028e08-073b-4f25-8841-85604d9b3587</w:t>
              </w:r>
            </w:hyperlink>
            <w:r>
              <w:t>.</w:t>
            </w:r>
            <w:r w:rsidR="00A2524D" w:rsidRPr="002B1A33">
              <w:t xml:space="preserve"> </w:t>
            </w:r>
            <w:r w:rsidR="00A2524D">
              <w:t xml:space="preserve">В том числе, по ссылке приведена </w:t>
            </w:r>
            <w:r w:rsidR="00A2524D">
              <w:rPr>
                <w:lang w:val="en-US"/>
              </w:rPr>
              <w:t>XSD</w:t>
            </w:r>
            <w:r w:rsidR="00A2524D" w:rsidRPr="008636C5">
              <w:t>-</w:t>
            </w:r>
            <w:r w:rsidR="00A2524D">
              <w:t xml:space="preserve">схема, используемая для проверки формируемого файла </w:t>
            </w:r>
            <w:r w:rsidR="00A2524D">
              <w:rPr>
                <w:lang w:val="en-US"/>
              </w:rPr>
              <w:t>attach</w:t>
            </w:r>
            <w:r w:rsidR="00A2524D" w:rsidRPr="008636C5">
              <w:t>.</w:t>
            </w:r>
            <w:r w:rsidR="00A2524D">
              <w:rPr>
                <w:lang w:val="en-US"/>
              </w:rPr>
              <w:t>xml</w:t>
            </w:r>
            <w:r w:rsidR="00A2524D" w:rsidRPr="008636C5">
              <w:t>.</w:t>
            </w:r>
          </w:p>
          <w:p w14:paraId="26BB4123" w14:textId="18DDDF1D" w:rsidR="000F4A26" w:rsidRPr="00577775" w:rsidRDefault="000F4A26" w:rsidP="009F613D">
            <w:pPr>
              <w:spacing w:line="360" w:lineRule="auto"/>
              <w:jc w:val="both"/>
            </w:pPr>
            <w:r>
              <w:t>Дополнител</w:t>
            </w:r>
            <w:r w:rsidR="006E6A48">
              <w:t>ьные ограничения см. в таблице 10</w:t>
            </w:r>
            <w:r>
              <w:t>.</w:t>
            </w:r>
          </w:p>
        </w:tc>
      </w:tr>
    </w:tbl>
    <w:p w14:paraId="78BDA819" w14:textId="77777777" w:rsidR="000F4A26" w:rsidRDefault="000F4A26" w:rsidP="000F4A26"/>
    <w:p w14:paraId="11FE5D1D" w14:textId="77777777" w:rsidR="00C02273" w:rsidRDefault="00C02273" w:rsidP="000F4A26">
      <w:pPr>
        <w:pStyle w:val="RT21"/>
        <w:sectPr w:rsidR="00C02273" w:rsidSect="00956A16"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</w:p>
    <w:p w14:paraId="1EE6C2DE" w14:textId="121A320A" w:rsidR="000F4A26" w:rsidRDefault="000F4A26" w:rsidP="000F4A26">
      <w:pPr>
        <w:pStyle w:val="RT21"/>
        <w:rPr>
          <w:shd w:val="clear" w:color="auto" w:fill="FFFFFF"/>
        </w:rPr>
      </w:pPr>
      <w:r>
        <w:lastRenderedPageBreak/>
        <w:t xml:space="preserve">Формирование </w:t>
      </w:r>
      <w:r>
        <w:rPr>
          <w:shd w:val="clear" w:color="auto" w:fill="FFFFFF"/>
        </w:rPr>
        <w:t>attach.xml</w:t>
      </w:r>
    </w:p>
    <w:p w14:paraId="350171BA" w14:textId="699AB3A6" w:rsidR="00156180" w:rsidRDefault="000F4A26" w:rsidP="00A00EB7">
      <w:pPr>
        <w:pStyle w:val="RTc"/>
      </w:pPr>
      <w:r>
        <w:t xml:space="preserve">Таблица 10. </w:t>
      </w:r>
      <w:r w:rsidR="004577DA">
        <w:t>Дополнительные требования к</w:t>
      </w:r>
      <w:r w:rsidR="004577DA" w:rsidRPr="003D3ABC">
        <w:t xml:space="preserve"> формировани</w:t>
      </w:r>
      <w:r w:rsidR="004577DA">
        <w:t>ю</w:t>
      </w:r>
      <w:r w:rsidR="004577DA" w:rsidRPr="003D3ABC">
        <w:t xml:space="preserve"> файла заявления attach.xml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5387"/>
        <w:gridCol w:w="2268"/>
        <w:gridCol w:w="4924"/>
      </w:tblGrid>
      <w:tr w:rsidR="004228A7" w:rsidRPr="00D006E6" w14:paraId="33B3EB47" w14:textId="77777777" w:rsidTr="00EE56D6">
        <w:trPr>
          <w:tblHeader/>
        </w:trPr>
        <w:tc>
          <w:tcPr>
            <w:tcW w:w="680" w:type="pct"/>
            <w:shd w:val="clear" w:color="auto" w:fill="FFFFFF" w:themeFill="background1"/>
            <w:vAlign w:val="center"/>
          </w:tcPr>
          <w:p w14:paraId="78D1FE5D" w14:textId="77777777" w:rsidR="004228A7" w:rsidRPr="00D006E6" w:rsidRDefault="004228A7" w:rsidP="00AB479C">
            <w:pPr>
              <w:pStyle w:val="RTf6"/>
            </w:pPr>
            <w:r w:rsidRPr="00D006E6">
              <w:t>Наименование поля</w:t>
            </w:r>
          </w:p>
        </w:tc>
        <w:tc>
          <w:tcPr>
            <w:tcW w:w="1850" w:type="pct"/>
            <w:shd w:val="clear" w:color="auto" w:fill="FFFFFF" w:themeFill="background1"/>
            <w:vAlign w:val="center"/>
          </w:tcPr>
          <w:p w14:paraId="2B182248" w14:textId="77777777" w:rsidR="004228A7" w:rsidRPr="00D006E6" w:rsidRDefault="004228A7" w:rsidP="00AB479C">
            <w:pPr>
              <w:pStyle w:val="RTf6"/>
              <w:rPr>
                <w:lang w:val="en-US"/>
              </w:rPr>
            </w:pPr>
            <w:r>
              <w:t>Атрибут</w:t>
            </w:r>
            <w:r w:rsidRPr="00D006E6">
              <w:t xml:space="preserve"> </w:t>
            </w:r>
            <w:r w:rsidRPr="00D006E6">
              <w:rPr>
                <w:lang w:val="en-US"/>
              </w:rPr>
              <w:t>XML</w:t>
            </w:r>
          </w:p>
        </w:tc>
        <w:tc>
          <w:tcPr>
            <w:tcW w:w="779" w:type="pct"/>
            <w:shd w:val="clear" w:color="auto" w:fill="FFFFFF" w:themeFill="background1"/>
            <w:vAlign w:val="center"/>
          </w:tcPr>
          <w:p w14:paraId="57E7FE98" w14:textId="77777777" w:rsidR="004228A7" w:rsidRPr="00D006E6" w:rsidRDefault="004228A7" w:rsidP="00AB479C">
            <w:pPr>
              <w:pStyle w:val="RTf6"/>
            </w:pPr>
            <w:r w:rsidRPr="00D006E6">
              <w:t>Значения, ограничения</w:t>
            </w:r>
          </w:p>
        </w:tc>
        <w:tc>
          <w:tcPr>
            <w:tcW w:w="1691" w:type="pct"/>
            <w:shd w:val="clear" w:color="auto" w:fill="FFFFFF" w:themeFill="background1"/>
            <w:vAlign w:val="center"/>
          </w:tcPr>
          <w:p w14:paraId="7A1EF045" w14:textId="77777777" w:rsidR="004228A7" w:rsidRPr="00D006E6" w:rsidRDefault="004228A7" w:rsidP="00AB479C">
            <w:pPr>
              <w:pStyle w:val="RTf6"/>
            </w:pPr>
            <w:r w:rsidRPr="00D006E6">
              <w:t>Форматно-логический контроль</w:t>
            </w:r>
          </w:p>
        </w:tc>
      </w:tr>
      <w:tr w:rsidR="004228A7" w:rsidRPr="00CC7CE8" w14:paraId="235CE626" w14:textId="77777777" w:rsidTr="00EE56D6">
        <w:tc>
          <w:tcPr>
            <w:tcW w:w="680" w:type="pct"/>
          </w:tcPr>
          <w:p w14:paraId="1855DFB5" w14:textId="77777777" w:rsidR="004228A7" w:rsidRPr="00E35AC6" w:rsidRDefault="004228A7" w:rsidP="004577DA">
            <w:pPr>
              <w:pStyle w:val="RTf5"/>
            </w:pPr>
            <w:r w:rsidRPr="00E35AC6">
              <w:t>Номер заявления на ЕПГУ</w:t>
            </w:r>
          </w:p>
        </w:tc>
        <w:tc>
          <w:tcPr>
            <w:tcW w:w="1850" w:type="pct"/>
          </w:tcPr>
          <w:p w14:paraId="3173DF39" w14:textId="24C89569" w:rsidR="004228A7" w:rsidRPr="00156180" w:rsidRDefault="004228A7" w:rsidP="004577DA">
            <w:pPr>
              <w:pStyle w:val="RTf5"/>
              <w:rPr>
                <w:lang w:val="en-US"/>
              </w:rPr>
            </w:pPr>
            <w:r w:rsidRPr="00C02273">
              <w:rPr>
                <w:lang w:val="en-US"/>
              </w:rPr>
              <w:t>/ns1:EPGURequest/types:dismissionNotification/types:orderId</w:t>
            </w:r>
          </w:p>
        </w:tc>
        <w:tc>
          <w:tcPr>
            <w:tcW w:w="779" w:type="pct"/>
          </w:tcPr>
          <w:p w14:paraId="45475796" w14:textId="77777777" w:rsidR="004228A7" w:rsidRPr="00E35AC6" w:rsidRDefault="004228A7" w:rsidP="004577DA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</w:tcPr>
          <w:p w14:paraId="5CF7F314" w14:textId="77777777" w:rsidR="004228A7" w:rsidRPr="00E35AC6" w:rsidRDefault="004228A7" w:rsidP="004577DA">
            <w:pPr>
              <w:pStyle w:val="RTf5"/>
            </w:pPr>
            <w:r w:rsidRPr="00E35AC6">
              <w:t>Заполняется значением, формируемым ЕПГУ</w:t>
            </w:r>
          </w:p>
        </w:tc>
      </w:tr>
      <w:tr w:rsidR="004228A7" w:rsidRPr="00CC7CE8" w14:paraId="5999E2C6" w14:textId="77777777" w:rsidTr="00EE56D6">
        <w:tc>
          <w:tcPr>
            <w:tcW w:w="680" w:type="pct"/>
          </w:tcPr>
          <w:p w14:paraId="3DF5FA66" w14:textId="77777777" w:rsidR="004228A7" w:rsidRPr="00E35AC6" w:rsidRDefault="004228A7" w:rsidP="004577DA">
            <w:pPr>
              <w:pStyle w:val="RTf5"/>
            </w:pPr>
            <w:r w:rsidRPr="00E35AC6">
              <w:t>Код услуги</w:t>
            </w:r>
          </w:p>
        </w:tc>
        <w:tc>
          <w:tcPr>
            <w:tcW w:w="1850" w:type="pct"/>
          </w:tcPr>
          <w:p w14:paraId="2093F68B" w14:textId="4B8F34E6" w:rsidR="004228A7" w:rsidRPr="00156180" w:rsidRDefault="004228A7" w:rsidP="004577DA">
            <w:pPr>
              <w:pStyle w:val="RTf5"/>
              <w:rPr>
                <w:lang w:val="en-US"/>
              </w:rPr>
            </w:pPr>
            <w:r w:rsidRPr="00C02273">
              <w:rPr>
                <w:lang w:val="en-US"/>
              </w:rPr>
              <w:t>/ns1:EPGURequest/types:dismissionNotification/types:serviceCode</w:t>
            </w:r>
          </w:p>
        </w:tc>
        <w:tc>
          <w:tcPr>
            <w:tcW w:w="779" w:type="pct"/>
          </w:tcPr>
          <w:p w14:paraId="67660404" w14:textId="77777777" w:rsidR="004228A7" w:rsidRPr="00E35AC6" w:rsidRDefault="004228A7" w:rsidP="004577DA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</w:tcPr>
          <w:p w14:paraId="4FB4FF45" w14:textId="77777777" w:rsidR="004228A7" w:rsidRPr="00E35AC6" w:rsidRDefault="004228A7" w:rsidP="004577DA">
            <w:pPr>
              <w:pStyle w:val="RTf5"/>
            </w:pPr>
            <w:r w:rsidRPr="00E35AC6">
              <w:t>Заполняется значением «10000000585»</w:t>
            </w:r>
          </w:p>
        </w:tc>
      </w:tr>
      <w:tr w:rsidR="004228A7" w:rsidRPr="00CC7CE8" w14:paraId="6C9004CD" w14:textId="77777777" w:rsidTr="00EE56D6">
        <w:tc>
          <w:tcPr>
            <w:tcW w:w="680" w:type="pct"/>
          </w:tcPr>
          <w:p w14:paraId="7F9D9906" w14:textId="77777777" w:rsidR="004228A7" w:rsidRPr="00E35AC6" w:rsidRDefault="004228A7" w:rsidP="004577DA">
            <w:pPr>
              <w:pStyle w:val="RTf5"/>
            </w:pPr>
            <w:r w:rsidRPr="00E35AC6">
              <w:t>Код процедуры</w:t>
            </w:r>
          </w:p>
        </w:tc>
        <w:tc>
          <w:tcPr>
            <w:tcW w:w="1850" w:type="pct"/>
          </w:tcPr>
          <w:p w14:paraId="5C0465E0" w14:textId="6731B644" w:rsidR="004228A7" w:rsidRPr="00156180" w:rsidRDefault="004228A7" w:rsidP="004577D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/types:procedureCode</w:t>
            </w:r>
          </w:p>
        </w:tc>
        <w:tc>
          <w:tcPr>
            <w:tcW w:w="779" w:type="pct"/>
          </w:tcPr>
          <w:p w14:paraId="2FC53564" w14:textId="77777777" w:rsidR="004228A7" w:rsidRPr="00E35AC6" w:rsidRDefault="004228A7" w:rsidP="004577DA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</w:tcPr>
          <w:p w14:paraId="3B9E1033" w14:textId="36DAEA17" w:rsidR="004228A7" w:rsidRPr="00E35AC6" w:rsidRDefault="004228A7" w:rsidP="00246D05">
            <w:pPr>
              <w:pStyle w:val="RTf5"/>
            </w:pPr>
            <w:r w:rsidRPr="00E35AC6">
              <w:t>Заполняется значением «00</w:t>
            </w:r>
            <w:r w:rsidR="00246D05">
              <w:t>2</w:t>
            </w:r>
            <w:r w:rsidRPr="00E35AC6">
              <w:t>»</w:t>
            </w:r>
          </w:p>
        </w:tc>
      </w:tr>
      <w:tr w:rsidR="004228A7" w:rsidRPr="00CC7CE8" w14:paraId="66907DD3" w14:textId="77777777" w:rsidTr="00EE56D6">
        <w:tc>
          <w:tcPr>
            <w:tcW w:w="680" w:type="pct"/>
          </w:tcPr>
          <w:p w14:paraId="6C152495" w14:textId="77777777" w:rsidR="004228A7" w:rsidRPr="00E35AC6" w:rsidRDefault="004228A7" w:rsidP="004577DA">
            <w:pPr>
              <w:pStyle w:val="RTf5"/>
            </w:pPr>
            <w:r w:rsidRPr="00E35AC6">
              <w:t>Тип заявителя</w:t>
            </w:r>
          </w:p>
        </w:tc>
        <w:tc>
          <w:tcPr>
            <w:tcW w:w="1850" w:type="pct"/>
          </w:tcPr>
          <w:p w14:paraId="02294891" w14:textId="1979E7E1" w:rsidR="004228A7" w:rsidRPr="00156180" w:rsidRDefault="004228A7" w:rsidP="004577D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/types:userType</w:t>
            </w:r>
          </w:p>
        </w:tc>
        <w:tc>
          <w:tcPr>
            <w:tcW w:w="779" w:type="pct"/>
          </w:tcPr>
          <w:p w14:paraId="04D18D77" w14:textId="77777777" w:rsidR="004228A7" w:rsidRPr="00E35AC6" w:rsidRDefault="004228A7" w:rsidP="004577DA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</w:tcPr>
          <w:p w14:paraId="2C6F582C" w14:textId="279C7822" w:rsidR="004228A7" w:rsidRPr="00E35AC6" w:rsidRDefault="004228A7" w:rsidP="004577DA">
            <w:pPr>
              <w:pStyle w:val="RTf5"/>
            </w:pPr>
            <w:r w:rsidRPr="00E35AC6">
              <w:t>Заполняется значе</w:t>
            </w:r>
            <w:r w:rsidR="00260DF5">
              <w:t>нием из статичного справочника:</w:t>
            </w:r>
          </w:p>
          <w:p w14:paraId="46966747" w14:textId="77777777" w:rsidR="004228A7" w:rsidRPr="00E35AC6" w:rsidRDefault="004228A7" w:rsidP="004577DA">
            <w:pPr>
              <w:pStyle w:val="RTf5"/>
            </w:pPr>
            <w:r w:rsidRPr="00E35AC6">
              <w:t>LEGAL – если заявитель является ЮЛ;</w:t>
            </w:r>
          </w:p>
          <w:p w14:paraId="1304D9B9" w14:textId="77777777" w:rsidR="004228A7" w:rsidRPr="00E35AC6" w:rsidRDefault="004228A7" w:rsidP="004577DA">
            <w:pPr>
              <w:pStyle w:val="RTf5"/>
            </w:pPr>
            <w:r w:rsidRPr="00E35AC6">
              <w:t>BUSINESS – если заявитель является ИП.</w:t>
            </w:r>
          </w:p>
        </w:tc>
      </w:tr>
      <w:tr w:rsidR="004228A7" w:rsidRPr="00CC7CE8" w14:paraId="1685208B" w14:textId="77777777" w:rsidTr="00EE56D6">
        <w:tc>
          <w:tcPr>
            <w:tcW w:w="680" w:type="pct"/>
          </w:tcPr>
          <w:p w14:paraId="5037FE6A" w14:textId="77777777" w:rsidR="004228A7" w:rsidRPr="00E35AC6" w:rsidRDefault="004228A7" w:rsidP="004577DA">
            <w:pPr>
              <w:pStyle w:val="RTf5"/>
            </w:pPr>
            <w:r w:rsidRPr="00E35AC6">
              <w:t>Код поставщика</w:t>
            </w:r>
          </w:p>
        </w:tc>
        <w:tc>
          <w:tcPr>
            <w:tcW w:w="1850" w:type="pct"/>
          </w:tcPr>
          <w:p w14:paraId="0F27FE87" w14:textId="38DD9763" w:rsidR="004228A7" w:rsidRPr="00156180" w:rsidRDefault="004228A7" w:rsidP="004577D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/types:supplierInfo</w:t>
            </w:r>
          </w:p>
        </w:tc>
        <w:tc>
          <w:tcPr>
            <w:tcW w:w="779" w:type="pct"/>
          </w:tcPr>
          <w:p w14:paraId="0C5C489A" w14:textId="77777777" w:rsidR="004228A7" w:rsidRPr="00E35AC6" w:rsidRDefault="004228A7" w:rsidP="004577DA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</w:tcPr>
          <w:p w14:paraId="4B5A0154" w14:textId="77777777" w:rsidR="004228A7" w:rsidRPr="00E35AC6" w:rsidRDefault="004228A7" w:rsidP="004577DA">
            <w:pPr>
              <w:pStyle w:val="RTf5"/>
            </w:pPr>
            <w:r w:rsidRPr="00E35AC6">
              <w:t>Заполняется значением «0000000000000105»</w:t>
            </w:r>
          </w:p>
        </w:tc>
      </w:tr>
      <w:tr w:rsidR="00EE56D6" w:rsidRPr="00662238" w14:paraId="42E4011A" w14:textId="77777777" w:rsidTr="00EE56D6">
        <w:tc>
          <w:tcPr>
            <w:tcW w:w="680" w:type="pct"/>
          </w:tcPr>
          <w:p w14:paraId="0C3E292D" w14:textId="77777777" w:rsidR="00EE56D6" w:rsidRPr="00E35AC6" w:rsidRDefault="00EE56D6" w:rsidP="00EE56D6">
            <w:pPr>
              <w:pStyle w:val="RTf5"/>
            </w:pPr>
            <w:r w:rsidRPr="00E35AC6">
              <w:t>Тип органа обращения</w:t>
            </w:r>
          </w:p>
        </w:tc>
        <w:tc>
          <w:tcPr>
            <w:tcW w:w="1850" w:type="pct"/>
          </w:tcPr>
          <w:p w14:paraId="47BE4B0F" w14:textId="74243B1D" w:rsidR="00EE56D6" w:rsidRPr="00156180" w:rsidRDefault="00EE56D6" w:rsidP="00EE56D6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/types:subdivision/types:type</w:t>
            </w:r>
          </w:p>
        </w:tc>
        <w:tc>
          <w:tcPr>
            <w:tcW w:w="779" w:type="pct"/>
          </w:tcPr>
          <w:p w14:paraId="6A5262A0" w14:textId="77777777" w:rsidR="00EE56D6" w:rsidRPr="00E35AC6" w:rsidRDefault="00EE56D6" w:rsidP="00EE56D6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  <w:vAlign w:val="center"/>
          </w:tcPr>
          <w:p w14:paraId="759E8EB4" w14:textId="28B0698A" w:rsidR="00EE56D6" w:rsidRPr="00E35AC6" w:rsidRDefault="00EE56D6" w:rsidP="00EE56D6">
            <w:pPr>
              <w:pStyle w:val="RTf5"/>
            </w:pPr>
            <w:r w:rsidRPr="003E1527">
              <w:t>Заполняется значением «</w:t>
            </w:r>
            <w:r w:rsidRPr="003E1527">
              <w:rPr>
                <w:highlight w:val="white"/>
              </w:rPr>
              <w:t>officialOrgan.fms</w:t>
            </w:r>
            <w:r w:rsidRPr="003E1527">
              <w:t>»</w:t>
            </w:r>
          </w:p>
        </w:tc>
      </w:tr>
      <w:tr w:rsidR="00656DF6" w:rsidRPr="00662238" w14:paraId="48FE5AB8" w14:textId="77777777" w:rsidTr="00EE56D6">
        <w:tc>
          <w:tcPr>
            <w:tcW w:w="680" w:type="pct"/>
          </w:tcPr>
          <w:p w14:paraId="400B21E7" w14:textId="77777777" w:rsidR="00656DF6" w:rsidRPr="00E35AC6" w:rsidRDefault="00656DF6" w:rsidP="00656DF6">
            <w:pPr>
              <w:pStyle w:val="RTf5"/>
            </w:pPr>
            <w:r w:rsidRPr="00E35AC6">
              <w:t>Код органа (справочник)</w:t>
            </w:r>
          </w:p>
        </w:tc>
        <w:tc>
          <w:tcPr>
            <w:tcW w:w="1850" w:type="pct"/>
          </w:tcPr>
          <w:p w14:paraId="0620847F" w14:textId="76E98207" w:rsidR="00656DF6" w:rsidRPr="00156180" w:rsidRDefault="00656DF6" w:rsidP="00656DF6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/types:subdivision/types:code</w:t>
            </w:r>
          </w:p>
        </w:tc>
        <w:tc>
          <w:tcPr>
            <w:tcW w:w="779" w:type="pct"/>
          </w:tcPr>
          <w:p w14:paraId="2887ACFE" w14:textId="77777777" w:rsidR="00656DF6" w:rsidRPr="00E35AC6" w:rsidRDefault="00656DF6" w:rsidP="00656DF6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  <w:vAlign w:val="center"/>
          </w:tcPr>
          <w:p w14:paraId="7804503B" w14:textId="4AEA8733" w:rsidR="00656DF6" w:rsidRPr="00E35AC6" w:rsidRDefault="00656DF6" w:rsidP="00656DF6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 w:rsidRPr="000A19FF">
              <w:rPr>
                <w:shd w:val="clear" w:color="auto" w:fill="FFFFFF" w:themeFill="background1"/>
              </w:rPr>
              <w:t xml:space="preserve">«recordId» </w:t>
            </w:r>
            <w:r>
              <w:t>справочника ЕСНСИ «</w:t>
            </w:r>
            <w:r w:rsidR="00160E59" w:rsidRPr="00160E59">
              <w:t>ЕИР РМУ. Справочник офисов</w:t>
            </w:r>
            <w:r>
              <w:t>» (</w:t>
            </w:r>
            <w:r w:rsidR="00160E59">
              <w:rPr>
                <w:lang w:val="en-US"/>
              </w:rPr>
              <w:t>MVDR23_OFFICE</w:t>
            </w:r>
            <w:r>
              <w:t>)</w:t>
            </w:r>
          </w:p>
        </w:tc>
      </w:tr>
      <w:tr w:rsidR="00656DF6" w:rsidRPr="00662238" w14:paraId="4E42B7E0" w14:textId="77777777" w:rsidTr="009D77BE">
        <w:tc>
          <w:tcPr>
            <w:tcW w:w="680" w:type="pct"/>
          </w:tcPr>
          <w:p w14:paraId="60EB26B3" w14:textId="77777777" w:rsidR="00656DF6" w:rsidRPr="00E35AC6" w:rsidRDefault="00656DF6" w:rsidP="00656DF6">
            <w:pPr>
              <w:pStyle w:val="RTf5"/>
            </w:pPr>
            <w:r w:rsidRPr="00E35AC6">
              <w:t>Наименование органа</w:t>
            </w:r>
          </w:p>
        </w:tc>
        <w:tc>
          <w:tcPr>
            <w:tcW w:w="1850" w:type="pct"/>
          </w:tcPr>
          <w:p w14:paraId="38388369" w14:textId="43491722" w:rsidR="00656DF6" w:rsidRPr="00156180" w:rsidRDefault="00656DF6" w:rsidP="00656DF6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/types:subdivision/types:name</w:t>
            </w:r>
          </w:p>
        </w:tc>
        <w:tc>
          <w:tcPr>
            <w:tcW w:w="779" w:type="pct"/>
          </w:tcPr>
          <w:p w14:paraId="6B161993" w14:textId="77777777" w:rsidR="00656DF6" w:rsidRPr="00E35AC6" w:rsidRDefault="00656DF6" w:rsidP="00656DF6">
            <w:pPr>
              <w:pStyle w:val="RTf5"/>
            </w:pPr>
            <w:r w:rsidRPr="00E35AC6">
              <w:t>-</w:t>
            </w:r>
          </w:p>
        </w:tc>
        <w:tc>
          <w:tcPr>
            <w:tcW w:w="1691" w:type="pct"/>
            <w:vAlign w:val="center"/>
          </w:tcPr>
          <w:p w14:paraId="49E012B7" w14:textId="7E19ABCE" w:rsidR="00656DF6" w:rsidRPr="00E35AC6" w:rsidRDefault="00656DF6" w:rsidP="00656DF6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>
              <w:rPr>
                <w:shd w:val="clear" w:color="auto" w:fill="FFFFFF" w:themeFill="background1"/>
              </w:rPr>
              <w:t>«</w:t>
            </w:r>
            <w:r w:rsidR="00246D05" w:rsidRPr="00246D05">
              <w:rPr>
                <w:shd w:val="clear" w:color="auto" w:fill="FFFFFF" w:themeFill="background1"/>
                <w:lang w:val="en-US"/>
              </w:rPr>
              <w:t>departmentname</w:t>
            </w:r>
            <w:r>
              <w:rPr>
                <w:shd w:val="clear" w:color="auto" w:fill="FFFFFF" w:themeFill="background1"/>
              </w:rPr>
              <w:t>»</w:t>
            </w:r>
            <w:r w:rsidRPr="00166D8B">
              <w:rPr>
                <w:shd w:val="clear" w:color="auto" w:fill="FFFFFF" w:themeFill="background1"/>
              </w:rPr>
              <w:t xml:space="preserve"> </w:t>
            </w:r>
            <w:r>
              <w:t xml:space="preserve"> </w:t>
            </w:r>
            <w:r w:rsidRPr="00B52D9E">
              <w:rPr>
                <w:szCs w:val="24"/>
              </w:rPr>
              <w:t xml:space="preserve"> </w:t>
            </w:r>
            <w:r w:rsidRPr="00B52D9E">
              <w:t xml:space="preserve"> </w:t>
            </w:r>
            <w:r>
              <w:t>справочника ЕСНСИ «</w:t>
            </w:r>
            <w:r w:rsidR="00160E59" w:rsidRPr="00160E59">
              <w:t>ЕИР РМУ. Справочник офисов</w:t>
            </w:r>
            <w:r>
              <w:t>» (</w:t>
            </w:r>
            <w:r w:rsidR="00160E59">
              <w:rPr>
                <w:lang w:val="en-US"/>
              </w:rPr>
              <w:t>MVDR</w:t>
            </w:r>
            <w:r w:rsidR="00160E59" w:rsidRPr="00246D05">
              <w:t>23_</w:t>
            </w:r>
            <w:r w:rsidR="00160E59">
              <w:rPr>
                <w:lang w:val="en-US"/>
              </w:rPr>
              <w:t>OFFICE</w:t>
            </w:r>
            <w:r>
              <w:t>)</w:t>
            </w:r>
          </w:p>
        </w:tc>
      </w:tr>
      <w:tr w:rsidR="008F1472" w:rsidRPr="00CC7CE8" w14:paraId="26F0B497" w14:textId="77777777" w:rsidTr="00C524FF">
        <w:tc>
          <w:tcPr>
            <w:tcW w:w="680" w:type="pct"/>
          </w:tcPr>
          <w:p w14:paraId="799FB229" w14:textId="77777777" w:rsidR="008F1472" w:rsidRPr="004228A7" w:rsidRDefault="008F1472" w:rsidP="008F1472">
            <w:pPr>
              <w:pStyle w:val="RTf5"/>
            </w:pPr>
            <w:r w:rsidRPr="004228A7">
              <w:t>Код ОКВЭД, ко которому нанят ИГ</w:t>
            </w:r>
          </w:p>
        </w:tc>
        <w:tc>
          <w:tcPr>
            <w:tcW w:w="1850" w:type="pct"/>
          </w:tcPr>
          <w:p w14:paraId="7E82B910" w14:textId="2675202D" w:rsidR="008F1472" w:rsidRPr="0036235E" w:rsidRDefault="008F1472" w:rsidP="008F1472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/ns1:EPGURequest/types:dismissionNotification/types:okved2</w:t>
            </w:r>
          </w:p>
        </w:tc>
        <w:tc>
          <w:tcPr>
            <w:tcW w:w="779" w:type="pct"/>
          </w:tcPr>
          <w:p w14:paraId="7802A9D9" w14:textId="77777777" w:rsidR="008F1472" w:rsidRPr="0036235E" w:rsidRDefault="008F1472" w:rsidP="008F1472">
            <w:pPr>
              <w:pStyle w:val="RTf5"/>
              <w:rPr>
                <w:lang w:val="en-US"/>
              </w:rPr>
            </w:pPr>
          </w:p>
        </w:tc>
        <w:tc>
          <w:tcPr>
            <w:tcW w:w="1691" w:type="pct"/>
            <w:vAlign w:val="center"/>
          </w:tcPr>
          <w:p w14:paraId="193AE099" w14:textId="569E932A" w:rsidR="008F1472" w:rsidRPr="004228A7" w:rsidRDefault="008F1472" w:rsidP="008F1472">
            <w:pPr>
              <w:pStyle w:val="RTf5"/>
            </w:pPr>
            <w:r>
              <w:t>Атрибут «</w:t>
            </w:r>
            <w:r w:rsidRPr="003E1527">
              <w:t>Код</w:t>
            </w:r>
            <w:r>
              <w:t>» справочника ЕСНСИ «</w:t>
            </w:r>
            <w:r w:rsidRPr="003E1527">
              <w:t>ОКВЭД</w:t>
            </w:r>
            <w:r>
              <w:t>» (</w:t>
            </w:r>
            <w:r w:rsidRPr="003E1527">
              <w:rPr>
                <w:lang w:val="en-US"/>
              </w:rPr>
              <w:t>okved</w:t>
            </w:r>
            <w:r w:rsidRPr="006F6A5C">
              <w:t>_</w:t>
            </w:r>
            <w:r w:rsidRPr="003E1527">
              <w:rPr>
                <w:lang w:val="en-US"/>
              </w:rPr>
              <w:t>rot</w:t>
            </w:r>
            <w:r>
              <w:t>)</w:t>
            </w:r>
          </w:p>
        </w:tc>
      </w:tr>
      <w:tr w:rsidR="008F1472" w:rsidRPr="00B9128B" w14:paraId="3935B4F7" w14:textId="77777777" w:rsidTr="009D77BE">
        <w:tc>
          <w:tcPr>
            <w:tcW w:w="680" w:type="pct"/>
          </w:tcPr>
          <w:p w14:paraId="7B4CC61E" w14:textId="77777777" w:rsidR="008F1472" w:rsidRPr="004272D7" w:rsidRDefault="008F1472" w:rsidP="008F1472">
            <w:pPr>
              <w:pStyle w:val="RTf5"/>
            </w:pPr>
            <w:r w:rsidRPr="004272D7">
              <w:t>Статус работодателя</w:t>
            </w:r>
          </w:p>
        </w:tc>
        <w:tc>
          <w:tcPr>
            <w:tcW w:w="1850" w:type="pct"/>
          </w:tcPr>
          <w:p w14:paraId="4B5965C2" w14:textId="619AFAAA" w:rsidR="008F1472" w:rsidRPr="004272D7" w:rsidRDefault="008F1472" w:rsidP="008F1472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/types:EmployerCategory</w:t>
            </w:r>
          </w:p>
        </w:tc>
        <w:tc>
          <w:tcPr>
            <w:tcW w:w="779" w:type="pct"/>
          </w:tcPr>
          <w:p w14:paraId="3FA19CDE" w14:textId="77777777" w:rsidR="008F1472" w:rsidRPr="004272D7" w:rsidRDefault="008F1472" w:rsidP="008F1472">
            <w:pPr>
              <w:pStyle w:val="RTf5"/>
            </w:pPr>
            <w:r w:rsidRPr="004272D7">
              <w:t>-</w:t>
            </w:r>
          </w:p>
        </w:tc>
        <w:tc>
          <w:tcPr>
            <w:tcW w:w="1691" w:type="pct"/>
            <w:vAlign w:val="center"/>
          </w:tcPr>
          <w:p w14:paraId="360BBEE0" w14:textId="66D9B444" w:rsidR="008F1472" w:rsidRPr="002B1A33" w:rsidRDefault="008F1472" w:rsidP="008F1472">
            <w:pPr>
              <w:pStyle w:val="RTf5"/>
              <w:rPr>
                <w:highlight w:val="yellow"/>
                <w:lang w:val="en-US"/>
              </w:rPr>
            </w:pPr>
            <w:r>
              <w:t>Атрибут  «</w:t>
            </w:r>
            <w:r w:rsidRPr="00B368FD">
              <w:t>recordId</w:t>
            </w:r>
            <w:r>
              <w:t xml:space="preserve">» </w:t>
            </w:r>
            <w:r w:rsidRPr="004272D7">
              <w:t xml:space="preserve">справочника </w:t>
            </w:r>
            <w:r>
              <w:t>ЕСНСИ «</w:t>
            </w:r>
            <w:r w:rsidR="00B9128B">
              <w:t xml:space="preserve"> </w:t>
            </w:r>
            <w:r w:rsidR="00B9128B" w:rsidRPr="00B9128B">
              <w:t>Трудовые уведомления. Статусы</w:t>
            </w:r>
            <w:r w:rsidR="00B9128B" w:rsidRPr="002B1A33">
              <w:rPr>
                <w:lang w:val="en-US"/>
              </w:rPr>
              <w:t xml:space="preserve"> </w:t>
            </w:r>
            <w:r w:rsidR="00B9128B" w:rsidRPr="00B9128B">
              <w:t>работодателя</w:t>
            </w:r>
            <w:r w:rsidR="00B9128B" w:rsidRPr="002B1A33">
              <w:rPr>
                <w:lang w:val="en-US"/>
              </w:rPr>
              <w:t xml:space="preserve"> </w:t>
            </w:r>
            <w:r w:rsidR="00B9128B" w:rsidRPr="00B9128B">
              <w:t>договор</w:t>
            </w:r>
            <w:r w:rsidR="00B9128B" w:rsidRPr="002B1A33">
              <w:rPr>
                <w:lang w:val="en-US"/>
              </w:rPr>
              <w:t xml:space="preserve"> v.2</w:t>
            </w:r>
            <w:r w:rsidRPr="002B1A33">
              <w:rPr>
                <w:lang w:val="en-US"/>
              </w:rPr>
              <w:t>» (</w:t>
            </w:r>
            <w:r w:rsidR="00B9128B" w:rsidRPr="00B9128B">
              <w:rPr>
                <w:lang w:val="en-US"/>
              </w:rPr>
              <w:t>MVDR23_TU_EMPLOYER_STATUS_CONT</w:t>
            </w:r>
            <w:r w:rsidRPr="002B1A33">
              <w:rPr>
                <w:lang w:val="en-US"/>
              </w:rPr>
              <w:t>)</w:t>
            </w:r>
          </w:p>
        </w:tc>
      </w:tr>
      <w:tr w:rsidR="004321AA" w:rsidRPr="00CC7CE8" w14:paraId="3750F830" w14:textId="77777777" w:rsidTr="00EE56D6">
        <w:tc>
          <w:tcPr>
            <w:tcW w:w="680" w:type="pct"/>
          </w:tcPr>
          <w:p w14:paraId="5C6C48C3" w14:textId="77777777" w:rsidR="004321AA" w:rsidRPr="004272D7" w:rsidRDefault="004321AA" w:rsidP="004321AA">
            <w:pPr>
              <w:pStyle w:val="RTf5"/>
            </w:pPr>
            <w:r w:rsidRPr="004272D7">
              <w:rPr>
                <w:highlight w:val="white"/>
              </w:rPr>
              <w:lastRenderedPageBreak/>
              <w:t>Контактный телефон работодателя</w:t>
            </w:r>
          </w:p>
        </w:tc>
        <w:tc>
          <w:tcPr>
            <w:tcW w:w="1850" w:type="pct"/>
          </w:tcPr>
          <w:p w14:paraId="4130434C" w14:textId="3CCD22CE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/types:contactPhone</w:t>
            </w:r>
          </w:p>
        </w:tc>
        <w:tc>
          <w:tcPr>
            <w:tcW w:w="779" w:type="pct"/>
          </w:tcPr>
          <w:p w14:paraId="73928802" w14:textId="77777777" w:rsidR="004321AA" w:rsidRPr="004272D7" w:rsidRDefault="004321AA" w:rsidP="004321AA">
            <w:pPr>
              <w:pStyle w:val="RTf5"/>
            </w:pPr>
            <w:r w:rsidRPr="004272D7">
              <w:t>10</w:t>
            </w:r>
            <w:r>
              <w:rPr>
                <w:lang w:val="en-US"/>
              </w:rPr>
              <w:t xml:space="preserve"> </w:t>
            </w:r>
            <w:r>
              <w:t>символов</w:t>
            </w:r>
          </w:p>
        </w:tc>
        <w:tc>
          <w:tcPr>
            <w:tcW w:w="1691" w:type="pct"/>
          </w:tcPr>
          <w:p w14:paraId="5778A6EB" w14:textId="77777777" w:rsidR="004321AA" w:rsidRPr="004272D7" w:rsidRDefault="004321AA" w:rsidP="004321AA">
            <w:pPr>
              <w:pStyle w:val="RTf5"/>
            </w:pPr>
            <w:r>
              <w:rPr>
                <w:highlight w:val="white"/>
              </w:rPr>
              <w:t>Номер телефона в РФ</w:t>
            </w:r>
            <w:r w:rsidRPr="004272D7">
              <w:rPr>
                <w:highlight w:val="white"/>
              </w:rPr>
              <w:t xml:space="preserve"> в десятизначном формате</w:t>
            </w:r>
            <w:r>
              <w:t>, только цифры</w:t>
            </w:r>
          </w:p>
        </w:tc>
      </w:tr>
      <w:tr w:rsidR="004321AA" w:rsidRPr="004272D7" w14:paraId="367F98E8" w14:textId="77777777" w:rsidTr="00EE56D6">
        <w:tc>
          <w:tcPr>
            <w:tcW w:w="680" w:type="pct"/>
          </w:tcPr>
          <w:p w14:paraId="384E1E55" w14:textId="77777777" w:rsidR="004321AA" w:rsidRPr="004272D7" w:rsidRDefault="004321AA" w:rsidP="004321AA">
            <w:pPr>
              <w:pStyle w:val="RTf5"/>
            </w:pPr>
            <w:r w:rsidRPr="004272D7">
              <w:t>Фамилия иностранного работника</w:t>
            </w:r>
          </w:p>
        </w:tc>
        <w:tc>
          <w:tcPr>
            <w:tcW w:w="1850" w:type="pct"/>
          </w:tcPr>
          <w:p w14:paraId="27EE7501" w14:textId="037414AE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/types:Worker/types:FioWithLatin/smev:FamilyName</w:t>
            </w:r>
          </w:p>
        </w:tc>
        <w:tc>
          <w:tcPr>
            <w:tcW w:w="779" w:type="pct"/>
          </w:tcPr>
          <w:p w14:paraId="020B5DD7" w14:textId="77777777" w:rsidR="004321AA" w:rsidRPr="004272D7" w:rsidRDefault="004321AA" w:rsidP="004321AA">
            <w:pPr>
              <w:pStyle w:val="RTf5"/>
            </w:pPr>
            <w:r>
              <w:t xml:space="preserve">До </w:t>
            </w:r>
            <w:r w:rsidRPr="004272D7">
              <w:t>100 символов</w:t>
            </w:r>
          </w:p>
        </w:tc>
        <w:tc>
          <w:tcPr>
            <w:tcW w:w="1691" w:type="pct"/>
          </w:tcPr>
          <w:p w14:paraId="091BB69C" w14:textId="77777777" w:rsidR="004321AA" w:rsidRPr="004272D7" w:rsidRDefault="004321AA" w:rsidP="004321AA">
            <w:pPr>
              <w:pStyle w:val="RTf5"/>
            </w:pPr>
            <w:r>
              <w:t>Допустимы</w:t>
            </w:r>
            <w:r w:rsidRPr="004272D7">
              <w:t xml:space="preserve"> символы кириллицы, пробел, дефис, запятые, точки, слэш, круглые скобки, апо</w:t>
            </w:r>
            <w:r>
              <w:t>строф, арабские и римские цифры</w:t>
            </w:r>
            <w:r w:rsidRPr="004272D7">
              <w:t>. Первый символ - буква</w:t>
            </w:r>
          </w:p>
        </w:tc>
      </w:tr>
      <w:tr w:rsidR="004321AA" w:rsidRPr="004272D7" w14:paraId="070B86C2" w14:textId="77777777" w:rsidTr="00EE56D6">
        <w:tc>
          <w:tcPr>
            <w:tcW w:w="680" w:type="pct"/>
          </w:tcPr>
          <w:p w14:paraId="5819BC4C" w14:textId="77777777" w:rsidR="004321AA" w:rsidRPr="004272D7" w:rsidRDefault="004321AA" w:rsidP="004321AA">
            <w:pPr>
              <w:pStyle w:val="RTf5"/>
            </w:pPr>
            <w:r w:rsidRPr="004272D7">
              <w:t>Имя иностранного работника</w:t>
            </w:r>
          </w:p>
        </w:tc>
        <w:tc>
          <w:tcPr>
            <w:tcW w:w="1850" w:type="pct"/>
          </w:tcPr>
          <w:p w14:paraId="6E599582" w14:textId="0F074DEC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/types:Worker/types:FioWithLatin/smev:FirstName</w:t>
            </w:r>
          </w:p>
        </w:tc>
        <w:tc>
          <w:tcPr>
            <w:tcW w:w="779" w:type="pct"/>
          </w:tcPr>
          <w:p w14:paraId="7DC99DA0" w14:textId="77777777" w:rsidR="004321AA" w:rsidRPr="004272D7" w:rsidRDefault="004321AA" w:rsidP="004321AA">
            <w:pPr>
              <w:pStyle w:val="RTf5"/>
            </w:pPr>
            <w:r>
              <w:t xml:space="preserve">До </w:t>
            </w:r>
            <w:r w:rsidRPr="004272D7">
              <w:t>50 символов</w:t>
            </w:r>
          </w:p>
        </w:tc>
        <w:tc>
          <w:tcPr>
            <w:tcW w:w="1691" w:type="pct"/>
          </w:tcPr>
          <w:p w14:paraId="3AB0F7A4" w14:textId="77777777" w:rsidR="004321AA" w:rsidRPr="004272D7" w:rsidRDefault="004321AA" w:rsidP="004321AA">
            <w:pPr>
              <w:pStyle w:val="RTf5"/>
            </w:pPr>
            <w:r w:rsidRPr="004272D7">
              <w:t>Допустимы символы кириллицы, пробел, дефис, запятые, точки, слэш, круглые скобки, апостроф, арабские и римские цифры. Первый символ - буква</w:t>
            </w:r>
          </w:p>
        </w:tc>
      </w:tr>
      <w:tr w:rsidR="004321AA" w:rsidRPr="004272D7" w14:paraId="78D460B6" w14:textId="77777777" w:rsidTr="00EE56D6">
        <w:tc>
          <w:tcPr>
            <w:tcW w:w="680" w:type="pct"/>
          </w:tcPr>
          <w:p w14:paraId="603D7680" w14:textId="77777777" w:rsidR="004321AA" w:rsidRPr="00E04FCC" w:rsidRDefault="004321AA" w:rsidP="004321AA">
            <w:pPr>
              <w:pStyle w:val="RTf5"/>
            </w:pPr>
            <w:r w:rsidRPr="00E04FCC">
              <w:t>Отчество иностранного работника</w:t>
            </w:r>
          </w:p>
        </w:tc>
        <w:tc>
          <w:tcPr>
            <w:tcW w:w="1850" w:type="pct"/>
          </w:tcPr>
          <w:p w14:paraId="30F7E4EB" w14:textId="4326B9F6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/types:Worker/types:FioWithLatin/smev:Patronymic</w:t>
            </w:r>
          </w:p>
        </w:tc>
        <w:tc>
          <w:tcPr>
            <w:tcW w:w="779" w:type="pct"/>
          </w:tcPr>
          <w:p w14:paraId="3115CBBC" w14:textId="77777777" w:rsidR="004321AA" w:rsidRPr="00E04FCC" w:rsidRDefault="004321AA" w:rsidP="004321AA">
            <w:pPr>
              <w:pStyle w:val="RTf5"/>
            </w:pPr>
            <w:r>
              <w:t xml:space="preserve">До </w:t>
            </w:r>
            <w:r w:rsidRPr="00E04FCC">
              <w:t>50 символов</w:t>
            </w:r>
          </w:p>
        </w:tc>
        <w:tc>
          <w:tcPr>
            <w:tcW w:w="1691" w:type="pct"/>
          </w:tcPr>
          <w:p w14:paraId="2C35C643" w14:textId="77777777" w:rsidR="004321AA" w:rsidRPr="00E04FCC" w:rsidRDefault="004321AA" w:rsidP="004321AA">
            <w:pPr>
              <w:pStyle w:val="RTf5"/>
            </w:pPr>
            <w:r w:rsidRPr="00E04FCC">
              <w:t>Допустимы символы кириллицы, пробел, дефис, запятые, точки, слэш, круглые скобки, апостроф, арабские и римские цифры. Первый символ - буква</w:t>
            </w:r>
          </w:p>
        </w:tc>
      </w:tr>
      <w:tr w:rsidR="004321AA" w:rsidRPr="004272D7" w14:paraId="546E95C6" w14:textId="77777777" w:rsidTr="00EE56D6">
        <w:tc>
          <w:tcPr>
            <w:tcW w:w="680" w:type="pct"/>
          </w:tcPr>
          <w:p w14:paraId="068F2054" w14:textId="77777777" w:rsidR="004321AA" w:rsidRPr="00E04FCC" w:rsidRDefault="004321AA" w:rsidP="004321AA">
            <w:pPr>
              <w:pStyle w:val="RTf5"/>
            </w:pPr>
            <w:r w:rsidRPr="00E04FCC">
              <w:t>Дата рождения иностранного работника</w:t>
            </w:r>
          </w:p>
        </w:tc>
        <w:tc>
          <w:tcPr>
            <w:tcW w:w="1850" w:type="pct"/>
          </w:tcPr>
          <w:p w14:paraId="3BD7F3E2" w14:textId="31F499D4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/types:Worker/types:FioWithLatin/smev:BirthDate</w:t>
            </w:r>
          </w:p>
        </w:tc>
        <w:tc>
          <w:tcPr>
            <w:tcW w:w="779" w:type="pct"/>
          </w:tcPr>
          <w:p w14:paraId="66B3F5DF" w14:textId="77777777" w:rsidR="004321AA" w:rsidRPr="00E04FCC" w:rsidRDefault="004321AA" w:rsidP="004321AA">
            <w:pPr>
              <w:pStyle w:val="RTf5"/>
            </w:pPr>
            <w:r w:rsidRPr="00E04FCC">
              <w:t>10 символов</w:t>
            </w:r>
          </w:p>
        </w:tc>
        <w:tc>
          <w:tcPr>
            <w:tcW w:w="1691" w:type="pct"/>
          </w:tcPr>
          <w:p w14:paraId="20EC64E0" w14:textId="77777777" w:rsidR="004321AA" w:rsidRPr="00E04FCC" w:rsidRDefault="004321AA" w:rsidP="004321AA">
            <w:pPr>
              <w:pStyle w:val="RTf5"/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4321AA" w:rsidRPr="00E04FCC" w14:paraId="129842D4" w14:textId="77777777" w:rsidTr="00EE56D6">
        <w:tc>
          <w:tcPr>
            <w:tcW w:w="680" w:type="pct"/>
          </w:tcPr>
          <w:p w14:paraId="31749CCE" w14:textId="77777777" w:rsidR="004321AA" w:rsidRPr="00E04FCC" w:rsidRDefault="004321AA" w:rsidP="004321AA">
            <w:pPr>
              <w:pStyle w:val="RTf5"/>
            </w:pPr>
            <w:r w:rsidRPr="00E04FCC">
              <w:t>Место рождения иностранного работника</w:t>
            </w:r>
          </w:p>
        </w:tc>
        <w:tc>
          <w:tcPr>
            <w:tcW w:w="1850" w:type="pct"/>
          </w:tcPr>
          <w:p w14:paraId="61B05670" w14:textId="0B011677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/types:Worker/types:FioWithLatin/smev:BirthPlace</w:t>
            </w:r>
          </w:p>
        </w:tc>
        <w:tc>
          <w:tcPr>
            <w:tcW w:w="779" w:type="pct"/>
          </w:tcPr>
          <w:p w14:paraId="44F0EB17" w14:textId="77777777" w:rsidR="004321AA" w:rsidRPr="00E04FCC" w:rsidRDefault="004321AA" w:rsidP="004321AA">
            <w:pPr>
              <w:pStyle w:val="RTf5"/>
            </w:pPr>
            <w:r>
              <w:t xml:space="preserve">До </w:t>
            </w:r>
            <w:r w:rsidRPr="00E04FCC">
              <w:t>99 символов</w:t>
            </w:r>
          </w:p>
        </w:tc>
        <w:tc>
          <w:tcPr>
            <w:tcW w:w="1691" w:type="pct"/>
          </w:tcPr>
          <w:p w14:paraId="6977BA7A" w14:textId="6A193B30" w:rsidR="004321AA" w:rsidRPr="00E04FCC" w:rsidRDefault="00A879CC" w:rsidP="004321AA">
            <w:pPr>
              <w:pStyle w:val="RTf5"/>
            </w:pPr>
            <w:r w:rsidRPr="00416D8C">
              <w:t xml:space="preserve">Допустимы </w:t>
            </w:r>
            <w:r>
              <w:t>символы кириллицы</w:t>
            </w:r>
            <w:r w:rsidRPr="00416D8C">
              <w:t xml:space="preserve">, цифры и символы </w:t>
            </w:r>
            <w:r>
              <w:t>пробела, дефиса, точки и запятой</w:t>
            </w:r>
          </w:p>
        </w:tc>
      </w:tr>
      <w:tr w:rsidR="004321AA" w:rsidRPr="00CC7CE8" w14:paraId="3A750DD5" w14:textId="77777777" w:rsidTr="00EE56D6">
        <w:tc>
          <w:tcPr>
            <w:tcW w:w="680" w:type="pct"/>
          </w:tcPr>
          <w:p w14:paraId="76488CF0" w14:textId="77777777" w:rsidR="004321AA" w:rsidRPr="00E04FCC" w:rsidRDefault="004321AA" w:rsidP="004321AA">
            <w:pPr>
              <w:pStyle w:val="RTf5"/>
            </w:pPr>
            <w:r w:rsidRPr="00E04FCC">
              <w:t>Тип ДУЛ иностранного работника</w:t>
            </w:r>
          </w:p>
        </w:tc>
        <w:tc>
          <w:tcPr>
            <w:tcW w:w="1850" w:type="pct"/>
          </w:tcPr>
          <w:p w14:paraId="5853CFCB" w14:textId="56F53188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/types:Worker/types:DocType</w:t>
            </w:r>
          </w:p>
        </w:tc>
        <w:tc>
          <w:tcPr>
            <w:tcW w:w="779" w:type="pct"/>
          </w:tcPr>
          <w:p w14:paraId="22577B49" w14:textId="77777777" w:rsidR="004321AA" w:rsidRPr="00E04FCC" w:rsidRDefault="004321AA" w:rsidP="004321AA">
            <w:pPr>
              <w:pStyle w:val="RTf5"/>
            </w:pPr>
            <w:r w:rsidRPr="00E04FCC">
              <w:t>-</w:t>
            </w:r>
          </w:p>
        </w:tc>
        <w:tc>
          <w:tcPr>
            <w:tcW w:w="1691" w:type="pct"/>
          </w:tcPr>
          <w:p w14:paraId="11215F83" w14:textId="044C2910" w:rsidR="004321AA" w:rsidRPr="00E04FCC" w:rsidRDefault="004321AA" w:rsidP="004321AA">
            <w:pPr>
              <w:pStyle w:val="RTf5"/>
            </w:pPr>
            <w:r>
              <w:t>Код и</w:t>
            </w:r>
            <w:r w:rsidR="006E6A48">
              <w:t>з справочника «</w:t>
            </w:r>
            <w:r w:rsidRPr="00E04FCC">
              <w:t>Типы документов, удостоверяющих личность иностранных граждан или лиц без гражданства»</w:t>
            </w:r>
          </w:p>
        </w:tc>
      </w:tr>
      <w:tr w:rsidR="004321AA" w:rsidRPr="00E04FCC" w14:paraId="72480708" w14:textId="77777777" w:rsidTr="00EE56D6">
        <w:tc>
          <w:tcPr>
            <w:tcW w:w="680" w:type="pct"/>
          </w:tcPr>
          <w:p w14:paraId="37A06472" w14:textId="77777777" w:rsidR="004321AA" w:rsidRPr="00E04FCC" w:rsidRDefault="004321AA" w:rsidP="004321AA">
            <w:pPr>
              <w:pStyle w:val="RTf5"/>
            </w:pPr>
            <w:r>
              <w:t>Серия ДУЛ иностранного работника</w:t>
            </w:r>
          </w:p>
        </w:tc>
        <w:tc>
          <w:tcPr>
            <w:tcW w:w="1850" w:type="pct"/>
          </w:tcPr>
          <w:p w14:paraId="1F3A2882" w14:textId="3FC368C0" w:rsidR="004321AA" w:rsidRPr="00E04FCC" w:rsidRDefault="004321AA" w:rsidP="004321AA">
            <w:pPr>
              <w:pStyle w:val="RTf5"/>
              <w:rPr>
                <w:lang w:val="en-US"/>
              </w:rPr>
            </w:pPr>
            <w:r w:rsidRPr="00E04FCC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E04FCC">
              <w:rPr>
                <w:lang w:val="en-US"/>
              </w:rPr>
              <w:t>/types:Worker/types:Document/smev:Series</w:t>
            </w:r>
          </w:p>
        </w:tc>
        <w:tc>
          <w:tcPr>
            <w:tcW w:w="779" w:type="pct"/>
          </w:tcPr>
          <w:p w14:paraId="1530B475" w14:textId="77777777" w:rsidR="004321AA" w:rsidRPr="00E04FCC" w:rsidRDefault="004321AA" w:rsidP="004321AA">
            <w:pPr>
              <w:pStyle w:val="RTf5"/>
            </w:pPr>
            <w:r>
              <w:t>До 15 символов</w:t>
            </w:r>
          </w:p>
        </w:tc>
        <w:tc>
          <w:tcPr>
            <w:tcW w:w="1691" w:type="pct"/>
          </w:tcPr>
          <w:p w14:paraId="0887ACF2" w14:textId="77777777" w:rsidR="004321AA" w:rsidRPr="00E04FCC" w:rsidRDefault="004321AA" w:rsidP="004321AA">
            <w:pPr>
              <w:pStyle w:val="RTf5"/>
            </w:pPr>
            <w:r>
              <w:t>Без пробелов</w:t>
            </w:r>
          </w:p>
        </w:tc>
      </w:tr>
      <w:tr w:rsidR="004321AA" w:rsidRPr="00E04FCC" w14:paraId="3AFD4BD3" w14:textId="77777777" w:rsidTr="00EE56D6">
        <w:tc>
          <w:tcPr>
            <w:tcW w:w="680" w:type="pct"/>
          </w:tcPr>
          <w:p w14:paraId="5042A695" w14:textId="77777777" w:rsidR="004321AA" w:rsidRPr="00E04FCC" w:rsidRDefault="004321AA" w:rsidP="004321AA">
            <w:pPr>
              <w:pStyle w:val="RTf5"/>
            </w:pPr>
            <w:r w:rsidRPr="00E04FCC">
              <w:t>Номер ДУЛ иностранного работника</w:t>
            </w:r>
          </w:p>
        </w:tc>
        <w:tc>
          <w:tcPr>
            <w:tcW w:w="1850" w:type="pct"/>
          </w:tcPr>
          <w:p w14:paraId="27FD7287" w14:textId="1019FFAC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/types:Worker/types:Document/smev:Number</w:t>
            </w:r>
          </w:p>
        </w:tc>
        <w:tc>
          <w:tcPr>
            <w:tcW w:w="779" w:type="pct"/>
          </w:tcPr>
          <w:p w14:paraId="411F7B10" w14:textId="77777777" w:rsidR="004321AA" w:rsidRPr="00E04FCC" w:rsidRDefault="004321AA" w:rsidP="004321AA">
            <w:pPr>
              <w:pStyle w:val="RTf5"/>
            </w:pPr>
            <w:r w:rsidRPr="00E04FCC">
              <w:t>До 25 символов</w:t>
            </w:r>
          </w:p>
        </w:tc>
        <w:tc>
          <w:tcPr>
            <w:tcW w:w="1691" w:type="pct"/>
          </w:tcPr>
          <w:p w14:paraId="6FC0DC5E" w14:textId="38D58333" w:rsidR="004321AA" w:rsidRPr="00E04FCC" w:rsidRDefault="00A879CC" w:rsidP="004321AA">
            <w:pPr>
              <w:pStyle w:val="RTf5"/>
            </w:pPr>
            <w:r w:rsidRPr="00E04FCC">
              <w:t>Допустимы символы кириллицы, латинские символы, цифры</w:t>
            </w:r>
          </w:p>
        </w:tc>
      </w:tr>
      <w:tr w:rsidR="004321AA" w:rsidRPr="00E04FCC" w14:paraId="6E6B3D16" w14:textId="77777777" w:rsidTr="00EE56D6">
        <w:tc>
          <w:tcPr>
            <w:tcW w:w="680" w:type="pct"/>
          </w:tcPr>
          <w:p w14:paraId="2252AB21" w14:textId="77777777" w:rsidR="004321AA" w:rsidRPr="00E04FCC" w:rsidRDefault="004321AA" w:rsidP="004321AA">
            <w:pPr>
              <w:pStyle w:val="RTf5"/>
            </w:pPr>
            <w:r w:rsidRPr="00E04FCC">
              <w:t>Дата выдачи ДУЛ иностранного работника</w:t>
            </w:r>
          </w:p>
        </w:tc>
        <w:tc>
          <w:tcPr>
            <w:tcW w:w="1850" w:type="pct"/>
          </w:tcPr>
          <w:p w14:paraId="587BE3C8" w14:textId="46CD8405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/types:Worker/types:Document/smev:IssueDate</w:t>
            </w:r>
          </w:p>
        </w:tc>
        <w:tc>
          <w:tcPr>
            <w:tcW w:w="779" w:type="pct"/>
          </w:tcPr>
          <w:p w14:paraId="23DE64D9" w14:textId="77777777" w:rsidR="004321AA" w:rsidRPr="00E04FCC" w:rsidRDefault="004321AA" w:rsidP="004321AA">
            <w:pPr>
              <w:pStyle w:val="RTf5"/>
            </w:pPr>
            <w:r w:rsidRPr="00E04FCC">
              <w:t>10 символов</w:t>
            </w:r>
          </w:p>
        </w:tc>
        <w:tc>
          <w:tcPr>
            <w:tcW w:w="1691" w:type="pct"/>
          </w:tcPr>
          <w:p w14:paraId="25CF8F9B" w14:textId="77777777" w:rsidR="004321AA" w:rsidRPr="00E04FCC" w:rsidRDefault="004321AA" w:rsidP="004321AA">
            <w:pPr>
              <w:pStyle w:val="RTf5"/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4321AA" w:rsidRPr="00E04FCC" w14:paraId="5C632936" w14:textId="77777777" w:rsidTr="00EE56D6">
        <w:tc>
          <w:tcPr>
            <w:tcW w:w="680" w:type="pct"/>
          </w:tcPr>
          <w:p w14:paraId="23137A11" w14:textId="77777777" w:rsidR="004321AA" w:rsidRPr="00E04FCC" w:rsidRDefault="004321AA" w:rsidP="004321AA">
            <w:pPr>
              <w:pStyle w:val="RTf5"/>
            </w:pPr>
            <w:r w:rsidRPr="00E04FCC">
              <w:lastRenderedPageBreak/>
              <w:t>Кем выдан ДУЛ иностранного работника</w:t>
            </w:r>
          </w:p>
        </w:tc>
        <w:tc>
          <w:tcPr>
            <w:tcW w:w="1850" w:type="pct"/>
          </w:tcPr>
          <w:p w14:paraId="3D3EA86E" w14:textId="40D9C07F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/types:Worker/types:Document/smev:Issuer</w:t>
            </w:r>
          </w:p>
        </w:tc>
        <w:tc>
          <w:tcPr>
            <w:tcW w:w="779" w:type="pct"/>
          </w:tcPr>
          <w:p w14:paraId="27D05E07" w14:textId="77777777" w:rsidR="004321AA" w:rsidRPr="00E04FCC" w:rsidRDefault="004321AA" w:rsidP="004321AA">
            <w:pPr>
              <w:pStyle w:val="RTf5"/>
            </w:pPr>
            <w:r w:rsidRPr="00E04FCC">
              <w:t>До 125 символов</w:t>
            </w:r>
          </w:p>
        </w:tc>
        <w:tc>
          <w:tcPr>
            <w:tcW w:w="1691" w:type="pct"/>
          </w:tcPr>
          <w:p w14:paraId="7FB3F2C1" w14:textId="774D8852" w:rsidR="004321AA" w:rsidRPr="00E04FCC" w:rsidRDefault="00A879CC" w:rsidP="004321AA">
            <w:pPr>
              <w:pStyle w:val="RTf5"/>
            </w:pPr>
            <w:r w:rsidRPr="00A879CC">
              <w:t>Допустимы символы кириллицы, цифры и символы пробела, дефиса, точки и запятой</w:t>
            </w:r>
          </w:p>
        </w:tc>
      </w:tr>
      <w:tr w:rsidR="004321AA" w:rsidRPr="00CC7CE8" w14:paraId="48B03F33" w14:textId="77777777" w:rsidTr="00EE56D6">
        <w:tc>
          <w:tcPr>
            <w:tcW w:w="680" w:type="pct"/>
          </w:tcPr>
          <w:p w14:paraId="6330E42B" w14:textId="77777777" w:rsidR="004321AA" w:rsidRPr="00C57B61" w:rsidRDefault="004321AA" w:rsidP="004321AA">
            <w:pPr>
              <w:pStyle w:val="RTf5"/>
            </w:pPr>
            <w:r w:rsidRPr="00C57B61">
              <w:t>Гражданство иностранного работника</w:t>
            </w:r>
          </w:p>
        </w:tc>
        <w:tc>
          <w:tcPr>
            <w:tcW w:w="1850" w:type="pct"/>
          </w:tcPr>
          <w:p w14:paraId="65AE2082" w14:textId="2093F218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/types:Worker/types:Citizenship</w:t>
            </w:r>
          </w:p>
        </w:tc>
        <w:tc>
          <w:tcPr>
            <w:tcW w:w="779" w:type="pct"/>
          </w:tcPr>
          <w:p w14:paraId="642201BA" w14:textId="77777777" w:rsidR="004321AA" w:rsidRPr="00C57B61" w:rsidRDefault="004321AA" w:rsidP="004321AA">
            <w:pPr>
              <w:pStyle w:val="RTf5"/>
            </w:pPr>
            <w:r w:rsidRPr="00C57B61">
              <w:t>-</w:t>
            </w:r>
          </w:p>
        </w:tc>
        <w:tc>
          <w:tcPr>
            <w:tcW w:w="1691" w:type="pct"/>
          </w:tcPr>
          <w:p w14:paraId="07A928FF" w14:textId="75556C72" w:rsidR="004321AA" w:rsidRPr="00C57B61" w:rsidRDefault="008F1472" w:rsidP="004321AA">
            <w:pPr>
              <w:pStyle w:val="RTf5"/>
            </w:pPr>
            <w:r>
              <w:t>Атрибут «</w:t>
            </w:r>
            <w:r w:rsidRPr="008F1472">
              <w:t>recordId</w:t>
            </w:r>
            <w:r>
              <w:t>»</w:t>
            </w:r>
            <w:r w:rsidRPr="00C57B61">
              <w:t xml:space="preserve"> справочника </w:t>
            </w:r>
            <w:r>
              <w:t xml:space="preserve">ЕСНСИ </w:t>
            </w:r>
            <w:r w:rsidRPr="005A45EA">
              <w:t>«</w:t>
            </w:r>
            <w:r w:rsidR="000453EA">
              <w:t xml:space="preserve"> </w:t>
            </w:r>
            <w:r w:rsidR="000453EA" w:rsidRPr="000453EA">
              <w:t>ЕИР РМУ. Гражданство v.2</w:t>
            </w:r>
            <w:r w:rsidRPr="005A45EA">
              <w:t>»</w:t>
            </w:r>
            <w:r>
              <w:t xml:space="preserve"> (</w:t>
            </w:r>
            <w:r w:rsidR="000453EA" w:rsidRPr="000453EA">
              <w:t>MVDR23_CITIZENSHIP</w:t>
            </w:r>
            <w:r>
              <w:t>)</w:t>
            </w:r>
          </w:p>
        </w:tc>
      </w:tr>
      <w:tr w:rsidR="004321AA" w:rsidRPr="00CC7CE8" w14:paraId="4E30553A" w14:textId="77777777" w:rsidTr="00EE56D6">
        <w:tc>
          <w:tcPr>
            <w:tcW w:w="680" w:type="pct"/>
          </w:tcPr>
          <w:p w14:paraId="2C756603" w14:textId="77777777" w:rsidR="004321AA" w:rsidRPr="00C57B61" w:rsidRDefault="004321AA" w:rsidP="004321AA">
            <w:pPr>
              <w:pStyle w:val="RTf5"/>
            </w:pPr>
            <w:r w:rsidRPr="00C57B61">
              <w:t>Тип документа (РНР или патент)</w:t>
            </w:r>
          </w:p>
        </w:tc>
        <w:tc>
          <w:tcPr>
            <w:tcW w:w="1850" w:type="pct"/>
          </w:tcPr>
          <w:p w14:paraId="2ED75CCE" w14:textId="3C22B3E6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/types:WorkPermitInfo/types:docType</w:t>
            </w:r>
          </w:p>
        </w:tc>
        <w:tc>
          <w:tcPr>
            <w:tcW w:w="779" w:type="pct"/>
          </w:tcPr>
          <w:p w14:paraId="17100AE7" w14:textId="77777777" w:rsidR="004321AA" w:rsidRPr="00C57B61" w:rsidRDefault="004321AA" w:rsidP="004321AA">
            <w:pPr>
              <w:pStyle w:val="RTf5"/>
            </w:pPr>
            <w:r w:rsidRPr="00C57B61">
              <w:t>-</w:t>
            </w:r>
          </w:p>
        </w:tc>
        <w:tc>
          <w:tcPr>
            <w:tcW w:w="1691" w:type="pct"/>
          </w:tcPr>
          <w:p w14:paraId="5D7EFF02" w14:textId="77777777" w:rsidR="004321AA" w:rsidRPr="00C57B61" w:rsidRDefault="004321AA" w:rsidP="004321AA">
            <w:pPr>
              <w:pStyle w:val="RTf5"/>
            </w:pPr>
            <w:r w:rsidRPr="00C57B61">
              <w:t>Код из справочника «Документы трудовой миграции»</w:t>
            </w:r>
          </w:p>
        </w:tc>
      </w:tr>
      <w:tr w:rsidR="004321AA" w:rsidRPr="00C57B61" w14:paraId="29CCE24A" w14:textId="77777777" w:rsidTr="00EE56D6">
        <w:tc>
          <w:tcPr>
            <w:tcW w:w="680" w:type="pct"/>
          </w:tcPr>
          <w:p w14:paraId="2F427401" w14:textId="77777777" w:rsidR="004321AA" w:rsidRPr="00C57B61" w:rsidRDefault="004321AA" w:rsidP="004321AA">
            <w:pPr>
              <w:pStyle w:val="RTf5"/>
            </w:pPr>
            <w:r w:rsidRPr="00C57B61">
              <w:t>Серия документа трудовой миграции</w:t>
            </w:r>
          </w:p>
        </w:tc>
        <w:tc>
          <w:tcPr>
            <w:tcW w:w="1850" w:type="pct"/>
          </w:tcPr>
          <w:p w14:paraId="23690D5A" w14:textId="62EEB56A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/types:WorkPermitInfo/types:docSeries</w:t>
            </w:r>
          </w:p>
        </w:tc>
        <w:tc>
          <w:tcPr>
            <w:tcW w:w="779" w:type="pct"/>
          </w:tcPr>
          <w:p w14:paraId="1031F803" w14:textId="77777777" w:rsidR="004321AA" w:rsidRPr="00C57B61" w:rsidRDefault="004321AA" w:rsidP="004321AA">
            <w:pPr>
              <w:pStyle w:val="RTf5"/>
            </w:pPr>
            <w:r w:rsidRPr="00C57B61">
              <w:t>2 или 3 символа</w:t>
            </w:r>
          </w:p>
        </w:tc>
        <w:tc>
          <w:tcPr>
            <w:tcW w:w="1691" w:type="pct"/>
          </w:tcPr>
          <w:p w14:paraId="6804350C" w14:textId="77777777" w:rsidR="004321AA" w:rsidRPr="00C57B61" w:rsidRDefault="004321AA" w:rsidP="004321AA">
            <w:pPr>
              <w:pStyle w:val="RTf5"/>
            </w:pPr>
            <w:r w:rsidRPr="00C57B61">
              <w:t>Только цифры.</w:t>
            </w:r>
          </w:p>
          <w:p w14:paraId="047402C7" w14:textId="77777777" w:rsidR="004321AA" w:rsidRPr="00C57B61" w:rsidRDefault="004321AA" w:rsidP="004321AA">
            <w:pPr>
              <w:pStyle w:val="RTf5"/>
            </w:pPr>
            <w:r w:rsidRPr="00C57B61">
              <w:t>2 или 3 символа, если  Тип документа (РНР или патент)</w:t>
            </w:r>
            <w:r>
              <w:t xml:space="preserve"> = РНР</w:t>
            </w:r>
          </w:p>
          <w:p w14:paraId="719B319B" w14:textId="77777777" w:rsidR="004321AA" w:rsidRPr="00C57B61" w:rsidRDefault="004321AA" w:rsidP="004321AA">
            <w:pPr>
              <w:pStyle w:val="RTf5"/>
            </w:pPr>
            <w:r w:rsidRPr="00C57B61">
              <w:t>2 символа, если Тип документа (РНР или патент)</w:t>
            </w:r>
            <w:r>
              <w:t xml:space="preserve"> = патент.</w:t>
            </w:r>
          </w:p>
        </w:tc>
      </w:tr>
      <w:tr w:rsidR="004321AA" w:rsidRPr="00C57B61" w14:paraId="637B0F8D" w14:textId="77777777" w:rsidTr="00EE56D6">
        <w:tc>
          <w:tcPr>
            <w:tcW w:w="680" w:type="pct"/>
          </w:tcPr>
          <w:p w14:paraId="34120BFF" w14:textId="77777777" w:rsidR="004321AA" w:rsidRPr="00C57B61" w:rsidRDefault="004321AA" w:rsidP="004321AA">
            <w:pPr>
              <w:pStyle w:val="RTf5"/>
            </w:pPr>
            <w:r w:rsidRPr="00C57B61">
              <w:t>Номер документа трудовой миграции</w:t>
            </w:r>
          </w:p>
        </w:tc>
        <w:tc>
          <w:tcPr>
            <w:tcW w:w="1850" w:type="pct"/>
          </w:tcPr>
          <w:p w14:paraId="33630AAE" w14:textId="2F6AEF61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/types:WorkPermitInfo/types:docNumber</w:t>
            </w:r>
          </w:p>
        </w:tc>
        <w:tc>
          <w:tcPr>
            <w:tcW w:w="779" w:type="pct"/>
          </w:tcPr>
          <w:p w14:paraId="799D9544" w14:textId="77777777" w:rsidR="004321AA" w:rsidRPr="00C57B61" w:rsidRDefault="004321AA" w:rsidP="004321AA">
            <w:pPr>
              <w:pStyle w:val="RTf5"/>
            </w:pPr>
            <w:r w:rsidRPr="00C57B61">
              <w:t>До 10 символов</w:t>
            </w:r>
          </w:p>
        </w:tc>
        <w:tc>
          <w:tcPr>
            <w:tcW w:w="1691" w:type="pct"/>
          </w:tcPr>
          <w:p w14:paraId="2D744CA9" w14:textId="77777777" w:rsidR="004321AA" w:rsidRPr="00C57B61" w:rsidRDefault="004321AA" w:rsidP="004321AA">
            <w:pPr>
              <w:pStyle w:val="RTf5"/>
            </w:pPr>
            <w:r w:rsidRPr="00C57B61">
              <w:t>Только цифры</w:t>
            </w:r>
          </w:p>
        </w:tc>
      </w:tr>
      <w:tr w:rsidR="004321AA" w:rsidRPr="00C57B61" w14:paraId="1B0FDAD8" w14:textId="77777777" w:rsidTr="00EE56D6">
        <w:tc>
          <w:tcPr>
            <w:tcW w:w="680" w:type="pct"/>
          </w:tcPr>
          <w:p w14:paraId="031090D5" w14:textId="77777777" w:rsidR="004321AA" w:rsidRPr="00C57B61" w:rsidRDefault="004321AA" w:rsidP="004321AA">
            <w:pPr>
              <w:pStyle w:val="RTf5"/>
            </w:pPr>
            <w:r w:rsidRPr="00C57B61">
              <w:t>Серия бланка документа трудовой миграции</w:t>
            </w:r>
          </w:p>
        </w:tc>
        <w:tc>
          <w:tcPr>
            <w:tcW w:w="1850" w:type="pct"/>
          </w:tcPr>
          <w:p w14:paraId="2D90F17B" w14:textId="03796ACE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/types:WorkPermitInfo/types:blankSeries</w:t>
            </w:r>
          </w:p>
        </w:tc>
        <w:tc>
          <w:tcPr>
            <w:tcW w:w="779" w:type="pct"/>
          </w:tcPr>
          <w:p w14:paraId="2C8CB4B5" w14:textId="77777777" w:rsidR="004321AA" w:rsidRPr="00C57B61" w:rsidRDefault="004321AA" w:rsidP="004321AA">
            <w:pPr>
              <w:pStyle w:val="RTf5"/>
            </w:pPr>
            <w:r w:rsidRPr="00C57B61">
              <w:t>2 символа</w:t>
            </w:r>
          </w:p>
        </w:tc>
        <w:tc>
          <w:tcPr>
            <w:tcW w:w="1691" w:type="pct"/>
          </w:tcPr>
          <w:p w14:paraId="2CFD5700" w14:textId="2A744A4D" w:rsidR="004321AA" w:rsidRPr="00C57B61" w:rsidRDefault="00A879CC" w:rsidP="004321AA">
            <w:pPr>
              <w:pStyle w:val="RTf5"/>
            </w:pPr>
            <w:r w:rsidRPr="00E04FCC">
              <w:t>Допустимы символы кириллицы, латинские символы</w:t>
            </w:r>
          </w:p>
        </w:tc>
      </w:tr>
      <w:tr w:rsidR="004321AA" w:rsidRPr="00C57B61" w14:paraId="1243E2D0" w14:textId="77777777" w:rsidTr="00EE56D6">
        <w:tc>
          <w:tcPr>
            <w:tcW w:w="680" w:type="pct"/>
          </w:tcPr>
          <w:p w14:paraId="4A4B3DBA" w14:textId="77777777" w:rsidR="004321AA" w:rsidRPr="00C57B61" w:rsidRDefault="004321AA" w:rsidP="004321AA">
            <w:pPr>
              <w:pStyle w:val="RTf5"/>
            </w:pPr>
            <w:r w:rsidRPr="00C57B61">
              <w:t>Номер бланка документа трудовой миграции</w:t>
            </w:r>
          </w:p>
        </w:tc>
        <w:tc>
          <w:tcPr>
            <w:tcW w:w="1850" w:type="pct"/>
          </w:tcPr>
          <w:p w14:paraId="438BD752" w14:textId="6299F07A" w:rsidR="004321AA" w:rsidRPr="00156180" w:rsidRDefault="004321AA" w:rsidP="004321AA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/types:WorkPermitInfo/types:blankNumber</w:t>
            </w:r>
          </w:p>
        </w:tc>
        <w:tc>
          <w:tcPr>
            <w:tcW w:w="779" w:type="pct"/>
          </w:tcPr>
          <w:p w14:paraId="66D03AF4" w14:textId="77777777" w:rsidR="004321AA" w:rsidRPr="00C57B61" w:rsidRDefault="004321AA" w:rsidP="004321AA">
            <w:pPr>
              <w:pStyle w:val="RTf5"/>
            </w:pPr>
            <w:r>
              <w:t>7 символов</w:t>
            </w:r>
          </w:p>
        </w:tc>
        <w:tc>
          <w:tcPr>
            <w:tcW w:w="1691" w:type="pct"/>
          </w:tcPr>
          <w:p w14:paraId="5D729E7F" w14:textId="77777777" w:rsidR="004321AA" w:rsidRPr="00C57B61" w:rsidRDefault="004321AA" w:rsidP="004321AA">
            <w:pPr>
              <w:pStyle w:val="RTf5"/>
            </w:pPr>
            <w:r>
              <w:t>Только цифры</w:t>
            </w:r>
          </w:p>
        </w:tc>
      </w:tr>
      <w:tr w:rsidR="008F1472" w:rsidRPr="00CC7CE8" w14:paraId="2C955DFF" w14:textId="77777777" w:rsidTr="00C524FF">
        <w:tc>
          <w:tcPr>
            <w:tcW w:w="680" w:type="pct"/>
          </w:tcPr>
          <w:p w14:paraId="5160FE0F" w14:textId="77777777" w:rsidR="008F1472" w:rsidRPr="009348E2" w:rsidRDefault="008F1472" w:rsidP="008F1472">
            <w:pPr>
              <w:pStyle w:val="RTf5"/>
            </w:pPr>
            <w:r w:rsidRPr="009348E2">
              <w:t>Категория иностранного гражданина</w:t>
            </w:r>
          </w:p>
        </w:tc>
        <w:tc>
          <w:tcPr>
            <w:tcW w:w="1850" w:type="pct"/>
          </w:tcPr>
          <w:p w14:paraId="10FF5DA5" w14:textId="397B1287" w:rsidR="008F1472" w:rsidRPr="00156180" w:rsidRDefault="008F1472" w:rsidP="008F1472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/types:WorkPermitInfo/types:WorkerCategoryInfo</w:t>
            </w:r>
          </w:p>
        </w:tc>
        <w:tc>
          <w:tcPr>
            <w:tcW w:w="779" w:type="pct"/>
          </w:tcPr>
          <w:p w14:paraId="2FB82E67" w14:textId="77777777" w:rsidR="008F1472" w:rsidRPr="009348E2" w:rsidRDefault="008F1472" w:rsidP="008F1472">
            <w:pPr>
              <w:pStyle w:val="RTf5"/>
            </w:pPr>
            <w:r w:rsidRPr="009348E2">
              <w:t>-</w:t>
            </w:r>
          </w:p>
        </w:tc>
        <w:tc>
          <w:tcPr>
            <w:tcW w:w="1691" w:type="pct"/>
            <w:vAlign w:val="center"/>
          </w:tcPr>
          <w:p w14:paraId="47D8E661" w14:textId="30A135DA" w:rsidR="008F1472" w:rsidRPr="009348E2" w:rsidRDefault="008F1472" w:rsidP="008F1472">
            <w:pPr>
              <w:pStyle w:val="RTf5"/>
            </w:pPr>
            <w:r>
              <w:t>Атрибут «</w:t>
            </w:r>
            <w:r w:rsidRPr="00166D8B">
              <w:t>recordId</w:t>
            </w:r>
            <w:r>
              <w:t xml:space="preserve">» </w:t>
            </w:r>
            <w:r w:rsidRPr="009348E2">
              <w:t>справочника «</w:t>
            </w:r>
            <w:r w:rsidR="00582F6F">
              <w:t xml:space="preserve"> </w:t>
            </w:r>
            <w:r w:rsidR="00582F6F" w:rsidRPr="00582F6F">
              <w:t>Трудовые уведомления. ИГ без оформления разрешительных документов v.2</w:t>
            </w:r>
            <w:r w:rsidRPr="009348E2">
              <w:t>»</w:t>
            </w:r>
            <w:r>
              <w:t xml:space="preserve"> (</w:t>
            </w:r>
            <w:r w:rsidR="00582F6F" w:rsidRPr="00582F6F">
              <w:t>MVDR23_TU_WORK_PERMITS</w:t>
            </w:r>
            <w:r>
              <w:t>)</w:t>
            </w:r>
          </w:p>
        </w:tc>
      </w:tr>
      <w:tr w:rsidR="008F1472" w:rsidRPr="00075278" w14:paraId="5BA74841" w14:textId="77777777" w:rsidTr="00C524FF">
        <w:tc>
          <w:tcPr>
            <w:tcW w:w="680" w:type="pct"/>
          </w:tcPr>
          <w:p w14:paraId="7943C491" w14:textId="77777777" w:rsidR="008F1472" w:rsidRPr="00075278" w:rsidRDefault="008F1472" w:rsidP="008F1472">
            <w:pPr>
              <w:pStyle w:val="RTf5"/>
            </w:pPr>
            <w:r>
              <w:t>Профессия</w:t>
            </w:r>
          </w:p>
        </w:tc>
        <w:tc>
          <w:tcPr>
            <w:tcW w:w="1850" w:type="pct"/>
          </w:tcPr>
          <w:p w14:paraId="37D8F313" w14:textId="49A06696" w:rsidR="008F1472" w:rsidRPr="00075278" w:rsidRDefault="008F1472" w:rsidP="008F1472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075278">
              <w:rPr>
                <w:lang w:val="en-US"/>
              </w:rPr>
              <w:t>/types:Profession</w:t>
            </w:r>
          </w:p>
        </w:tc>
        <w:tc>
          <w:tcPr>
            <w:tcW w:w="779" w:type="pct"/>
          </w:tcPr>
          <w:p w14:paraId="18F1F83F" w14:textId="75630E7B" w:rsidR="008F1472" w:rsidRPr="00075278" w:rsidRDefault="00BE5A89" w:rsidP="008F1472">
            <w:pPr>
              <w:pStyle w:val="RTf5"/>
            </w:pPr>
            <w:r>
              <w:t>-</w:t>
            </w:r>
          </w:p>
        </w:tc>
        <w:tc>
          <w:tcPr>
            <w:tcW w:w="1691" w:type="pct"/>
            <w:vAlign w:val="center"/>
          </w:tcPr>
          <w:p w14:paraId="15CD4249" w14:textId="2EECB550" w:rsidR="008F1472" w:rsidRPr="00075278" w:rsidRDefault="008F1472" w:rsidP="00A2524D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</w:t>
            </w:r>
            <w:r w:rsidR="00582F6F">
              <w:t>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8F1472" w:rsidRPr="00075278" w14:paraId="015286D6" w14:textId="77777777" w:rsidTr="00C524FF">
        <w:tc>
          <w:tcPr>
            <w:tcW w:w="680" w:type="pct"/>
          </w:tcPr>
          <w:p w14:paraId="3B8BD170" w14:textId="77777777" w:rsidR="008F1472" w:rsidRPr="00075278" w:rsidRDefault="008F1472" w:rsidP="008F1472">
            <w:pPr>
              <w:pStyle w:val="RTf5"/>
            </w:pPr>
            <w:r>
              <w:t>Специальность</w:t>
            </w:r>
          </w:p>
        </w:tc>
        <w:tc>
          <w:tcPr>
            <w:tcW w:w="1850" w:type="pct"/>
          </w:tcPr>
          <w:p w14:paraId="7DEE77C5" w14:textId="09602BA9" w:rsidR="008F1472" w:rsidRPr="00075278" w:rsidRDefault="008F1472" w:rsidP="008F1472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075278">
              <w:rPr>
                <w:lang w:val="en-US"/>
              </w:rPr>
              <w:t>/types:Speciality</w:t>
            </w:r>
          </w:p>
        </w:tc>
        <w:tc>
          <w:tcPr>
            <w:tcW w:w="779" w:type="pct"/>
          </w:tcPr>
          <w:p w14:paraId="4075C8B6" w14:textId="77777777" w:rsidR="008F1472" w:rsidRPr="00075278" w:rsidRDefault="008F1472" w:rsidP="008F1472">
            <w:pPr>
              <w:pStyle w:val="RTf5"/>
            </w:pPr>
            <w:r>
              <w:t>-</w:t>
            </w:r>
          </w:p>
        </w:tc>
        <w:tc>
          <w:tcPr>
            <w:tcW w:w="1691" w:type="pct"/>
            <w:vAlign w:val="center"/>
          </w:tcPr>
          <w:p w14:paraId="01A1C99C" w14:textId="04B43282" w:rsidR="008F1472" w:rsidRPr="0068677A" w:rsidRDefault="008F1472" w:rsidP="008F1472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 xml:space="preserve">ЕИР РМУ. Профессии. Виды деятельности. </w:t>
            </w:r>
            <w:r w:rsidR="00BE5A89" w:rsidRPr="00BE5A89">
              <w:lastRenderedPageBreak/>
              <w:t>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8F1472" w:rsidRPr="00075278" w14:paraId="7A65C8B6" w14:textId="77777777" w:rsidTr="00C524FF">
        <w:tc>
          <w:tcPr>
            <w:tcW w:w="680" w:type="pct"/>
          </w:tcPr>
          <w:p w14:paraId="560B7B4F" w14:textId="77777777" w:rsidR="008F1472" w:rsidRPr="00075278" w:rsidRDefault="008F1472" w:rsidP="008F1472">
            <w:pPr>
              <w:pStyle w:val="RTf5"/>
            </w:pPr>
            <w:r>
              <w:lastRenderedPageBreak/>
              <w:t>Вид деятельности</w:t>
            </w:r>
          </w:p>
        </w:tc>
        <w:tc>
          <w:tcPr>
            <w:tcW w:w="1850" w:type="pct"/>
          </w:tcPr>
          <w:p w14:paraId="11866F0D" w14:textId="0BA50A66" w:rsidR="008F1472" w:rsidRPr="00075278" w:rsidRDefault="008F1472" w:rsidP="008F1472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075278">
              <w:rPr>
                <w:lang w:val="en-US"/>
              </w:rPr>
              <w:t>/types:ProfessionGroup</w:t>
            </w:r>
          </w:p>
        </w:tc>
        <w:tc>
          <w:tcPr>
            <w:tcW w:w="779" w:type="pct"/>
          </w:tcPr>
          <w:p w14:paraId="6D5F137F" w14:textId="77777777" w:rsidR="008F1472" w:rsidRPr="00075278" w:rsidRDefault="008F1472" w:rsidP="008F1472">
            <w:pPr>
              <w:pStyle w:val="RTf5"/>
            </w:pPr>
            <w:r>
              <w:t>-</w:t>
            </w:r>
          </w:p>
        </w:tc>
        <w:tc>
          <w:tcPr>
            <w:tcW w:w="1691" w:type="pct"/>
            <w:vAlign w:val="center"/>
          </w:tcPr>
          <w:p w14:paraId="737BDDCE" w14:textId="2C973A6D" w:rsidR="008F1472" w:rsidRPr="0068677A" w:rsidRDefault="008F1472" w:rsidP="008F1472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8F1472" w:rsidRPr="00CC7CE8" w14:paraId="2F6E2CCD" w14:textId="77777777" w:rsidTr="00EE56D6">
        <w:tc>
          <w:tcPr>
            <w:tcW w:w="680" w:type="pct"/>
          </w:tcPr>
          <w:p w14:paraId="2DD1DAB1" w14:textId="77777777" w:rsidR="008F1472" w:rsidRPr="00075278" w:rsidRDefault="008F1472" w:rsidP="008F1472">
            <w:pPr>
              <w:pStyle w:val="RTf5"/>
            </w:pPr>
            <w:r w:rsidRPr="00075278">
              <w:t>Профессия вручную</w:t>
            </w:r>
          </w:p>
        </w:tc>
        <w:tc>
          <w:tcPr>
            <w:tcW w:w="1850" w:type="pct"/>
          </w:tcPr>
          <w:p w14:paraId="66BF736B" w14:textId="0DB923F2" w:rsidR="008F1472" w:rsidRPr="00156180" w:rsidRDefault="008F1472" w:rsidP="008F1472">
            <w:pPr>
              <w:pStyle w:val="RTf5"/>
              <w:rPr>
                <w:lang w:val="en-US"/>
              </w:rPr>
            </w:pPr>
            <w:r w:rsidRPr="00156180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156180">
              <w:rPr>
                <w:lang w:val="en-US"/>
              </w:rPr>
              <w:t>/types:ProfessionVal</w:t>
            </w:r>
          </w:p>
        </w:tc>
        <w:tc>
          <w:tcPr>
            <w:tcW w:w="779" w:type="pct"/>
          </w:tcPr>
          <w:p w14:paraId="59BBB5C6" w14:textId="77777777" w:rsidR="008F1472" w:rsidRPr="00075278" w:rsidRDefault="008F1472" w:rsidP="008F1472">
            <w:pPr>
              <w:pStyle w:val="RTf5"/>
            </w:pPr>
            <w:r w:rsidRPr="00075278">
              <w:t>До 75 символов</w:t>
            </w:r>
          </w:p>
        </w:tc>
        <w:tc>
          <w:tcPr>
            <w:tcW w:w="1691" w:type="pct"/>
          </w:tcPr>
          <w:p w14:paraId="113947F9" w14:textId="77777777" w:rsidR="008F1472" w:rsidRPr="00075278" w:rsidRDefault="008F1472" w:rsidP="008F1472">
            <w:pPr>
              <w:pStyle w:val="RTf5"/>
            </w:pPr>
            <w:r w:rsidRPr="00075278">
              <w:t>Доступны символы кириллицы, латинские символы арабские цифры, запятая, точка, круглые скобки, номер, слэш, двоеточие, кавычки, дефис, апостроф, "@" и пробелы</w:t>
            </w:r>
            <w:r>
              <w:t>.</w:t>
            </w:r>
          </w:p>
        </w:tc>
      </w:tr>
      <w:tr w:rsidR="008F1472" w:rsidRPr="009F613D" w14:paraId="1211DB16" w14:textId="77777777" w:rsidTr="00EE56D6">
        <w:tc>
          <w:tcPr>
            <w:tcW w:w="680" w:type="pct"/>
          </w:tcPr>
          <w:p w14:paraId="30B988B1" w14:textId="77777777" w:rsidR="008F1472" w:rsidRDefault="008F1472" w:rsidP="008F1472">
            <w:pPr>
              <w:pStyle w:val="RTf5"/>
              <w:rPr>
                <w:lang w:val="en-US"/>
              </w:rPr>
            </w:pPr>
            <w:r w:rsidRPr="0068677A">
              <w:rPr>
                <w:lang w:val="en-US"/>
              </w:rPr>
              <w:t>Вид трудового договора</w:t>
            </w:r>
          </w:p>
        </w:tc>
        <w:tc>
          <w:tcPr>
            <w:tcW w:w="1850" w:type="pct"/>
          </w:tcPr>
          <w:p w14:paraId="58BDCE6F" w14:textId="52D44339" w:rsidR="008F1472" w:rsidRPr="001B6EDC" w:rsidRDefault="008F1472" w:rsidP="008F1472">
            <w:pPr>
              <w:pStyle w:val="RTf5"/>
              <w:rPr>
                <w:lang w:val="en-US"/>
              </w:rPr>
            </w:pPr>
            <w:r w:rsidRPr="0068677A">
              <w:rPr>
                <w:lang w:val="en-US"/>
              </w:rPr>
              <w:t>/ns1:EPGURequest/types:</w:t>
            </w:r>
            <w:r>
              <w:rPr>
                <w:lang w:val="en-US"/>
              </w:rPr>
              <w:t>dismissionNotification</w:t>
            </w:r>
            <w:r w:rsidRPr="0068677A">
              <w:rPr>
                <w:lang w:val="en-US"/>
              </w:rPr>
              <w:t>/types:contractType</w:t>
            </w:r>
          </w:p>
        </w:tc>
        <w:tc>
          <w:tcPr>
            <w:tcW w:w="779" w:type="pct"/>
          </w:tcPr>
          <w:p w14:paraId="04A553E4" w14:textId="77777777" w:rsidR="008F1472" w:rsidRPr="0068677A" w:rsidRDefault="008F1472" w:rsidP="008F1472">
            <w:pPr>
              <w:pStyle w:val="RTf5"/>
            </w:pPr>
            <w:r>
              <w:t>-</w:t>
            </w:r>
          </w:p>
        </w:tc>
        <w:tc>
          <w:tcPr>
            <w:tcW w:w="1691" w:type="pct"/>
          </w:tcPr>
          <w:p w14:paraId="559003F4" w14:textId="77777777" w:rsidR="008F1472" w:rsidRPr="009F613D" w:rsidRDefault="008F1472" w:rsidP="008F1472">
            <w:pPr>
              <w:pStyle w:val="RTf5"/>
            </w:pPr>
            <w:r>
              <w:rPr>
                <w:szCs w:val="28"/>
              </w:rPr>
              <w:t>Код из с</w:t>
            </w:r>
            <w:r w:rsidRPr="00765684">
              <w:rPr>
                <w:szCs w:val="28"/>
              </w:rPr>
              <w:t>правочник</w:t>
            </w:r>
            <w:r>
              <w:rPr>
                <w:szCs w:val="28"/>
              </w:rPr>
              <w:t>а</w:t>
            </w:r>
            <w:r w:rsidRPr="00765684">
              <w:rPr>
                <w:szCs w:val="28"/>
              </w:rPr>
              <w:t xml:space="preserve"> «</w:t>
            </w:r>
            <w:r>
              <w:rPr>
                <w:szCs w:val="28"/>
              </w:rPr>
              <w:t>Вид трудового договора</w:t>
            </w:r>
            <w:r w:rsidRPr="00765684">
              <w:rPr>
                <w:szCs w:val="28"/>
              </w:rPr>
              <w:t>»</w:t>
            </w:r>
          </w:p>
        </w:tc>
      </w:tr>
      <w:tr w:rsidR="008F1472" w:rsidRPr="009F613D" w14:paraId="55ADC21E" w14:textId="77777777" w:rsidTr="00EE56D6">
        <w:tc>
          <w:tcPr>
            <w:tcW w:w="680" w:type="pct"/>
          </w:tcPr>
          <w:p w14:paraId="520EA279" w14:textId="10D40361" w:rsidR="008F1472" w:rsidRDefault="008F1472" w:rsidP="008F1472">
            <w:pPr>
              <w:pStyle w:val="RTf5"/>
            </w:pPr>
            <w:r>
              <w:rPr>
                <w:highlight w:val="white"/>
              </w:rPr>
              <w:t>Дата расторжения договора</w:t>
            </w:r>
          </w:p>
        </w:tc>
        <w:tc>
          <w:tcPr>
            <w:tcW w:w="1850" w:type="pct"/>
          </w:tcPr>
          <w:p w14:paraId="167BE0BD" w14:textId="24D4E4E3" w:rsidR="008F1472" w:rsidRPr="001B6EDC" w:rsidRDefault="008F1472" w:rsidP="008F1472">
            <w:pPr>
              <w:pStyle w:val="RTf5"/>
              <w:rPr>
                <w:lang w:val="en-US"/>
              </w:rPr>
            </w:pPr>
            <w:r w:rsidRPr="00DD0C6A">
              <w:rPr>
                <w:lang w:val="en-US"/>
              </w:rPr>
              <w:t>/ns1:EPGURequest/types:dismissionNotification/types:contractTerminatedDate</w:t>
            </w:r>
          </w:p>
        </w:tc>
        <w:tc>
          <w:tcPr>
            <w:tcW w:w="779" w:type="pct"/>
          </w:tcPr>
          <w:p w14:paraId="296971E7" w14:textId="77777777" w:rsidR="008F1472" w:rsidRPr="001B6EDC" w:rsidRDefault="008F1472" w:rsidP="008F1472">
            <w:pPr>
              <w:pStyle w:val="RTf5"/>
              <w:rPr>
                <w:lang w:val="en-US"/>
              </w:rPr>
            </w:pPr>
            <w:r w:rsidRPr="00E04FCC">
              <w:t>10 символов</w:t>
            </w:r>
          </w:p>
        </w:tc>
        <w:tc>
          <w:tcPr>
            <w:tcW w:w="1691" w:type="pct"/>
          </w:tcPr>
          <w:p w14:paraId="4D436A15" w14:textId="77777777" w:rsidR="008F1472" w:rsidRDefault="008F1472" w:rsidP="008F1472">
            <w:pPr>
              <w:pStyle w:val="RTf5"/>
              <w:rPr>
                <w:szCs w:val="28"/>
              </w:rPr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8F1472" w:rsidRPr="009F613D" w14:paraId="695EBB08" w14:textId="77777777" w:rsidTr="00EE56D6">
        <w:tc>
          <w:tcPr>
            <w:tcW w:w="680" w:type="pct"/>
          </w:tcPr>
          <w:p w14:paraId="1916FE29" w14:textId="77777777" w:rsidR="008F1472" w:rsidRPr="00DD0C6A" w:rsidRDefault="008F1472" w:rsidP="008F1472">
            <w:pPr>
              <w:pStyle w:val="RTf5"/>
              <w:rPr>
                <w:rStyle w:val="block"/>
              </w:rPr>
            </w:pPr>
            <w:r w:rsidRPr="00DD0C6A">
              <w:rPr>
                <w:rStyle w:val="block"/>
              </w:rPr>
              <w:t>Comment</w:t>
            </w:r>
          </w:p>
        </w:tc>
        <w:tc>
          <w:tcPr>
            <w:tcW w:w="1850" w:type="pct"/>
          </w:tcPr>
          <w:p w14:paraId="22211E39" w14:textId="2BA16526" w:rsidR="008F1472" w:rsidRPr="0036235E" w:rsidRDefault="008F1472" w:rsidP="008F1472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/ns1:EPGURequest/types:dismissionNotification/types:comment</w:t>
            </w:r>
          </w:p>
        </w:tc>
        <w:tc>
          <w:tcPr>
            <w:tcW w:w="779" w:type="pct"/>
          </w:tcPr>
          <w:p w14:paraId="6B913471" w14:textId="77777777" w:rsidR="008F1472" w:rsidRPr="00DD0C6A" w:rsidRDefault="008F1472" w:rsidP="008F1472">
            <w:pPr>
              <w:pStyle w:val="RTf5"/>
            </w:pPr>
            <w:r w:rsidRPr="00DD0C6A">
              <w:t>-</w:t>
            </w:r>
          </w:p>
        </w:tc>
        <w:tc>
          <w:tcPr>
            <w:tcW w:w="1691" w:type="pct"/>
          </w:tcPr>
          <w:p w14:paraId="3C95B4AF" w14:textId="77777777" w:rsidR="008F1472" w:rsidRPr="00DD0C6A" w:rsidRDefault="008F1472" w:rsidP="008F1472">
            <w:pPr>
              <w:pStyle w:val="RTf5"/>
            </w:pPr>
            <w:r w:rsidRPr="00DD0C6A">
              <w:t>Для ИП и ЮЛ телефонный номер ответственного сотрудника в формате:</w:t>
            </w:r>
          </w:p>
          <w:p w14:paraId="56416B20" w14:textId="77777777" w:rsidR="008F1472" w:rsidRPr="00DD0C6A" w:rsidRDefault="008F1472" w:rsidP="008F1472">
            <w:pPr>
              <w:pStyle w:val="RTf5"/>
            </w:pPr>
            <w:r w:rsidRPr="00DD0C6A">
              <w:t xml:space="preserve"> «Номер ответственного сотрудника: &lt;9XXXXXXXXX&gt;».</w:t>
            </w:r>
          </w:p>
        </w:tc>
      </w:tr>
    </w:tbl>
    <w:p w14:paraId="52FE05D1" w14:textId="77777777" w:rsidR="00D23237" w:rsidRDefault="00D23237" w:rsidP="004228A7">
      <w:pPr>
        <w:pStyle w:val="RT0"/>
        <w:ind w:firstLine="0"/>
      </w:pPr>
    </w:p>
    <w:p w14:paraId="534BADEF" w14:textId="77777777" w:rsidR="00DD0C6A" w:rsidRDefault="00DD0C6A" w:rsidP="000F4A26">
      <w:pPr>
        <w:pStyle w:val="RT21"/>
        <w:sectPr w:rsidR="00DD0C6A" w:rsidSect="00DD0C6A">
          <w:headerReference w:type="default" r:id="rId17"/>
          <w:pgSz w:w="16838" w:h="11906" w:orient="landscape"/>
          <w:pgMar w:top="1134" w:right="1418" w:bottom="567" w:left="851" w:header="709" w:footer="709" w:gutter="0"/>
          <w:cols w:space="708"/>
          <w:docGrid w:linePitch="360"/>
        </w:sectPr>
      </w:pPr>
    </w:p>
    <w:p w14:paraId="74DE151A" w14:textId="74F0C1E7" w:rsidR="000F4A26" w:rsidRDefault="000F4A26" w:rsidP="000F4A26">
      <w:pPr>
        <w:pStyle w:val="RT21"/>
      </w:pPr>
      <w:r>
        <w:lastRenderedPageBreak/>
        <w:t>Справочники</w:t>
      </w:r>
    </w:p>
    <w:p w14:paraId="26893EF1" w14:textId="2350FD5C" w:rsidR="00EA4ADC" w:rsidRDefault="00EA4ADC" w:rsidP="00EA4ADC">
      <w:pPr>
        <w:pStyle w:val="RTc"/>
      </w:pPr>
      <w:r>
        <w:t>Таблица 11 Справочники ЕСНСИ</w:t>
      </w:r>
    </w:p>
    <w:tbl>
      <w:tblPr>
        <w:tblStyle w:val="13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5949"/>
        <w:gridCol w:w="2694"/>
        <w:gridCol w:w="1552"/>
      </w:tblGrid>
      <w:tr w:rsidR="00EA4ADC" w14:paraId="6BAE23D2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4067BB" w14:textId="77777777" w:rsidR="00EA4ADC" w:rsidRPr="00587E96" w:rsidRDefault="00EA4ADC" w:rsidP="00D851C7">
            <w:pPr>
              <w:pStyle w:val="RTf6"/>
            </w:pPr>
            <w:r w:rsidRPr="00587E96">
              <w:t>Код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D87C61" w14:textId="77777777" w:rsidR="00EA4ADC" w:rsidRPr="00587E96" w:rsidRDefault="00EA4ADC" w:rsidP="00D851C7">
            <w:pPr>
              <w:pStyle w:val="RTf6"/>
            </w:pPr>
            <w:r w:rsidRPr="00587E96">
              <w:t>Наименование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284A0F" w14:textId="77777777" w:rsidR="00EA4ADC" w:rsidRPr="00587E96" w:rsidRDefault="00EA4ADC" w:rsidP="00D851C7">
            <w:pPr>
              <w:pStyle w:val="RTf6"/>
            </w:pPr>
            <w:r w:rsidRPr="00587E96">
              <w:t>Тип</w:t>
            </w:r>
          </w:p>
        </w:tc>
      </w:tr>
      <w:tr w:rsidR="006F6A5C" w14:paraId="77E6C8A0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13198" w14:textId="3879B4C6" w:rsidR="006F6A5C" w:rsidRPr="00B4428D" w:rsidRDefault="00D21715" w:rsidP="006F6A5C">
            <w:pPr>
              <w:pStyle w:val="RTf5"/>
            </w:pPr>
            <w:r w:rsidRPr="00D21715">
              <w:t>MVDR23_REGIONS_RF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42E6" w14:textId="45E146D8" w:rsidR="006F6A5C" w:rsidRPr="00587E96" w:rsidRDefault="00D21715" w:rsidP="006F6A5C">
            <w:pPr>
              <w:pStyle w:val="RTf5"/>
            </w:pPr>
            <w:r w:rsidRPr="00D21715">
              <w:t>ЕИР РМУ. Регионы v.2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519C" w14:textId="5E2D3867" w:rsidR="006F6A5C" w:rsidRPr="00587E96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6F6A5C" w14:paraId="4F45B990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71E1" w14:textId="183903D3" w:rsidR="006F6A5C" w:rsidRPr="00D851C7" w:rsidRDefault="00D21715" w:rsidP="006F6A5C">
            <w:pPr>
              <w:pStyle w:val="RTf5"/>
            </w:pPr>
            <w:r w:rsidRPr="00D21715">
              <w:t>MVDR23_CITIZENSHIP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8435" w14:textId="5E546F6C" w:rsidR="006F6A5C" w:rsidRPr="00587E96" w:rsidRDefault="00D21715" w:rsidP="006F6A5C">
            <w:pPr>
              <w:pStyle w:val="RTf5"/>
            </w:pPr>
            <w:r w:rsidRPr="00D21715">
              <w:t>ЕИР РМУ. Гражданство v.2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92F5" w14:textId="265A7F9B" w:rsidR="006F6A5C" w:rsidRPr="00587E96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6F6A5C" w14:paraId="2E3238B5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A52C" w14:textId="5BFE5E8E" w:rsidR="006F6A5C" w:rsidRPr="00B4428D" w:rsidRDefault="00160E59" w:rsidP="006F6A5C">
            <w:pPr>
              <w:pStyle w:val="RTf5"/>
            </w:pPr>
            <w:r>
              <w:rPr>
                <w:lang w:val="en-US"/>
              </w:rPr>
              <w:t>MVDR23_OFFICE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7D59" w14:textId="487E5A4F" w:rsidR="006F6A5C" w:rsidRPr="00587E96" w:rsidRDefault="00160E59" w:rsidP="006F6A5C">
            <w:pPr>
              <w:pStyle w:val="RTf5"/>
            </w:pPr>
            <w:r w:rsidRPr="00160E59">
              <w:t>ЕИР РМУ. Справочник офисов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9C9E" w14:textId="3EAE0E42" w:rsidR="006F6A5C" w:rsidRPr="00587E96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6F6A5C" w14:paraId="7C90BCC4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44A5" w14:textId="3665D311" w:rsidR="006F6A5C" w:rsidRPr="00587E96" w:rsidRDefault="006F6A5C" w:rsidP="006F6A5C">
            <w:pPr>
              <w:pStyle w:val="RTf5"/>
              <w:rPr>
                <w:lang w:val="en-US"/>
              </w:rPr>
            </w:pPr>
            <w:r w:rsidRPr="003E1527">
              <w:rPr>
                <w:lang w:val="en-US"/>
              </w:rPr>
              <w:t>okved</w:t>
            </w:r>
            <w:r w:rsidRPr="006F6A5C">
              <w:t>_</w:t>
            </w:r>
            <w:r w:rsidRPr="003E1527">
              <w:rPr>
                <w:lang w:val="en-US"/>
              </w:rPr>
              <w:t>rot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647A" w14:textId="7B5F0BE3" w:rsidR="006F6A5C" w:rsidRPr="00587E96" w:rsidRDefault="006F6A5C" w:rsidP="006F6A5C">
            <w:pPr>
              <w:pStyle w:val="RTf5"/>
            </w:pPr>
            <w:r>
              <w:t>ОКВЭД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83F2" w14:textId="08580612" w:rsidR="006F6A5C" w:rsidRPr="00587E96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6F6A5C" w:rsidRPr="00FA40C2" w14:paraId="5D260E94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15D3" w14:textId="7B723399" w:rsidR="006F6A5C" w:rsidRPr="00A2524D" w:rsidRDefault="00D21715" w:rsidP="006F6A5C">
            <w:pPr>
              <w:pStyle w:val="RTf5"/>
              <w:rPr>
                <w:lang w:val="en-US"/>
              </w:rPr>
            </w:pPr>
            <w:r w:rsidRPr="00D21715">
              <w:rPr>
                <w:lang w:val="en-US"/>
              </w:rPr>
              <w:t>MVDR23_TU_EMPLOYER_STATUS_CONT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30F2" w14:textId="67326246" w:rsidR="006F6A5C" w:rsidRPr="00FA40C2" w:rsidRDefault="00D21715" w:rsidP="006F6A5C">
            <w:pPr>
              <w:pStyle w:val="RTf5"/>
            </w:pPr>
            <w:r w:rsidRPr="00D21715">
              <w:t>Трудовые уведомления. Статусы работодателя договор v.2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7FF8" w14:textId="24845652" w:rsidR="006F6A5C" w:rsidRPr="00FA40C2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BE5A89" w:rsidRPr="00FA40C2" w14:paraId="49D10E8B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DBBD" w14:textId="12F114A3" w:rsidR="00BE5A89" w:rsidRPr="00FA40C2" w:rsidRDefault="00BE5A89" w:rsidP="00BE5A89">
            <w:pPr>
              <w:pStyle w:val="RTf5"/>
              <w:rPr>
                <w:lang w:val="en-US"/>
              </w:rPr>
            </w:pPr>
            <w:r w:rsidRPr="00927923">
              <w:rPr>
                <w:lang w:val="en-US"/>
              </w:rPr>
              <w:t>MVDR23_PROFESSIONS_SPECIALITY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C8EA" w14:textId="45B178B2" w:rsidR="00BE5A89" w:rsidRPr="00FA40C2" w:rsidRDefault="00BE5A89" w:rsidP="00BE5A89">
            <w:pPr>
              <w:pStyle w:val="RTf5"/>
              <w:rPr>
                <w:highlight w:val="yellow"/>
              </w:rPr>
            </w:pPr>
            <w:r w:rsidRPr="00927923">
              <w:t>ЕИР РМУ. Профессии. Виды деятельности. Специальности v.3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782B" w14:textId="563B9BCB" w:rsidR="00BE5A89" w:rsidRPr="00FA40C2" w:rsidRDefault="00BE5A89" w:rsidP="00BE5A89">
            <w:pPr>
              <w:pStyle w:val="RTf5"/>
              <w:rPr>
                <w:highlight w:val="yellow"/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Агрегатор простых справочников</w:t>
            </w:r>
          </w:p>
        </w:tc>
      </w:tr>
      <w:tr w:rsidR="006F6A5C" w:rsidRPr="00FA40C2" w14:paraId="717AFC80" w14:textId="77777777" w:rsidTr="002B1A33">
        <w:tc>
          <w:tcPr>
            <w:tcW w:w="2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09A5" w14:textId="1DF2B9A8" w:rsidR="006F6A5C" w:rsidRPr="00FA40C2" w:rsidRDefault="00D21715" w:rsidP="006F6A5C">
            <w:pPr>
              <w:pStyle w:val="RTf5"/>
              <w:rPr>
                <w:lang w:val="en-US"/>
              </w:rPr>
            </w:pPr>
            <w:r w:rsidRPr="00D21715">
              <w:rPr>
                <w:lang w:val="en-US"/>
              </w:rPr>
              <w:t>MVDR23_TU_WORK_PERMITS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DF3A" w14:textId="03C92133" w:rsidR="006F6A5C" w:rsidRPr="006F6A5C" w:rsidRDefault="00D21715" w:rsidP="006F6A5C">
            <w:pPr>
              <w:pStyle w:val="RTf5"/>
            </w:pPr>
            <w:r w:rsidRPr="00D21715">
              <w:t>Трудовые уведомления. ИГ без оформления разрешительных документов v.2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7735" w14:textId="29FCBFDC" w:rsidR="006F6A5C" w:rsidRDefault="006F6A5C" w:rsidP="006F6A5C">
            <w:pPr>
              <w:pStyle w:val="RTf5"/>
              <w:rPr>
                <w:bdr w:val="none" w:sz="0" w:space="0" w:color="auto" w:frame="1"/>
              </w:rPr>
            </w:pPr>
            <w:r w:rsidRPr="006F6A5C">
              <w:rPr>
                <w:bdr w:val="none" w:sz="0" w:space="0" w:color="auto" w:frame="1"/>
              </w:rPr>
              <w:t>Простой справочник</w:t>
            </w:r>
          </w:p>
        </w:tc>
      </w:tr>
    </w:tbl>
    <w:p w14:paraId="57A6B419" w14:textId="2F0F10DE" w:rsidR="00EA4ADC" w:rsidRPr="00334C48" w:rsidRDefault="00EA4ADC" w:rsidP="00EA4ADC">
      <w:pPr>
        <w:pStyle w:val="RTc"/>
      </w:pPr>
      <w:r>
        <w:t>Таблица 12 Другие справочники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5524"/>
        <w:gridCol w:w="4671"/>
      </w:tblGrid>
      <w:tr w:rsidR="00EA4ADC" w14:paraId="55EA960B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57F787" w14:textId="77777777" w:rsidR="00EA4ADC" w:rsidRPr="00587E96" w:rsidRDefault="00EA4ADC" w:rsidP="00D851C7">
            <w:pPr>
              <w:pStyle w:val="RTf6"/>
            </w:pPr>
            <w:r w:rsidRPr="00587E96">
              <w:t>Наименование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BFC4B8" w14:textId="77777777" w:rsidR="00EA4ADC" w:rsidRPr="00334C48" w:rsidRDefault="00EA4ADC" w:rsidP="00D851C7">
            <w:pPr>
              <w:pStyle w:val="RTf6"/>
            </w:pPr>
            <w:r>
              <w:t>Примечание</w:t>
            </w:r>
          </w:p>
        </w:tc>
      </w:tr>
      <w:tr w:rsidR="00EA4ADC" w14:paraId="21339A3A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FD9D" w14:textId="77777777" w:rsidR="00EA4ADC" w:rsidRPr="00587E96" w:rsidRDefault="00EA4ADC" w:rsidP="004577DA">
            <w:pPr>
              <w:pStyle w:val="RTf5"/>
            </w:pPr>
            <w:r w:rsidRPr="0082129F">
              <w:t xml:space="preserve">Документы </w:t>
            </w:r>
            <w:r>
              <w:t>т</w:t>
            </w:r>
            <w:r w:rsidRPr="0082129F">
              <w:t xml:space="preserve">рудовой </w:t>
            </w:r>
            <w:r>
              <w:t>м</w:t>
            </w:r>
            <w:r w:rsidRPr="0082129F">
              <w:t>играции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2CCE" w14:textId="77777777" w:rsidR="00EA4ADC" w:rsidRPr="00587E96" w:rsidRDefault="00EA4ADC" w:rsidP="004577DA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См. состав справочника в разделе 6.1.</w:t>
            </w:r>
          </w:p>
        </w:tc>
      </w:tr>
      <w:tr w:rsidR="00EA4ADC" w14:paraId="5BB35367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702C" w14:textId="77777777" w:rsidR="00EA4ADC" w:rsidRPr="00587E96" w:rsidRDefault="00EA4ADC" w:rsidP="004577DA">
            <w:pPr>
              <w:pStyle w:val="RTf5"/>
            </w:pPr>
            <w:r w:rsidRPr="0082129F">
              <w:t>Типы документов</w:t>
            </w:r>
            <w:r>
              <w:t>,</w:t>
            </w:r>
            <w:r w:rsidRPr="0082129F">
              <w:t xml:space="preserve"> удостоверяющих</w:t>
            </w:r>
            <w:r>
              <w:t xml:space="preserve"> </w:t>
            </w:r>
            <w:r w:rsidRPr="0082129F">
              <w:t xml:space="preserve"> личность иностранных граждан</w:t>
            </w:r>
            <w:r>
              <w:t xml:space="preserve"> </w:t>
            </w:r>
            <w:r w:rsidRPr="0082129F">
              <w:t>или лиц без гражданства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1E4E" w14:textId="77777777" w:rsidR="00EA4ADC" w:rsidRPr="00587E96" w:rsidRDefault="00EA4ADC" w:rsidP="004577DA">
            <w:pPr>
              <w:pStyle w:val="RTf5"/>
              <w:rPr>
                <w:bdr w:val="none" w:sz="0" w:space="0" w:color="auto" w:frame="1"/>
              </w:rPr>
            </w:pPr>
            <w:r w:rsidRPr="00670F3C">
              <w:rPr>
                <w:bdr w:val="none" w:sz="0" w:space="0" w:color="auto" w:frame="1"/>
              </w:rPr>
              <w:t>См. сос</w:t>
            </w:r>
            <w:r>
              <w:rPr>
                <w:bdr w:val="none" w:sz="0" w:space="0" w:color="auto" w:frame="1"/>
              </w:rPr>
              <w:t>тав справочника в разделе 6.2</w:t>
            </w:r>
            <w:r w:rsidRPr="00670F3C">
              <w:rPr>
                <w:bdr w:val="none" w:sz="0" w:space="0" w:color="auto" w:frame="1"/>
              </w:rPr>
              <w:t>.</w:t>
            </w:r>
          </w:p>
        </w:tc>
      </w:tr>
      <w:tr w:rsidR="00EA4ADC" w14:paraId="34F6D355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4B84" w14:textId="77777777" w:rsidR="00EA4ADC" w:rsidRPr="007573A0" w:rsidRDefault="00EA4ADC" w:rsidP="004577DA">
            <w:pPr>
              <w:pStyle w:val="RTf5"/>
            </w:pPr>
            <w:r>
              <w:t>Вид трудового договора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E6A2" w14:textId="560B59B9" w:rsidR="00EA4ADC" w:rsidRPr="00587E96" w:rsidRDefault="00EA4ADC">
            <w:pPr>
              <w:pStyle w:val="RTf5"/>
              <w:rPr>
                <w:bdr w:val="none" w:sz="0" w:space="0" w:color="auto" w:frame="1"/>
              </w:rPr>
            </w:pPr>
            <w:r w:rsidRPr="00670F3C">
              <w:rPr>
                <w:bdr w:val="none" w:sz="0" w:space="0" w:color="auto" w:frame="1"/>
              </w:rPr>
              <w:t xml:space="preserve">См. состав справочника в разделе </w:t>
            </w:r>
            <w:r>
              <w:rPr>
                <w:bdr w:val="none" w:sz="0" w:space="0" w:color="auto" w:frame="1"/>
              </w:rPr>
              <w:t>6.</w:t>
            </w:r>
            <w:r w:rsidR="000453EA">
              <w:rPr>
                <w:bdr w:val="none" w:sz="0" w:space="0" w:color="auto" w:frame="1"/>
              </w:rPr>
              <w:t>3</w:t>
            </w:r>
            <w:r>
              <w:rPr>
                <w:bdr w:val="none" w:sz="0" w:space="0" w:color="auto" w:frame="1"/>
              </w:rPr>
              <w:t>.</w:t>
            </w:r>
          </w:p>
        </w:tc>
      </w:tr>
    </w:tbl>
    <w:p w14:paraId="5DFDE989" w14:textId="77777777" w:rsidR="00334C48" w:rsidRPr="00EA4ADC" w:rsidRDefault="00334C48" w:rsidP="00334C48">
      <w:pPr>
        <w:pStyle w:val="12"/>
      </w:pPr>
    </w:p>
    <w:p w14:paraId="2587135D" w14:textId="3709BBCA" w:rsidR="00AB479C" w:rsidRDefault="00AB479C" w:rsidP="00AB479C">
      <w:pPr>
        <w:pStyle w:val="RT13"/>
      </w:pPr>
      <w:r>
        <w:lastRenderedPageBreak/>
        <w:t>Сервис «П</w:t>
      </w:r>
      <w:r w:rsidRPr="005B3407">
        <w:t>риём уведомлений об исполнении обязательств по выплате заработной платы ВКС</w:t>
      </w:r>
      <w:r>
        <w:t>»</w:t>
      </w:r>
    </w:p>
    <w:p w14:paraId="49FEB066" w14:textId="77777777" w:rsidR="00AB479C" w:rsidRDefault="00AB479C" w:rsidP="00AB479C">
      <w:pPr>
        <w:pStyle w:val="RT21"/>
      </w:pPr>
      <w:r>
        <w:t>Параметры сервиса</w:t>
      </w:r>
    </w:p>
    <w:p w14:paraId="4AC21C2F" w14:textId="229793B5" w:rsidR="00AB479C" w:rsidRPr="003E63EF" w:rsidRDefault="00AB479C" w:rsidP="00AB479C">
      <w:pPr>
        <w:pStyle w:val="RTc"/>
      </w:pPr>
      <w:r w:rsidRPr="00102451"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rPr>
          <w:noProof/>
        </w:rPr>
        <w:t>3</w:t>
      </w:r>
      <w:r w:rsidRPr="00102451">
        <w:t xml:space="preserve">. </w:t>
      </w:r>
      <w:r>
        <w:t>Параметры</w:t>
      </w:r>
      <w:r w:rsidRPr="00102451">
        <w:t xml:space="preserve"> </w:t>
      </w:r>
      <w:r>
        <w:t>сервиса</w:t>
      </w:r>
      <w:r w:rsidRPr="003E63EF">
        <w:t xml:space="preserve"> </w:t>
      </w:r>
      <w:r w:rsidRPr="00102451">
        <w:t>«</w:t>
      </w:r>
      <w:r>
        <w:t>П</w:t>
      </w:r>
      <w:r w:rsidRPr="005B3407">
        <w:t>риём уведомлений об исполнении обязательств по выплате заработной платы ВКС</w:t>
      </w:r>
      <w:r w:rsidRPr="00102451">
        <w:t>»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3262"/>
        <w:gridCol w:w="6933"/>
      </w:tblGrid>
      <w:tr w:rsidR="00AB479C" w:rsidRPr="00102451" w14:paraId="52705B37" w14:textId="77777777" w:rsidTr="004577DA">
        <w:trPr>
          <w:jc w:val="center"/>
        </w:trPr>
        <w:tc>
          <w:tcPr>
            <w:tcW w:w="1600" w:type="pct"/>
            <w:shd w:val="clear" w:color="auto" w:fill="FFFFFF" w:themeFill="background1"/>
          </w:tcPr>
          <w:p w14:paraId="13C01CD4" w14:textId="77777777" w:rsidR="00AB479C" w:rsidRPr="00102451" w:rsidRDefault="00AB479C" w:rsidP="00AB479C">
            <w:pPr>
              <w:pStyle w:val="RTf6"/>
            </w:pPr>
            <w:r>
              <w:t>Параметр</w:t>
            </w:r>
          </w:p>
        </w:tc>
        <w:tc>
          <w:tcPr>
            <w:tcW w:w="3400" w:type="pct"/>
            <w:shd w:val="clear" w:color="auto" w:fill="FFFFFF" w:themeFill="background1"/>
          </w:tcPr>
          <w:p w14:paraId="4C1EBE1E" w14:textId="77777777" w:rsidR="00AB479C" w:rsidRPr="00102451" w:rsidRDefault="00AB479C" w:rsidP="00AB479C">
            <w:pPr>
              <w:pStyle w:val="RTf6"/>
            </w:pPr>
            <w:r>
              <w:t>Значение</w:t>
            </w:r>
          </w:p>
        </w:tc>
      </w:tr>
      <w:tr w:rsidR="00AB479C" w:rsidRPr="00102451" w14:paraId="132703C4" w14:textId="77777777" w:rsidTr="004577DA">
        <w:trPr>
          <w:jc w:val="center"/>
        </w:trPr>
        <w:tc>
          <w:tcPr>
            <w:tcW w:w="1600" w:type="pct"/>
          </w:tcPr>
          <w:p w14:paraId="3B683069" w14:textId="77777777" w:rsidR="00AB479C" w:rsidRPr="00FE2DD3" w:rsidRDefault="00AB479C" w:rsidP="00AB479C">
            <w:pPr>
              <w:pStyle w:val="RTf5"/>
              <w:jc w:val="left"/>
            </w:pPr>
            <w:r>
              <w:rPr>
                <w:lang w:val="en-US"/>
              </w:rPr>
              <w:t>ServiceCode</w:t>
            </w:r>
          </w:p>
        </w:tc>
        <w:tc>
          <w:tcPr>
            <w:tcW w:w="3400" w:type="pct"/>
          </w:tcPr>
          <w:p w14:paraId="27160769" w14:textId="77777777" w:rsidR="00AB479C" w:rsidRPr="00102451" w:rsidRDefault="00AB479C" w:rsidP="00AB479C">
            <w:pPr>
              <w:pStyle w:val="RTf5"/>
            </w:pPr>
            <w:r w:rsidRPr="007D66FE">
              <w:t>10000000585</w:t>
            </w:r>
          </w:p>
        </w:tc>
      </w:tr>
      <w:tr w:rsidR="00AB479C" w:rsidRPr="00102451" w14:paraId="41279172" w14:textId="77777777" w:rsidTr="004577DA">
        <w:trPr>
          <w:jc w:val="center"/>
        </w:trPr>
        <w:tc>
          <w:tcPr>
            <w:tcW w:w="1600" w:type="pct"/>
          </w:tcPr>
          <w:p w14:paraId="5AC827A8" w14:textId="77777777" w:rsidR="00AB479C" w:rsidRPr="00FE2DD3" w:rsidRDefault="00AB479C" w:rsidP="00AB479C">
            <w:pPr>
              <w:pStyle w:val="RTf5"/>
              <w:jc w:val="left"/>
            </w:pPr>
            <w:r>
              <w:rPr>
                <w:lang w:val="en-US"/>
              </w:rPr>
              <w:t>TargetCode</w:t>
            </w:r>
          </w:p>
        </w:tc>
        <w:tc>
          <w:tcPr>
            <w:tcW w:w="3400" w:type="pct"/>
          </w:tcPr>
          <w:p w14:paraId="4BA62D60" w14:textId="77777777" w:rsidR="00AB479C" w:rsidRPr="002312BC" w:rsidRDefault="00AB479C" w:rsidP="00AB479C">
            <w:pPr>
              <w:pStyle w:val="RTf5"/>
              <w:rPr>
                <w:highlight w:val="yellow"/>
                <w:lang w:val="en-US"/>
              </w:rPr>
            </w:pPr>
            <w:r>
              <w:t>-</w:t>
            </w:r>
            <w:r w:rsidRPr="007D66FE">
              <w:t>10000000585</w:t>
            </w:r>
          </w:p>
        </w:tc>
      </w:tr>
      <w:tr w:rsidR="00AB479C" w:rsidRPr="00102451" w14:paraId="5B93EDA0" w14:textId="77777777" w:rsidTr="004577DA">
        <w:trPr>
          <w:jc w:val="center"/>
        </w:trPr>
        <w:tc>
          <w:tcPr>
            <w:tcW w:w="1600" w:type="pct"/>
          </w:tcPr>
          <w:p w14:paraId="26038687" w14:textId="77777777" w:rsidR="00AB479C" w:rsidRPr="0080144D" w:rsidRDefault="00AB479C" w:rsidP="00AB479C">
            <w:pPr>
              <w:pStyle w:val="RTf5"/>
              <w:rPr>
                <w:color w:val="0D0D0D" w:themeColor="text1" w:themeTint="F2"/>
              </w:rPr>
            </w:pPr>
            <w:r w:rsidRPr="0080144D">
              <w:rPr>
                <w:color w:val="0D0D0D" w:themeColor="text1" w:themeTint="F2"/>
              </w:rPr>
              <w:t>Категории получателей</w:t>
            </w:r>
          </w:p>
        </w:tc>
        <w:tc>
          <w:tcPr>
            <w:tcW w:w="3400" w:type="pct"/>
          </w:tcPr>
          <w:p w14:paraId="7F723624" w14:textId="77777777" w:rsidR="00AB479C" w:rsidRPr="00103953" w:rsidRDefault="00AB479C" w:rsidP="00AB479C">
            <w:pPr>
              <w:pStyle w:val="RTf5"/>
            </w:pPr>
            <w:r w:rsidRPr="001005EC">
              <w:t>ЮЛ</w:t>
            </w:r>
          </w:p>
        </w:tc>
      </w:tr>
      <w:tr w:rsidR="00AB479C" w:rsidRPr="00102451" w14:paraId="7A5FD52F" w14:textId="77777777" w:rsidTr="004577DA">
        <w:trPr>
          <w:jc w:val="center"/>
        </w:trPr>
        <w:tc>
          <w:tcPr>
            <w:tcW w:w="1600" w:type="pct"/>
          </w:tcPr>
          <w:p w14:paraId="550FF85A" w14:textId="77777777" w:rsidR="00AB479C" w:rsidRPr="00595322" w:rsidRDefault="00AB479C" w:rsidP="00AB479C">
            <w:pPr>
              <w:pStyle w:val="RTf5"/>
              <w:rPr>
                <w:color w:val="0D0D0D" w:themeColor="text1" w:themeTint="F2"/>
                <w:lang w:val="en-US"/>
              </w:rPr>
            </w:pPr>
            <w:r w:rsidRPr="0080144D">
              <w:rPr>
                <w:color w:val="0D0D0D" w:themeColor="text1" w:themeTint="F2"/>
              </w:rPr>
              <w:t>Подписание</w:t>
            </w:r>
          </w:p>
        </w:tc>
        <w:tc>
          <w:tcPr>
            <w:tcW w:w="3400" w:type="pct"/>
          </w:tcPr>
          <w:p w14:paraId="60B77DBE" w14:textId="0C7DF0E4" w:rsidR="00AB479C" w:rsidRPr="00560DFD" w:rsidRDefault="00BE5A89" w:rsidP="00AB479C">
            <w:pPr>
              <w:pStyle w:val="RTf5"/>
            </w:pPr>
            <w:r>
              <w:t>Не т</w:t>
            </w:r>
            <w:r w:rsidR="00AB479C">
              <w:t>ребуется</w:t>
            </w:r>
          </w:p>
        </w:tc>
      </w:tr>
      <w:tr w:rsidR="00AB479C" w:rsidRPr="00102451" w14:paraId="12B97374" w14:textId="77777777" w:rsidTr="004577DA">
        <w:trPr>
          <w:jc w:val="center"/>
        </w:trPr>
        <w:tc>
          <w:tcPr>
            <w:tcW w:w="1600" w:type="pct"/>
          </w:tcPr>
          <w:p w14:paraId="4982733F" w14:textId="77777777" w:rsidR="00AB479C" w:rsidRPr="0080144D" w:rsidRDefault="00AB479C" w:rsidP="00AB479C">
            <w:pPr>
              <w:pStyle w:val="RTf5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Возможность отмены</w:t>
            </w:r>
          </w:p>
        </w:tc>
        <w:tc>
          <w:tcPr>
            <w:tcW w:w="3400" w:type="pct"/>
          </w:tcPr>
          <w:p w14:paraId="2C8C0570" w14:textId="77777777" w:rsidR="00AB479C" w:rsidRDefault="00AB479C" w:rsidP="00AB479C">
            <w:pPr>
              <w:pStyle w:val="RTf5"/>
            </w:pPr>
            <w:r>
              <w:t>Не предусмотрено</w:t>
            </w:r>
          </w:p>
        </w:tc>
      </w:tr>
    </w:tbl>
    <w:p w14:paraId="6F8EF3D7" w14:textId="4F855310" w:rsidR="00AB479C" w:rsidRPr="001005EC" w:rsidRDefault="00AB479C" w:rsidP="00AB479C">
      <w:pPr>
        <w:pStyle w:val="RTc"/>
      </w:pPr>
      <w:r w:rsidRPr="001005EC">
        <w:t xml:space="preserve">Таблица </w:t>
      </w:r>
      <w:r w:rsidR="004577DA">
        <w:t>14</w:t>
      </w:r>
      <w:r w:rsidRPr="001005EC">
        <w:t xml:space="preserve">. </w:t>
      </w:r>
      <w:r w:rsidRPr="00A12982">
        <w:t>URL формы «</w:t>
      </w:r>
      <w:r>
        <w:t>Уведомления о трудовой деятельности иностранцев</w:t>
      </w:r>
      <w:r w:rsidRPr="00A12982">
        <w:t>»</w:t>
      </w:r>
    </w:p>
    <w:tbl>
      <w:tblPr>
        <w:tblStyle w:val="af1"/>
        <w:tblW w:w="9287" w:type="dxa"/>
        <w:tblLayout w:type="fixed"/>
        <w:tblLook w:val="04A0" w:firstRow="1" w:lastRow="0" w:firstColumn="1" w:lastColumn="0" w:noHBand="0" w:noVBand="1"/>
      </w:tblPr>
      <w:tblGrid>
        <w:gridCol w:w="2376"/>
        <w:gridCol w:w="6911"/>
      </w:tblGrid>
      <w:tr w:rsidR="00AB479C" w:rsidRPr="00102451" w14:paraId="5CF6198B" w14:textId="77777777" w:rsidTr="00AB479C">
        <w:tc>
          <w:tcPr>
            <w:tcW w:w="2376" w:type="dxa"/>
            <w:shd w:val="clear" w:color="auto" w:fill="FFFFFF" w:themeFill="background1"/>
          </w:tcPr>
          <w:p w14:paraId="5A2D82FA" w14:textId="77777777" w:rsidR="00AB479C" w:rsidRPr="00102451" w:rsidRDefault="00AB479C" w:rsidP="00AB479C">
            <w:pPr>
              <w:pStyle w:val="RTf6"/>
            </w:pPr>
            <w:r w:rsidRPr="00102451">
              <w:t>Среда ЕПГУ</w:t>
            </w:r>
          </w:p>
        </w:tc>
        <w:tc>
          <w:tcPr>
            <w:tcW w:w="6911" w:type="dxa"/>
            <w:shd w:val="clear" w:color="auto" w:fill="FFFFFF" w:themeFill="background1"/>
          </w:tcPr>
          <w:p w14:paraId="1F06A509" w14:textId="77777777" w:rsidR="00AB479C" w:rsidRPr="00A12982" w:rsidRDefault="00AB479C" w:rsidP="00AB479C">
            <w:pPr>
              <w:pStyle w:val="RTf6"/>
              <w:rPr>
                <w:lang w:val="en-US"/>
              </w:rPr>
            </w:pPr>
            <w:r w:rsidRPr="00A12982">
              <w:rPr>
                <w:lang w:val="en-US"/>
              </w:rPr>
              <w:t>URL</w:t>
            </w:r>
          </w:p>
        </w:tc>
      </w:tr>
      <w:tr w:rsidR="00E00100" w:rsidRPr="002B4292" w14:paraId="353DA38F" w14:textId="77777777" w:rsidTr="00AB479C">
        <w:tc>
          <w:tcPr>
            <w:tcW w:w="2376" w:type="dxa"/>
          </w:tcPr>
          <w:p w14:paraId="683ECA14" w14:textId="28455BDA" w:rsidR="00E00100" w:rsidRPr="00102451" w:rsidRDefault="00E00100" w:rsidP="00E00100">
            <w:pPr>
              <w:pStyle w:val="RTf5"/>
            </w:pPr>
            <w:r w:rsidRPr="00102451">
              <w:rPr>
                <w:szCs w:val="24"/>
              </w:rPr>
              <w:t xml:space="preserve">Тестовая среда </w:t>
            </w:r>
            <w:r>
              <w:rPr>
                <w:szCs w:val="24"/>
                <w:lang w:val="en-US"/>
              </w:rPr>
              <w:t>SVCDEV</w:t>
            </w:r>
          </w:p>
        </w:tc>
        <w:tc>
          <w:tcPr>
            <w:tcW w:w="6911" w:type="dxa"/>
          </w:tcPr>
          <w:p w14:paraId="4BDB4046" w14:textId="07E17B03" w:rsidR="00E00100" w:rsidRPr="00A12982" w:rsidRDefault="000501B2" w:rsidP="00E00100">
            <w:pPr>
              <w:pStyle w:val="RTf5"/>
              <w:rPr>
                <w:rStyle w:val="a8"/>
                <w:snapToGrid/>
                <w:color w:val="0563C1" w:themeColor="hyperlink"/>
                <w:szCs w:val="24"/>
              </w:rPr>
            </w:pPr>
            <w:hyperlink r:id="rId18" w:history="1">
              <w:r w:rsidR="00E00100" w:rsidRPr="00E00100">
                <w:rPr>
                  <w:rStyle w:val="a8"/>
                  <w:snapToGrid/>
                  <w:color w:val="0563C1" w:themeColor="hyperlink"/>
                  <w:szCs w:val="24"/>
                </w:rPr>
                <w:t>https://svcdev-beta.test.gosuslugi.ru/600585</w:t>
              </w:r>
            </w:hyperlink>
            <w:r w:rsidR="00E00100" w:rsidRPr="00E00100">
              <w:t xml:space="preserve"> </w:t>
            </w:r>
          </w:p>
        </w:tc>
      </w:tr>
      <w:tr w:rsidR="00E00100" w:rsidRPr="00102451" w14:paraId="05517935" w14:textId="77777777" w:rsidTr="00AB479C">
        <w:tc>
          <w:tcPr>
            <w:tcW w:w="2376" w:type="dxa"/>
          </w:tcPr>
          <w:p w14:paraId="18B86E88" w14:textId="7038DA22" w:rsidR="00E00100" w:rsidRPr="00102451" w:rsidRDefault="00E00100" w:rsidP="00E00100">
            <w:pPr>
              <w:pStyle w:val="RTf5"/>
            </w:pPr>
            <w:r w:rsidRPr="00102451">
              <w:t>Продуктивная среда</w:t>
            </w:r>
          </w:p>
        </w:tc>
        <w:tc>
          <w:tcPr>
            <w:tcW w:w="6911" w:type="dxa"/>
          </w:tcPr>
          <w:p w14:paraId="7675191E" w14:textId="50154575" w:rsidR="00E00100" w:rsidRPr="00A12982" w:rsidRDefault="000501B2" w:rsidP="00E00100">
            <w:pPr>
              <w:pStyle w:val="RTf5"/>
            </w:pPr>
            <w:hyperlink r:id="rId19" w:history="1">
              <w:r w:rsidR="00E00100" w:rsidRPr="00A12982">
                <w:rPr>
                  <w:rStyle w:val="a8"/>
                  <w:snapToGrid/>
                  <w:color w:val="0563C1" w:themeColor="hyperlink"/>
                  <w:szCs w:val="24"/>
                </w:rPr>
                <w:t>https://gosuslugi.ru/600585/1/form</w:t>
              </w:r>
            </w:hyperlink>
          </w:p>
        </w:tc>
      </w:tr>
    </w:tbl>
    <w:p w14:paraId="3BE11549" w14:textId="77777777" w:rsidR="00B52D9E" w:rsidRPr="00292C14" w:rsidRDefault="00B52D9E" w:rsidP="00B52D9E">
      <w:pPr>
        <w:pStyle w:val="RT21"/>
      </w:pPr>
      <w:r w:rsidRPr="00292C14">
        <w:t>Подача заявления</w:t>
      </w:r>
    </w:p>
    <w:p w14:paraId="44FA70C1" w14:textId="77777777" w:rsidR="00B52D9E" w:rsidRPr="00292C14" w:rsidRDefault="00B52D9E" w:rsidP="00B52D9E">
      <w:pPr>
        <w:tabs>
          <w:tab w:val="left" w:pos="851"/>
        </w:tabs>
        <w:snapToGrid w:val="0"/>
        <w:spacing w:line="360" w:lineRule="auto"/>
        <w:ind w:firstLine="851"/>
        <w:jc w:val="both"/>
        <w:rPr>
          <w:rFonts w:eastAsia="Times New Roman"/>
          <w:szCs w:val="24"/>
          <w:lang w:eastAsia="ru-RU"/>
        </w:rPr>
      </w:pPr>
      <w:r w:rsidRPr="00292C14">
        <w:rPr>
          <w:rFonts w:eastAsia="Times New Roman"/>
          <w:szCs w:val="24"/>
          <w:lang w:eastAsia="ru-RU"/>
        </w:rPr>
        <w:t xml:space="preserve">Процесс подачи заявления по услуге осуществляется в 2 этапа: </w:t>
      </w:r>
    </w:p>
    <w:p w14:paraId="56C470C8" w14:textId="77777777" w:rsidR="00B52D9E" w:rsidRPr="00292C14" w:rsidRDefault="00B52D9E" w:rsidP="00B52D9E">
      <w:pPr>
        <w:pStyle w:val="RT1231"/>
      </w:pPr>
      <w:r>
        <w:t>формирование номера</w:t>
      </w:r>
      <w:r w:rsidRPr="00292C14">
        <w:t xml:space="preserve"> заявления через вызов метода «Создание заявления» (</w:t>
      </w:r>
      <w:r>
        <w:rPr>
          <w:lang w:val="en-US"/>
        </w:rPr>
        <w:t>POST</w:t>
      </w:r>
      <w:r w:rsidRPr="00D851C7">
        <w:t xml:space="preserve"> </w:t>
      </w:r>
      <w:r w:rsidRPr="00292C14">
        <w:t>/</w:t>
      </w:r>
      <w:r w:rsidRPr="00292C14">
        <w:rPr>
          <w:lang w:val="en-US"/>
        </w:rPr>
        <w:t>api</w:t>
      </w:r>
      <w:r w:rsidRPr="00292C14">
        <w:t>/</w:t>
      </w:r>
      <w:r w:rsidRPr="00292C14">
        <w:rPr>
          <w:lang w:val="en-US"/>
        </w:rPr>
        <w:t>gusmev</w:t>
      </w:r>
      <w:r w:rsidRPr="00292C14">
        <w:t>/</w:t>
      </w:r>
      <w:r w:rsidRPr="00292C14">
        <w:rPr>
          <w:lang w:val="en-US"/>
        </w:rPr>
        <w:t>order</w:t>
      </w:r>
      <w:r w:rsidRPr="00292C14">
        <w:t>);</w:t>
      </w:r>
    </w:p>
    <w:p w14:paraId="49278C3C" w14:textId="77777777" w:rsidR="00B52D9E" w:rsidRPr="00292C14" w:rsidRDefault="00B52D9E" w:rsidP="00B52D9E">
      <w:pPr>
        <w:pStyle w:val="RT1231"/>
      </w:pPr>
      <w:r w:rsidRPr="00292C14">
        <w:t>отправка заявления и загрузка архива с файлами по заявлению через вызов метода «Загрузка архива по частям» (</w:t>
      </w:r>
      <w:r>
        <w:rPr>
          <w:lang w:val="en-US"/>
        </w:rPr>
        <w:t>POST</w:t>
      </w:r>
      <w:r w:rsidRPr="00D851C7">
        <w:t xml:space="preserve"> </w:t>
      </w:r>
      <w:r w:rsidRPr="00292C14">
        <w:t>/</w:t>
      </w:r>
      <w:r w:rsidRPr="00292C14">
        <w:rPr>
          <w:lang w:val="en-US"/>
        </w:rPr>
        <w:t>api</w:t>
      </w:r>
      <w:r w:rsidRPr="00292C14">
        <w:t>/</w:t>
      </w:r>
      <w:r w:rsidRPr="00292C14">
        <w:rPr>
          <w:lang w:val="en-US"/>
        </w:rPr>
        <w:t>gusmev</w:t>
      </w:r>
      <w:r w:rsidRPr="00292C14">
        <w:t>/</w:t>
      </w:r>
      <w:r w:rsidRPr="00292C14">
        <w:rPr>
          <w:lang w:val="en-US"/>
        </w:rPr>
        <w:t>push</w:t>
      </w:r>
      <w:r w:rsidRPr="00292C14">
        <w:t>/</w:t>
      </w:r>
      <w:r w:rsidRPr="00292C14">
        <w:rPr>
          <w:lang w:val="en-US"/>
        </w:rPr>
        <w:t>chunked</w:t>
      </w:r>
      <w:r w:rsidRPr="00292C14">
        <w:t>).</w:t>
      </w:r>
    </w:p>
    <w:p w14:paraId="0D3BC300" w14:textId="568F16C5" w:rsidR="00B52D9E" w:rsidRPr="00D851C7" w:rsidRDefault="00B52D9E" w:rsidP="00B52D9E">
      <w:pPr>
        <w:spacing w:after="60" w:line="360" w:lineRule="auto"/>
        <w:ind w:left="1247" w:hanging="396"/>
        <w:jc w:val="both"/>
        <w:rPr>
          <w:rFonts w:eastAsia="Times New Roman"/>
          <w:szCs w:val="20"/>
          <w:lang w:eastAsia="ru-RU"/>
        </w:rPr>
      </w:pPr>
      <w:r w:rsidRPr="00292C14">
        <w:rPr>
          <w:rFonts w:eastAsia="Times New Roman"/>
          <w:szCs w:val="20"/>
          <w:lang w:eastAsia="ru-RU"/>
        </w:rPr>
        <w:t>Подробнее см. Основну</w:t>
      </w:r>
      <w:r>
        <w:rPr>
          <w:rFonts w:eastAsia="Times New Roman"/>
          <w:szCs w:val="20"/>
          <w:lang w:eastAsia="ru-RU"/>
        </w:rPr>
        <w:t>ю спецификацию</w:t>
      </w:r>
      <w:r w:rsidR="008274E8">
        <w:rPr>
          <w:rFonts w:eastAsia="Times New Roman"/>
          <w:szCs w:val="20"/>
          <w:lang w:eastAsia="ru-RU"/>
        </w:rPr>
        <w:t xml:space="preserve"> </w:t>
      </w:r>
      <w:r w:rsidR="008274E8" w:rsidRPr="00B65E0C">
        <w:rPr>
          <w:rFonts w:eastAsia="Times New Roman"/>
          <w:szCs w:val="20"/>
          <w:lang w:eastAsia="ru-RU"/>
        </w:rPr>
        <w:t>(</w:t>
      </w:r>
      <w:r w:rsidR="008274E8">
        <w:rPr>
          <w:rFonts w:eastAsia="Times New Roman"/>
          <w:szCs w:val="20"/>
          <w:lang w:eastAsia="ru-RU"/>
        </w:rPr>
        <w:t>из раздела 7)</w:t>
      </w:r>
      <w:r>
        <w:rPr>
          <w:rFonts w:eastAsia="Times New Roman"/>
          <w:szCs w:val="20"/>
          <w:lang w:eastAsia="ru-RU"/>
        </w:rPr>
        <w:t>.</w:t>
      </w:r>
    </w:p>
    <w:p w14:paraId="0888276A" w14:textId="77777777" w:rsidR="00AB479C" w:rsidRDefault="00AB479C" w:rsidP="00AB479C">
      <w:pPr>
        <w:pStyle w:val="RT21"/>
      </w:pPr>
      <w:r>
        <w:t>Формирование архива</w:t>
      </w:r>
    </w:p>
    <w:p w14:paraId="6A5CBA17" w14:textId="2AEAE730" w:rsidR="00AB479C" w:rsidRPr="00356079" w:rsidRDefault="00AB479C" w:rsidP="00AB479C">
      <w:pPr>
        <w:pStyle w:val="RT0"/>
      </w:pPr>
      <w:r>
        <w:t xml:space="preserve">При отправке заявления загружается архив в формате </w:t>
      </w:r>
      <w:r>
        <w:rPr>
          <w:lang w:val="en-US"/>
        </w:rPr>
        <w:t>zip</w:t>
      </w:r>
      <w:r>
        <w:t>. Состав файлов</w:t>
      </w:r>
      <w:r w:rsidR="004577DA">
        <w:t xml:space="preserve"> архива описан в таблице 15</w:t>
      </w:r>
      <w:r>
        <w:t>.</w:t>
      </w:r>
    </w:p>
    <w:p w14:paraId="025BE11F" w14:textId="22A614C2" w:rsidR="00AB479C" w:rsidRPr="00577775" w:rsidRDefault="00AB479C" w:rsidP="00AB479C">
      <w:pPr>
        <w:pStyle w:val="RTc"/>
      </w:pPr>
      <w:r w:rsidRPr="00577775">
        <w:t xml:space="preserve">Таблица </w:t>
      </w:r>
      <w:r w:rsidR="004577DA">
        <w:t>15</w:t>
      </w:r>
      <w:r w:rsidRPr="00577775">
        <w:t>. Состав файлов архива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2035"/>
        <w:gridCol w:w="8160"/>
      </w:tblGrid>
      <w:tr w:rsidR="00AB479C" w14:paraId="2365F17D" w14:textId="77777777" w:rsidTr="004577DA">
        <w:trPr>
          <w:trHeight w:val="412"/>
          <w:jc w:val="center"/>
        </w:trPr>
        <w:tc>
          <w:tcPr>
            <w:tcW w:w="998" w:type="pct"/>
            <w:shd w:val="clear" w:color="auto" w:fill="FFFFFF" w:themeFill="background1"/>
          </w:tcPr>
          <w:p w14:paraId="19D810CB" w14:textId="77777777" w:rsidR="00AB479C" w:rsidRDefault="00AB479C" w:rsidP="00AB479C">
            <w:pPr>
              <w:pStyle w:val="RTf6"/>
            </w:pPr>
            <w:r>
              <w:t>Название</w:t>
            </w:r>
          </w:p>
        </w:tc>
        <w:tc>
          <w:tcPr>
            <w:tcW w:w="4002" w:type="pct"/>
            <w:shd w:val="clear" w:color="auto" w:fill="FFFFFF" w:themeFill="background1"/>
          </w:tcPr>
          <w:p w14:paraId="11090DDF" w14:textId="77777777" w:rsidR="00AB479C" w:rsidRDefault="00AB479C" w:rsidP="00AB479C">
            <w:pPr>
              <w:pStyle w:val="RTf6"/>
            </w:pPr>
            <w:r>
              <w:t>Описание</w:t>
            </w:r>
          </w:p>
        </w:tc>
      </w:tr>
      <w:tr w:rsidR="00AB479C" w14:paraId="4376FBC4" w14:textId="77777777" w:rsidTr="004577DA">
        <w:trPr>
          <w:trHeight w:val="837"/>
          <w:jc w:val="center"/>
        </w:trPr>
        <w:tc>
          <w:tcPr>
            <w:tcW w:w="998" w:type="pct"/>
          </w:tcPr>
          <w:p w14:paraId="18EE1B35" w14:textId="77777777" w:rsidR="00AB479C" w:rsidRDefault="00AB479C" w:rsidP="00AB479C">
            <w:pPr>
              <w:pStyle w:val="RTf7"/>
            </w:pPr>
            <w:r>
              <w:rPr>
                <w:shd w:val="clear" w:color="auto" w:fill="FFFFFF"/>
              </w:rPr>
              <w:t>attach.xml</w:t>
            </w:r>
          </w:p>
        </w:tc>
        <w:tc>
          <w:tcPr>
            <w:tcW w:w="4002" w:type="pct"/>
          </w:tcPr>
          <w:p w14:paraId="01968F15" w14:textId="77777777" w:rsidR="00AB479C" w:rsidRDefault="00AB479C" w:rsidP="00AB479C">
            <w:pPr>
              <w:spacing w:line="360" w:lineRule="auto"/>
              <w:jc w:val="both"/>
            </w:pPr>
            <w:r>
              <w:t>Файл заявления, сформированный в соответствии с ВС «</w:t>
            </w:r>
            <w:r w:rsidRPr="00577775">
              <w:t>Приём уведомлений о заключении и расторжении с иностранным гражданином трудовых и гражданско-правовых договоров о выполнении работ, исполнения обязательств по выплате заработной платы ВКС</w:t>
            </w:r>
            <w:r>
              <w:t>».</w:t>
            </w:r>
          </w:p>
          <w:p w14:paraId="07FBCF68" w14:textId="595DE2FF" w:rsidR="00AB479C" w:rsidRPr="00A2524D" w:rsidRDefault="00AB479C" w:rsidP="00AB479C">
            <w:pPr>
              <w:spacing w:line="360" w:lineRule="auto"/>
              <w:jc w:val="both"/>
            </w:pPr>
            <w:r>
              <w:lastRenderedPageBreak/>
              <w:t xml:space="preserve">Информация о ВС доступна по ссылке </w:t>
            </w:r>
            <w:hyperlink r:id="rId20" w:anchor="/inquiries/card/34028e08-073b-4f25-8841-85604d9b3587" w:history="1">
              <w:r w:rsidRPr="002C644D">
                <w:rPr>
                  <w:rStyle w:val="a8"/>
                </w:rPr>
                <w:t>https://lkuv.gosuslugi.ru/paip-portal/#/inquiries/card/34028e08-073b-4f25-8841-85604d9b3587</w:t>
              </w:r>
            </w:hyperlink>
            <w:r>
              <w:t>.</w:t>
            </w:r>
            <w:r w:rsidR="00A2524D" w:rsidRPr="002B1A33">
              <w:t xml:space="preserve"> </w:t>
            </w:r>
            <w:r w:rsidR="00A2524D">
              <w:t xml:space="preserve">В том числе, по ссылке приведена </w:t>
            </w:r>
            <w:r w:rsidR="00A2524D">
              <w:rPr>
                <w:lang w:val="en-US"/>
              </w:rPr>
              <w:t>XSD</w:t>
            </w:r>
            <w:r w:rsidR="00A2524D" w:rsidRPr="008636C5">
              <w:t>-</w:t>
            </w:r>
            <w:r w:rsidR="00A2524D">
              <w:t xml:space="preserve">схема, используемая для проверки формируемого файла </w:t>
            </w:r>
            <w:r w:rsidR="00A2524D">
              <w:rPr>
                <w:lang w:val="en-US"/>
              </w:rPr>
              <w:t>attach</w:t>
            </w:r>
            <w:r w:rsidR="00A2524D" w:rsidRPr="008636C5">
              <w:t>.</w:t>
            </w:r>
            <w:r w:rsidR="00A2524D">
              <w:rPr>
                <w:lang w:val="en-US"/>
              </w:rPr>
              <w:t>xml</w:t>
            </w:r>
            <w:r w:rsidR="00A2524D" w:rsidRPr="008636C5">
              <w:t>.</w:t>
            </w:r>
          </w:p>
          <w:p w14:paraId="625073CA" w14:textId="4D7ABF1D" w:rsidR="00AB479C" w:rsidRPr="00577775" w:rsidRDefault="00AB479C" w:rsidP="00AB479C">
            <w:pPr>
              <w:spacing w:line="360" w:lineRule="auto"/>
              <w:jc w:val="both"/>
            </w:pPr>
            <w:r>
              <w:t>Дополнител</w:t>
            </w:r>
            <w:r w:rsidR="006E6A48">
              <w:t>ьные ограничения см. в таблице 16</w:t>
            </w:r>
            <w:r>
              <w:t>.</w:t>
            </w:r>
          </w:p>
        </w:tc>
      </w:tr>
    </w:tbl>
    <w:p w14:paraId="79EF38EB" w14:textId="77777777" w:rsidR="00AB479C" w:rsidRDefault="00AB479C" w:rsidP="00AB479C"/>
    <w:p w14:paraId="6967830F" w14:textId="77777777" w:rsidR="00AB479C" w:rsidRDefault="00AB479C" w:rsidP="00AB479C">
      <w:pPr>
        <w:spacing w:after="160" w:line="259" w:lineRule="auto"/>
        <w:rPr>
          <w:rFonts w:eastAsia="Times New Roman"/>
          <w:b/>
          <w:kern w:val="28"/>
          <w:lang w:eastAsia="ru-RU"/>
        </w:rPr>
      </w:pPr>
    </w:p>
    <w:p w14:paraId="431BC1AC" w14:textId="77777777" w:rsidR="00AB479C" w:rsidRDefault="00AB479C" w:rsidP="00AB479C">
      <w:pPr>
        <w:pStyle w:val="RT21"/>
        <w:sectPr w:rsidR="00AB479C" w:rsidSect="00956A16">
          <w:headerReference w:type="default" r:id="rId21"/>
          <w:headerReference w:type="first" r:id="rId22"/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</w:p>
    <w:p w14:paraId="1AE1BA8E" w14:textId="77777777" w:rsidR="00AB479C" w:rsidRDefault="00AB479C" w:rsidP="00AB479C">
      <w:pPr>
        <w:pStyle w:val="RT21"/>
        <w:rPr>
          <w:shd w:val="clear" w:color="auto" w:fill="FFFFFF"/>
        </w:rPr>
      </w:pPr>
      <w:r>
        <w:lastRenderedPageBreak/>
        <w:t xml:space="preserve">Формирование </w:t>
      </w:r>
      <w:r>
        <w:rPr>
          <w:shd w:val="clear" w:color="auto" w:fill="FFFFFF"/>
        </w:rPr>
        <w:t>attach.xml</w:t>
      </w:r>
    </w:p>
    <w:p w14:paraId="60BE8F9C" w14:textId="2D2CE7A9" w:rsidR="00AB479C" w:rsidRPr="003D3ABC" w:rsidRDefault="004577DA" w:rsidP="00AB479C">
      <w:pPr>
        <w:pStyle w:val="RTc"/>
      </w:pPr>
      <w:r>
        <w:t>Таблица 16</w:t>
      </w:r>
      <w:r w:rsidR="00AB479C">
        <w:t xml:space="preserve">. </w:t>
      </w:r>
      <w:r>
        <w:t xml:space="preserve"> Дополнительные требования к</w:t>
      </w:r>
      <w:r w:rsidRPr="003D3ABC">
        <w:t xml:space="preserve"> формировани</w:t>
      </w:r>
      <w:r>
        <w:t>ю</w:t>
      </w:r>
      <w:r w:rsidRPr="003D3ABC">
        <w:t xml:space="preserve"> файла заявления attach.xml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5103"/>
        <w:gridCol w:w="1701"/>
        <w:gridCol w:w="5492"/>
      </w:tblGrid>
      <w:tr w:rsidR="00AB479C" w:rsidRPr="00D006E6" w14:paraId="6BD12FA2" w14:textId="77777777" w:rsidTr="00AB479C">
        <w:trPr>
          <w:tblHeader/>
        </w:trPr>
        <w:tc>
          <w:tcPr>
            <w:tcW w:w="2263" w:type="dxa"/>
            <w:shd w:val="clear" w:color="auto" w:fill="FFFFFF" w:themeFill="background1"/>
            <w:vAlign w:val="center"/>
          </w:tcPr>
          <w:p w14:paraId="09982C17" w14:textId="77777777" w:rsidR="00AB479C" w:rsidRPr="00D006E6" w:rsidRDefault="00AB479C" w:rsidP="00AB479C">
            <w:pPr>
              <w:pStyle w:val="RTf6"/>
            </w:pPr>
            <w:r w:rsidRPr="00D006E6">
              <w:t>Наименование поля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2DE02EB8" w14:textId="77777777" w:rsidR="00AB479C" w:rsidRPr="00D006E6" w:rsidRDefault="00AB479C" w:rsidP="00AB479C">
            <w:pPr>
              <w:pStyle w:val="RTf6"/>
              <w:rPr>
                <w:lang w:val="en-US"/>
              </w:rPr>
            </w:pPr>
            <w:r>
              <w:t>Атрибут</w:t>
            </w:r>
            <w:r w:rsidRPr="00D006E6">
              <w:t xml:space="preserve"> </w:t>
            </w:r>
            <w:r w:rsidRPr="00D006E6">
              <w:rPr>
                <w:lang w:val="en-US"/>
              </w:rPr>
              <w:t>XML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C6D23CF" w14:textId="77777777" w:rsidR="00AB479C" w:rsidRPr="00D006E6" w:rsidRDefault="00AB479C" w:rsidP="00AB479C">
            <w:pPr>
              <w:pStyle w:val="RTf6"/>
            </w:pPr>
            <w:r w:rsidRPr="00D006E6">
              <w:t>Значения, ограничения</w:t>
            </w:r>
          </w:p>
        </w:tc>
        <w:tc>
          <w:tcPr>
            <w:tcW w:w="5492" w:type="dxa"/>
            <w:shd w:val="clear" w:color="auto" w:fill="FFFFFF" w:themeFill="background1"/>
            <w:vAlign w:val="center"/>
          </w:tcPr>
          <w:p w14:paraId="5203834E" w14:textId="77777777" w:rsidR="00AB479C" w:rsidRPr="00D006E6" w:rsidRDefault="00AB479C" w:rsidP="00AB479C">
            <w:pPr>
              <w:pStyle w:val="RTf6"/>
            </w:pPr>
            <w:r w:rsidRPr="00D006E6">
              <w:t>Форматно-логический контроль</w:t>
            </w:r>
          </w:p>
        </w:tc>
      </w:tr>
      <w:tr w:rsidR="00AB479C" w:rsidRPr="00CC7CE8" w14:paraId="544F78CF" w14:textId="77777777" w:rsidTr="00AB479C">
        <w:tc>
          <w:tcPr>
            <w:tcW w:w="2263" w:type="dxa"/>
          </w:tcPr>
          <w:p w14:paraId="531D540F" w14:textId="77777777" w:rsidR="00AB479C" w:rsidRPr="00E35AC6" w:rsidRDefault="00AB479C" w:rsidP="00AB479C">
            <w:pPr>
              <w:pStyle w:val="RTf5"/>
            </w:pPr>
            <w:r w:rsidRPr="00E35AC6">
              <w:t>Номер заявления на ЕПГУ</w:t>
            </w:r>
          </w:p>
        </w:tc>
        <w:tc>
          <w:tcPr>
            <w:tcW w:w="5103" w:type="dxa"/>
          </w:tcPr>
          <w:p w14:paraId="149E73FE" w14:textId="77777777" w:rsidR="00AB479C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/types:orderId</w:t>
            </w:r>
          </w:p>
          <w:p w14:paraId="272EA72E" w14:textId="7DB14484" w:rsidR="0036381F" w:rsidRPr="00A00EB7" w:rsidRDefault="0036381F" w:rsidP="00AB479C">
            <w:pPr>
              <w:pStyle w:val="RTf5"/>
              <w:rPr>
                <w:lang w:val="en-US"/>
              </w:rPr>
            </w:pPr>
          </w:p>
        </w:tc>
        <w:tc>
          <w:tcPr>
            <w:tcW w:w="1701" w:type="dxa"/>
          </w:tcPr>
          <w:p w14:paraId="43D0607C" w14:textId="77777777" w:rsidR="00AB479C" w:rsidRPr="00E35AC6" w:rsidRDefault="00AB479C" w:rsidP="00AB479C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</w:tcPr>
          <w:p w14:paraId="2C12478B" w14:textId="77777777" w:rsidR="00AB479C" w:rsidRPr="00E35AC6" w:rsidRDefault="00AB479C" w:rsidP="00AB479C">
            <w:pPr>
              <w:pStyle w:val="RTf5"/>
            </w:pPr>
            <w:r w:rsidRPr="00E35AC6">
              <w:t>Заполняется значением, формируемым ЕПГУ</w:t>
            </w:r>
          </w:p>
        </w:tc>
      </w:tr>
      <w:tr w:rsidR="00AB479C" w:rsidRPr="00CC7CE8" w14:paraId="1BB29D47" w14:textId="77777777" w:rsidTr="00AB479C">
        <w:tc>
          <w:tcPr>
            <w:tcW w:w="2263" w:type="dxa"/>
          </w:tcPr>
          <w:p w14:paraId="07DA8AD3" w14:textId="77777777" w:rsidR="00AB479C" w:rsidRPr="00E35AC6" w:rsidRDefault="00AB479C" w:rsidP="00AB479C">
            <w:pPr>
              <w:pStyle w:val="RTf5"/>
            </w:pPr>
            <w:r w:rsidRPr="00E35AC6">
              <w:t>Код услуги</w:t>
            </w:r>
          </w:p>
        </w:tc>
        <w:tc>
          <w:tcPr>
            <w:tcW w:w="5103" w:type="dxa"/>
          </w:tcPr>
          <w:p w14:paraId="660C6A29" w14:textId="4C70D09A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/types:serviceCode</w:t>
            </w:r>
          </w:p>
        </w:tc>
        <w:tc>
          <w:tcPr>
            <w:tcW w:w="1701" w:type="dxa"/>
          </w:tcPr>
          <w:p w14:paraId="055198DD" w14:textId="77777777" w:rsidR="00AB479C" w:rsidRPr="00E35AC6" w:rsidRDefault="00AB479C" w:rsidP="00AB479C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</w:tcPr>
          <w:p w14:paraId="26621454" w14:textId="77777777" w:rsidR="00AB479C" w:rsidRPr="00E35AC6" w:rsidRDefault="00AB479C" w:rsidP="00AB479C">
            <w:pPr>
              <w:pStyle w:val="RTf5"/>
            </w:pPr>
            <w:r w:rsidRPr="00E35AC6">
              <w:t>Заполняется значением «10000000585»</w:t>
            </w:r>
          </w:p>
        </w:tc>
      </w:tr>
      <w:tr w:rsidR="00AB479C" w:rsidRPr="00CC7CE8" w14:paraId="54114224" w14:textId="77777777" w:rsidTr="00AB479C">
        <w:tc>
          <w:tcPr>
            <w:tcW w:w="2263" w:type="dxa"/>
          </w:tcPr>
          <w:p w14:paraId="2E488090" w14:textId="77777777" w:rsidR="00AB479C" w:rsidRPr="00E35AC6" w:rsidRDefault="00AB479C" w:rsidP="00AB479C">
            <w:pPr>
              <w:pStyle w:val="RTf5"/>
            </w:pPr>
            <w:r w:rsidRPr="00E35AC6">
              <w:t>Код процедуры</w:t>
            </w:r>
          </w:p>
        </w:tc>
        <w:tc>
          <w:tcPr>
            <w:tcW w:w="5103" w:type="dxa"/>
          </w:tcPr>
          <w:p w14:paraId="2E78F100" w14:textId="4B5B3040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/types:procedureCode</w:t>
            </w:r>
          </w:p>
        </w:tc>
        <w:tc>
          <w:tcPr>
            <w:tcW w:w="1701" w:type="dxa"/>
          </w:tcPr>
          <w:p w14:paraId="70C25AEC" w14:textId="77777777" w:rsidR="00AB479C" w:rsidRPr="00E35AC6" w:rsidRDefault="00AB479C" w:rsidP="00AB479C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</w:tcPr>
          <w:p w14:paraId="6B270C56" w14:textId="1DCF952C" w:rsidR="00AB479C" w:rsidRPr="00E35AC6" w:rsidRDefault="00AB479C" w:rsidP="00246D05">
            <w:pPr>
              <w:pStyle w:val="RTf5"/>
            </w:pPr>
            <w:r w:rsidRPr="00E35AC6">
              <w:t>Заполняется значением «00</w:t>
            </w:r>
            <w:r w:rsidR="00246D05">
              <w:t>3</w:t>
            </w:r>
            <w:r w:rsidRPr="00E35AC6">
              <w:t>»</w:t>
            </w:r>
          </w:p>
        </w:tc>
      </w:tr>
      <w:tr w:rsidR="00AB479C" w:rsidRPr="00CC7CE8" w14:paraId="5D7442A7" w14:textId="77777777" w:rsidTr="00AB479C">
        <w:tc>
          <w:tcPr>
            <w:tcW w:w="2263" w:type="dxa"/>
          </w:tcPr>
          <w:p w14:paraId="35234582" w14:textId="77777777" w:rsidR="00AB479C" w:rsidRPr="00E35AC6" w:rsidRDefault="00AB479C" w:rsidP="00AB479C">
            <w:pPr>
              <w:pStyle w:val="RTf5"/>
            </w:pPr>
            <w:r w:rsidRPr="00E35AC6">
              <w:t>Тип заявителя</w:t>
            </w:r>
          </w:p>
        </w:tc>
        <w:tc>
          <w:tcPr>
            <w:tcW w:w="5103" w:type="dxa"/>
          </w:tcPr>
          <w:p w14:paraId="252E4B51" w14:textId="14DD9755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/types:userType</w:t>
            </w:r>
          </w:p>
        </w:tc>
        <w:tc>
          <w:tcPr>
            <w:tcW w:w="1701" w:type="dxa"/>
          </w:tcPr>
          <w:p w14:paraId="7C0C3A03" w14:textId="77777777" w:rsidR="00AB479C" w:rsidRPr="00E35AC6" w:rsidRDefault="00AB479C" w:rsidP="00AB479C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</w:tcPr>
          <w:p w14:paraId="163A8104" w14:textId="5F84C6D5" w:rsidR="00AB479C" w:rsidRPr="00E35AC6" w:rsidRDefault="00AB479C" w:rsidP="0036381F">
            <w:pPr>
              <w:pStyle w:val="RTf5"/>
            </w:pPr>
            <w:r w:rsidRPr="00E35AC6">
              <w:t xml:space="preserve">Заполняется значением </w:t>
            </w:r>
            <w:r w:rsidR="0036381F">
              <w:t>«LEGAL»</w:t>
            </w:r>
          </w:p>
        </w:tc>
      </w:tr>
      <w:tr w:rsidR="00AB479C" w:rsidRPr="00CC7CE8" w14:paraId="7247CD77" w14:textId="77777777" w:rsidTr="00AB479C">
        <w:tc>
          <w:tcPr>
            <w:tcW w:w="2263" w:type="dxa"/>
          </w:tcPr>
          <w:p w14:paraId="502DF674" w14:textId="77777777" w:rsidR="00AB479C" w:rsidRPr="00E35AC6" w:rsidRDefault="00AB479C" w:rsidP="00AB479C">
            <w:pPr>
              <w:pStyle w:val="RTf5"/>
            </w:pPr>
            <w:r w:rsidRPr="00E35AC6">
              <w:t>Код поставщика</w:t>
            </w:r>
          </w:p>
        </w:tc>
        <w:tc>
          <w:tcPr>
            <w:tcW w:w="5103" w:type="dxa"/>
          </w:tcPr>
          <w:p w14:paraId="0E54AEAA" w14:textId="5D0A1841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/types:supplierInfo</w:t>
            </w:r>
          </w:p>
        </w:tc>
        <w:tc>
          <w:tcPr>
            <w:tcW w:w="1701" w:type="dxa"/>
          </w:tcPr>
          <w:p w14:paraId="61BD6029" w14:textId="77777777" w:rsidR="00AB479C" w:rsidRPr="00E35AC6" w:rsidRDefault="00AB479C" w:rsidP="00AB479C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</w:tcPr>
          <w:p w14:paraId="391EEBC6" w14:textId="77777777" w:rsidR="00AB479C" w:rsidRPr="00E35AC6" w:rsidRDefault="00AB479C" w:rsidP="00AB479C">
            <w:pPr>
              <w:pStyle w:val="RTf5"/>
            </w:pPr>
            <w:r w:rsidRPr="00E35AC6">
              <w:t>Заполняется значением «0000000000000105»</w:t>
            </w:r>
          </w:p>
        </w:tc>
      </w:tr>
      <w:tr w:rsidR="004321AA" w:rsidRPr="00662238" w14:paraId="07E273B0" w14:textId="77777777" w:rsidTr="009D77BE">
        <w:tc>
          <w:tcPr>
            <w:tcW w:w="2263" w:type="dxa"/>
          </w:tcPr>
          <w:p w14:paraId="47A23375" w14:textId="77777777" w:rsidR="004321AA" w:rsidRPr="00E35AC6" w:rsidRDefault="004321AA" w:rsidP="004321AA">
            <w:pPr>
              <w:pStyle w:val="RTf5"/>
            </w:pPr>
            <w:r w:rsidRPr="00E35AC6">
              <w:t>Тип органа обращения</w:t>
            </w:r>
          </w:p>
        </w:tc>
        <w:tc>
          <w:tcPr>
            <w:tcW w:w="5103" w:type="dxa"/>
          </w:tcPr>
          <w:p w14:paraId="349CF8A1" w14:textId="39AED548" w:rsidR="004321AA" w:rsidRPr="00A00EB7" w:rsidRDefault="004321AA" w:rsidP="004321AA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/types:subdivision/types:type</w:t>
            </w:r>
          </w:p>
        </w:tc>
        <w:tc>
          <w:tcPr>
            <w:tcW w:w="1701" w:type="dxa"/>
          </w:tcPr>
          <w:p w14:paraId="04FB0C43" w14:textId="77777777" w:rsidR="004321AA" w:rsidRPr="00E35AC6" w:rsidRDefault="004321AA" w:rsidP="004321AA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2E121CAA" w14:textId="2400285E" w:rsidR="004321AA" w:rsidRPr="00E35AC6" w:rsidRDefault="004321AA" w:rsidP="004321AA">
            <w:pPr>
              <w:pStyle w:val="RTf5"/>
            </w:pPr>
            <w:r w:rsidRPr="003E1527">
              <w:t>Заполняется значением «</w:t>
            </w:r>
            <w:r w:rsidRPr="003E1527">
              <w:rPr>
                <w:highlight w:val="white"/>
              </w:rPr>
              <w:t>officialOrgan.fms</w:t>
            </w:r>
            <w:r w:rsidRPr="003E1527">
              <w:t>»</w:t>
            </w:r>
          </w:p>
        </w:tc>
      </w:tr>
      <w:tr w:rsidR="008F1472" w:rsidRPr="00662238" w14:paraId="1B3DC366" w14:textId="77777777" w:rsidTr="009D77BE">
        <w:tc>
          <w:tcPr>
            <w:tcW w:w="2263" w:type="dxa"/>
          </w:tcPr>
          <w:p w14:paraId="157CD6D2" w14:textId="77777777" w:rsidR="008F1472" w:rsidRPr="00E35AC6" w:rsidRDefault="008F1472" w:rsidP="008F1472">
            <w:pPr>
              <w:pStyle w:val="RTf5"/>
            </w:pPr>
            <w:r w:rsidRPr="00E35AC6">
              <w:t>Код органа (справочник)</w:t>
            </w:r>
          </w:p>
        </w:tc>
        <w:tc>
          <w:tcPr>
            <w:tcW w:w="5103" w:type="dxa"/>
          </w:tcPr>
          <w:p w14:paraId="7149EC62" w14:textId="3C9E6687" w:rsidR="008F1472" w:rsidRPr="00A00EB7" w:rsidRDefault="008F1472" w:rsidP="008F1472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/types:subdivision/types:code</w:t>
            </w:r>
          </w:p>
        </w:tc>
        <w:tc>
          <w:tcPr>
            <w:tcW w:w="1701" w:type="dxa"/>
          </w:tcPr>
          <w:p w14:paraId="3BFE7159" w14:textId="77777777" w:rsidR="008F1472" w:rsidRPr="00E35AC6" w:rsidRDefault="008F1472" w:rsidP="008F1472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2B4F4604" w14:textId="7A3EB8D0" w:rsidR="008F1472" w:rsidRPr="00E35AC6" w:rsidRDefault="008F1472" w:rsidP="008F1472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 w:rsidRPr="000A19FF">
              <w:rPr>
                <w:shd w:val="clear" w:color="auto" w:fill="FFFFFF" w:themeFill="background1"/>
              </w:rPr>
              <w:t xml:space="preserve">«recordId» </w:t>
            </w:r>
            <w:r>
              <w:t>справочника ЕСНСИ «</w:t>
            </w:r>
            <w:r w:rsidR="00160E59" w:rsidRPr="00160E59">
              <w:t>ЕИР РМУ. Справочник офисов</w:t>
            </w:r>
            <w:r>
              <w:t>» (</w:t>
            </w:r>
            <w:r w:rsidR="00160E59">
              <w:rPr>
                <w:lang w:val="en-US"/>
              </w:rPr>
              <w:t>MVDR23_OFFICE</w:t>
            </w:r>
            <w:r>
              <w:t>)</w:t>
            </w:r>
          </w:p>
        </w:tc>
      </w:tr>
      <w:tr w:rsidR="008F1472" w:rsidRPr="00662238" w14:paraId="5BB053C4" w14:textId="77777777" w:rsidTr="009D77BE">
        <w:tc>
          <w:tcPr>
            <w:tcW w:w="2263" w:type="dxa"/>
          </w:tcPr>
          <w:p w14:paraId="2B7DDF85" w14:textId="77777777" w:rsidR="008F1472" w:rsidRPr="00E35AC6" w:rsidRDefault="008F1472" w:rsidP="008F1472">
            <w:pPr>
              <w:pStyle w:val="RTf5"/>
            </w:pPr>
            <w:r w:rsidRPr="00E35AC6">
              <w:t>Наименование органа</w:t>
            </w:r>
          </w:p>
        </w:tc>
        <w:tc>
          <w:tcPr>
            <w:tcW w:w="5103" w:type="dxa"/>
          </w:tcPr>
          <w:p w14:paraId="16F4C564" w14:textId="7FD1E390" w:rsidR="008F1472" w:rsidRPr="00A00EB7" w:rsidRDefault="008F1472" w:rsidP="008F1472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/types:subdivision/types:name</w:t>
            </w:r>
          </w:p>
        </w:tc>
        <w:tc>
          <w:tcPr>
            <w:tcW w:w="1701" w:type="dxa"/>
          </w:tcPr>
          <w:p w14:paraId="47453929" w14:textId="77777777" w:rsidR="008F1472" w:rsidRPr="00E35AC6" w:rsidRDefault="008F1472" w:rsidP="008F1472">
            <w:pPr>
              <w:pStyle w:val="RTf5"/>
            </w:pPr>
            <w:r w:rsidRPr="00E35AC6">
              <w:t>-</w:t>
            </w:r>
          </w:p>
        </w:tc>
        <w:tc>
          <w:tcPr>
            <w:tcW w:w="5492" w:type="dxa"/>
            <w:vAlign w:val="center"/>
          </w:tcPr>
          <w:p w14:paraId="45AEBDB3" w14:textId="468796BC" w:rsidR="008F1472" w:rsidRPr="00E35AC6" w:rsidRDefault="008F1472" w:rsidP="008F1472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>
              <w:rPr>
                <w:shd w:val="clear" w:color="auto" w:fill="FFFFFF" w:themeFill="background1"/>
              </w:rPr>
              <w:t>«</w:t>
            </w:r>
            <w:r w:rsidR="00246D05" w:rsidRPr="00246D05">
              <w:rPr>
                <w:shd w:val="clear" w:color="auto" w:fill="FFFFFF" w:themeFill="background1"/>
                <w:lang w:val="en-US"/>
              </w:rPr>
              <w:t>departmentname</w:t>
            </w:r>
            <w:r>
              <w:rPr>
                <w:shd w:val="clear" w:color="auto" w:fill="FFFFFF" w:themeFill="background1"/>
              </w:rPr>
              <w:t>»</w:t>
            </w:r>
            <w:r w:rsidRPr="00B52D9E">
              <w:t xml:space="preserve"> </w:t>
            </w:r>
            <w:r>
              <w:t>справочника ЕСНСИ «</w:t>
            </w:r>
            <w:r w:rsidR="00160E59" w:rsidRPr="00160E59">
              <w:t>ЕИР РМУ. Справочник офисов</w:t>
            </w:r>
            <w:r>
              <w:t>» (</w:t>
            </w:r>
            <w:r w:rsidR="00160E59">
              <w:rPr>
                <w:lang w:val="en-US"/>
              </w:rPr>
              <w:t>MVDR</w:t>
            </w:r>
            <w:r w:rsidR="00160E59" w:rsidRPr="00050EF0">
              <w:t>23_</w:t>
            </w:r>
            <w:r w:rsidR="00160E59">
              <w:rPr>
                <w:lang w:val="en-US"/>
              </w:rPr>
              <w:t>OFFICE</w:t>
            </w:r>
            <w:r>
              <w:t>)</w:t>
            </w:r>
          </w:p>
        </w:tc>
      </w:tr>
      <w:tr w:rsidR="00656DF6" w:rsidRPr="00CC7CE8" w14:paraId="6225AF1F" w14:textId="77777777" w:rsidTr="00C524FF">
        <w:tc>
          <w:tcPr>
            <w:tcW w:w="2263" w:type="dxa"/>
          </w:tcPr>
          <w:p w14:paraId="5F49312D" w14:textId="77777777" w:rsidR="00656DF6" w:rsidRPr="0036381F" w:rsidRDefault="00656DF6" w:rsidP="00656DF6">
            <w:pPr>
              <w:pStyle w:val="RTf5"/>
            </w:pPr>
            <w:r w:rsidRPr="0036381F">
              <w:t>Код ОКВЭД, ко которому нанят ИГ</w:t>
            </w:r>
          </w:p>
        </w:tc>
        <w:tc>
          <w:tcPr>
            <w:tcW w:w="5103" w:type="dxa"/>
          </w:tcPr>
          <w:p w14:paraId="15F07A78" w14:textId="30ECFEAF" w:rsidR="00656DF6" w:rsidRPr="0036235E" w:rsidRDefault="00656DF6" w:rsidP="00656DF6">
            <w:pPr>
              <w:pStyle w:val="RTf5"/>
              <w:rPr>
                <w:lang w:val="en-US"/>
              </w:rPr>
            </w:pPr>
            <w:r w:rsidRPr="0036235E">
              <w:rPr>
                <w:lang w:val="en-US"/>
              </w:rPr>
              <w:t>/ns1:EPGURequest/types:wageNotification/types:okved2</w:t>
            </w:r>
          </w:p>
        </w:tc>
        <w:tc>
          <w:tcPr>
            <w:tcW w:w="1701" w:type="dxa"/>
          </w:tcPr>
          <w:p w14:paraId="45970F61" w14:textId="2ABD03CE" w:rsidR="00656DF6" w:rsidRPr="0036381F" w:rsidRDefault="00656DF6" w:rsidP="00656DF6">
            <w:pPr>
              <w:pStyle w:val="RTf5"/>
            </w:pPr>
            <w:r w:rsidRPr="0036381F">
              <w:t>-</w:t>
            </w:r>
          </w:p>
        </w:tc>
        <w:tc>
          <w:tcPr>
            <w:tcW w:w="5492" w:type="dxa"/>
            <w:vAlign w:val="center"/>
          </w:tcPr>
          <w:p w14:paraId="4F35E882" w14:textId="58E639AF" w:rsidR="00656DF6" w:rsidRPr="0036381F" w:rsidRDefault="00656DF6" w:rsidP="00656DF6">
            <w:pPr>
              <w:pStyle w:val="RTf5"/>
            </w:pPr>
            <w:r>
              <w:t>Атрибут «</w:t>
            </w:r>
            <w:r w:rsidRPr="003E1527">
              <w:t>Код</w:t>
            </w:r>
            <w:r>
              <w:t>» справочника ЕСНСИ «</w:t>
            </w:r>
            <w:r w:rsidRPr="003E1527">
              <w:t>ОКВЭД</w:t>
            </w:r>
            <w:r>
              <w:t>» (</w:t>
            </w:r>
            <w:r w:rsidRPr="003E1527">
              <w:rPr>
                <w:lang w:val="en-US"/>
              </w:rPr>
              <w:t>okved</w:t>
            </w:r>
            <w:r w:rsidRPr="006F6A5C">
              <w:t>_</w:t>
            </w:r>
            <w:r w:rsidRPr="003E1527">
              <w:rPr>
                <w:lang w:val="en-US"/>
              </w:rPr>
              <w:t>rot</w:t>
            </w:r>
            <w:r>
              <w:t>)</w:t>
            </w:r>
          </w:p>
        </w:tc>
      </w:tr>
      <w:tr w:rsidR="00656DF6" w:rsidRPr="00CC7CE8" w14:paraId="145CB625" w14:textId="77777777" w:rsidTr="00C524FF">
        <w:tc>
          <w:tcPr>
            <w:tcW w:w="2263" w:type="dxa"/>
          </w:tcPr>
          <w:p w14:paraId="5ABC27AE" w14:textId="77777777" w:rsidR="00656DF6" w:rsidRPr="004272D7" w:rsidRDefault="00656DF6" w:rsidP="00656DF6">
            <w:pPr>
              <w:pStyle w:val="RTf5"/>
            </w:pPr>
            <w:r w:rsidRPr="004272D7">
              <w:t>Статус работодателя</w:t>
            </w:r>
          </w:p>
        </w:tc>
        <w:tc>
          <w:tcPr>
            <w:tcW w:w="5103" w:type="dxa"/>
          </w:tcPr>
          <w:p w14:paraId="7F4B1BDE" w14:textId="2572AEF2" w:rsidR="00656DF6" w:rsidRPr="004272D7" w:rsidRDefault="00656DF6" w:rsidP="00656DF6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/types:EmployerCategory</w:t>
            </w:r>
          </w:p>
        </w:tc>
        <w:tc>
          <w:tcPr>
            <w:tcW w:w="1701" w:type="dxa"/>
          </w:tcPr>
          <w:p w14:paraId="7F7915CC" w14:textId="77777777" w:rsidR="00656DF6" w:rsidRPr="004272D7" w:rsidRDefault="00656DF6" w:rsidP="00656DF6">
            <w:pPr>
              <w:pStyle w:val="RTf5"/>
            </w:pPr>
            <w:r w:rsidRPr="004272D7">
              <w:t>-</w:t>
            </w:r>
          </w:p>
        </w:tc>
        <w:tc>
          <w:tcPr>
            <w:tcW w:w="5492" w:type="dxa"/>
            <w:vAlign w:val="center"/>
          </w:tcPr>
          <w:p w14:paraId="63462094" w14:textId="3935311F" w:rsidR="00656DF6" w:rsidRPr="004272D7" w:rsidRDefault="00CF5956" w:rsidP="00656DF6">
            <w:pPr>
              <w:pStyle w:val="RTf5"/>
              <w:rPr>
                <w:highlight w:val="yellow"/>
              </w:rPr>
            </w:pPr>
            <w:r>
              <w:t xml:space="preserve">Атрибут </w:t>
            </w:r>
            <w:r w:rsidR="00656DF6">
              <w:t>«</w:t>
            </w:r>
            <w:r w:rsidR="00656DF6" w:rsidRPr="00B368FD">
              <w:t>recordId</w:t>
            </w:r>
            <w:r w:rsidR="00656DF6">
              <w:t xml:space="preserve">» </w:t>
            </w:r>
            <w:r w:rsidR="00656DF6" w:rsidRPr="004272D7">
              <w:t xml:space="preserve">справочника </w:t>
            </w:r>
            <w:r w:rsidR="00656DF6">
              <w:t>ЕСНСИ «</w:t>
            </w:r>
            <w:r w:rsidR="00656DF6" w:rsidRPr="00656DF6">
              <w:t>Трудовые уведомления. Статусы работодателя по выплате ВКС</w:t>
            </w:r>
            <w:r w:rsidR="00656DF6">
              <w:t>» (</w:t>
            </w:r>
            <w:r w:rsidR="00656DF6" w:rsidRPr="00656DF6">
              <w:t>MVDR23_TU_EMPLOYER_STATUS_HQS</w:t>
            </w:r>
            <w:r w:rsidR="00656DF6">
              <w:t>)</w:t>
            </w:r>
          </w:p>
        </w:tc>
      </w:tr>
      <w:tr w:rsidR="00AB479C" w:rsidRPr="00CC7CE8" w14:paraId="6611A759" w14:textId="77777777" w:rsidTr="00AB479C">
        <w:tc>
          <w:tcPr>
            <w:tcW w:w="2263" w:type="dxa"/>
          </w:tcPr>
          <w:p w14:paraId="43C45DE4" w14:textId="77777777" w:rsidR="00AB479C" w:rsidRPr="004272D7" w:rsidRDefault="00AB479C" w:rsidP="00AB479C">
            <w:pPr>
              <w:pStyle w:val="RTf5"/>
            </w:pPr>
            <w:r w:rsidRPr="004272D7">
              <w:rPr>
                <w:highlight w:val="white"/>
              </w:rPr>
              <w:t>Контактный телефон работодателя</w:t>
            </w:r>
          </w:p>
        </w:tc>
        <w:tc>
          <w:tcPr>
            <w:tcW w:w="5103" w:type="dxa"/>
          </w:tcPr>
          <w:p w14:paraId="5F52D35C" w14:textId="261B4F77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/types:contactPhone</w:t>
            </w:r>
          </w:p>
        </w:tc>
        <w:tc>
          <w:tcPr>
            <w:tcW w:w="1701" w:type="dxa"/>
          </w:tcPr>
          <w:p w14:paraId="078360F8" w14:textId="77777777" w:rsidR="00AB479C" w:rsidRPr="004272D7" w:rsidRDefault="00AB479C" w:rsidP="00AB479C">
            <w:pPr>
              <w:pStyle w:val="RTf5"/>
            </w:pPr>
            <w:r w:rsidRPr="004272D7">
              <w:t>10</w:t>
            </w:r>
            <w:r>
              <w:rPr>
                <w:lang w:val="en-US"/>
              </w:rPr>
              <w:t xml:space="preserve"> </w:t>
            </w:r>
            <w:r>
              <w:t>символов</w:t>
            </w:r>
          </w:p>
        </w:tc>
        <w:tc>
          <w:tcPr>
            <w:tcW w:w="5492" w:type="dxa"/>
          </w:tcPr>
          <w:p w14:paraId="562BB6D3" w14:textId="77777777" w:rsidR="00AB479C" w:rsidRPr="004272D7" w:rsidRDefault="00AB479C" w:rsidP="00AB479C">
            <w:pPr>
              <w:pStyle w:val="RTf5"/>
            </w:pPr>
            <w:r>
              <w:rPr>
                <w:highlight w:val="white"/>
              </w:rPr>
              <w:t>Номер телефона в РФ</w:t>
            </w:r>
            <w:r w:rsidRPr="004272D7">
              <w:rPr>
                <w:highlight w:val="white"/>
              </w:rPr>
              <w:t xml:space="preserve"> в десятизначном формате</w:t>
            </w:r>
            <w:r>
              <w:t>, только цифры</w:t>
            </w:r>
          </w:p>
        </w:tc>
      </w:tr>
      <w:tr w:rsidR="00AB479C" w:rsidRPr="004272D7" w14:paraId="2FAD9D9B" w14:textId="77777777" w:rsidTr="00AB479C">
        <w:tc>
          <w:tcPr>
            <w:tcW w:w="2263" w:type="dxa"/>
          </w:tcPr>
          <w:p w14:paraId="4E4DF459" w14:textId="77777777" w:rsidR="00AB479C" w:rsidRPr="004272D7" w:rsidRDefault="00AB479C" w:rsidP="00AB479C">
            <w:pPr>
              <w:pStyle w:val="RTf5"/>
            </w:pPr>
            <w:r w:rsidRPr="004272D7">
              <w:lastRenderedPageBreak/>
              <w:t>Фамилия иностранного работника</w:t>
            </w:r>
          </w:p>
        </w:tc>
        <w:tc>
          <w:tcPr>
            <w:tcW w:w="5103" w:type="dxa"/>
          </w:tcPr>
          <w:p w14:paraId="1FA3CD34" w14:textId="05B74376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/types:Worker/types:FioWithLatin/smev:FamilyName</w:t>
            </w:r>
          </w:p>
        </w:tc>
        <w:tc>
          <w:tcPr>
            <w:tcW w:w="1701" w:type="dxa"/>
          </w:tcPr>
          <w:p w14:paraId="6A0419AE" w14:textId="77777777" w:rsidR="00AB479C" w:rsidRPr="004272D7" w:rsidRDefault="00AB479C" w:rsidP="00AB479C">
            <w:pPr>
              <w:pStyle w:val="RTf5"/>
            </w:pPr>
            <w:r>
              <w:t xml:space="preserve">До </w:t>
            </w:r>
            <w:r w:rsidRPr="004272D7">
              <w:t>100 символов</w:t>
            </w:r>
          </w:p>
        </w:tc>
        <w:tc>
          <w:tcPr>
            <w:tcW w:w="5492" w:type="dxa"/>
          </w:tcPr>
          <w:p w14:paraId="3A5A2797" w14:textId="77777777" w:rsidR="00AB479C" w:rsidRPr="004272D7" w:rsidRDefault="00AB479C" w:rsidP="00AB479C">
            <w:pPr>
              <w:pStyle w:val="RTf5"/>
            </w:pPr>
            <w:r>
              <w:t>Допустимы</w:t>
            </w:r>
            <w:r w:rsidRPr="004272D7">
              <w:t xml:space="preserve"> символы кириллицы, пробел, дефис, запятые, точки, слэш, круглые скобки, апо</w:t>
            </w:r>
            <w:r>
              <w:t>строф, арабские и римские цифры</w:t>
            </w:r>
            <w:r w:rsidRPr="004272D7">
              <w:t>. Первый символ - буква</w:t>
            </w:r>
          </w:p>
        </w:tc>
      </w:tr>
      <w:tr w:rsidR="00AB479C" w:rsidRPr="004272D7" w14:paraId="4CA4D8F9" w14:textId="77777777" w:rsidTr="00AB479C">
        <w:tc>
          <w:tcPr>
            <w:tcW w:w="2263" w:type="dxa"/>
          </w:tcPr>
          <w:p w14:paraId="3283FD4E" w14:textId="77777777" w:rsidR="00AB479C" w:rsidRPr="004272D7" w:rsidRDefault="00AB479C" w:rsidP="00AB479C">
            <w:pPr>
              <w:pStyle w:val="RTf5"/>
            </w:pPr>
            <w:r w:rsidRPr="004272D7">
              <w:t>Имя иностранного работника</w:t>
            </w:r>
          </w:p>
        </w:tc>
        <w:tc>
          <w:tcPr>
            <w:tcW w:w="5103" w:type="dxa"/>
          </w:tcPr>
          <w:p w14:paraId="0C996372" w14:textId="3D9D070D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/types:Worker/types:FioWithLatin/smev:FirstName</w:t>
            </w:r>
          </w:p>
        </w:tc>
        <w:tc>
          <w:tcPr>
            <w:tcW w:w="1701" w:type="dxa"/>
          </w:tcPr>
          <w:p w14:paraId="7388B22D" w14:textId="77777777" w:rsidR="00AB479C" w:rsidRPr="004272D7" w:rsidRDefault="00AB479C" w:rsidP="00AB479C">
            <w:pPr>
              <w:pStyle w:val="RTf5"/>
            </w:pPr>
            <w:r>
              <w:t xml:space="preserve">До </w:t>
            </w:r>
            <w:r w:rsidRPr="004272D7">
              <w:t>50 символов</w:t>
            </w:r>
          </w:p>
        </w:tc>
        <w:tc>
          <w:tcPr>
            <w:tcW w:w="5492" w:type="dxa"/>
          </w:tcPr>
          <w:p w14:paraId="5E28572A" w14:textId="77777777" w:rsidR="00AB479C" w:rsidRPr="004272D7" w:rsidRDefault="00AB479C" w:rsidP="00AB479C">
            <w:pPr>
              <w:pStyle w:val="RTf5"/>
            </w:pPr>
            <w:r w:rsidRPr="004272D7">
              <w:t>Допустимы символы кириллицы, пробел, дефис, запятые, точки, слэш, круглые скобки, апостроф, арабские и римские цифры. Первый символ - буква</w:t>
            </w:r>
          </w:p>
        </w:tc>
      </w:tr>
      <w:tr w:rsidR="00AB479C" w:rsidRPr="004272D7" w14:paraId="0BDA36DA" w14:textId="77777777" w:rsidTr="00AB479C">
        <w:tc>
          <w:tcPr>
            <w:tcW w:w="2263" w:type="dxa"/>
          </w:tcPr>
          <w:p w14:paraId="6B24A5D1" w14:textId="77777777" w:rsidR="00AB479C" w:rsidRPr="00E04FCC" w:rsidRDefault="00AB479C" w:rsidP="00AB479C">
            <w:pPr>
              <w:pStyle w:val="RTf5"/>
            </w:pPr>
            <w:r w:rsidRPr="00E04FCC">
              <w:t>Отчество иностранного работника</w:t>
            </w:r>
          </w:p>
        </w:tc>
        <w:tc>
          <w:tcPr>
            <w:tcW w:w="5103" w:type="dxa"/>
          </w:tcPr>
          <w:p w14:paraId="77FA2933" w14:textId="2AB5B02C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/types:Worker/types:FioWithLatin/smev:Patronymic</w:t>
            </w:r>
          </w:p>
        </w:tc>
        <w:tc>
          <w:tcPr>
            <w:tcW w:w="1701" w:type="dxa"/>
          </w:tcPr>
          <w:p w14:paraId="530B877B" w14:textId="77777777" w:rsidR="00AB479C" w:rsidRPr="00E04FCC" w:rsidRDefault="00AB479C" w:rsidP="00AB479C">
            <w:pPr>
              <w:pStyle w:val="RTf5"/>
            </w:pPr>
            <w:r>
              <w:t xml:space="preserve">До </w:t>
            </w:r>
            <w:r w:rsidRPr="00E04FCC">
              <w:t>50 символов</w:t>
            </w:r>
          </w:p>
        </w:tc>
        <w:tc>
          <w:tcPr>
            <w:tcW w:w="5492" w:type="dxa"/>
          </w:tcPr>
          <w:p w14:paraId="7C59608F" w14:textId="77777777" w:rsidR="00AB479C" w:rsidRPr="00E04FCC" w:rsidRDefault="00AB479C" w:rsidP="00AB479C">
            <w:pPr>
              <w:pStyle w:val="RTf5"/>
            </w:pPr>
            <w:r w:rsidRPr="00E04FCC">
              <w:t>Допустимы символы кириллицы, пробел, дефис, запятые, точки, слэш, круглые скобки, апостроф, арабские и римские цифры. Первый символ - буква</w:t>
            </w:r>
          </w:p>
        </w:tc>
      </w:tr>
      <w:tr w:rsidR="00AB479C" w:rsidRPr="004272D7" w14:paraId="3921AB35" w14:textId="77777777" w:rsidTr="00AB479C">
        <w:tc>
          <w:tcPr>
            <w:tcW w:w="2263" w:type="dxa"/>
          </w:tcPr>
          <w:p w14:paraId="4D77080F" w14:textId="77777777" w:rsidR="00AB479C" w:rsidRPr="00E04FCC" w:rsidRDefault="00AB479C" w:rsidP="00AB479C">
            <w:pPr>
              <w:pStyle w:val="RTf5"/>
            </w:pPr>
            <w:r w:rsidRPr="00E04FCC">
              <w:t>Дата рождения иностранного работника</w:t>
            </w:r>
          </w:p>
        </w:tc>
        <w:tc>
          <w:tcPr>
            <w:tcW w:w="5103" w:type="dxa"/>
          </w:tcPr>
          <w:p w14:paraId="6A7D107F" w14:textId="4FBC2BC6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/types:Worker/types:FioWithLatin/smev:BirthDate</w:t>
            </w:r>
          </w:p>
        </w:tc>
        <w:tc>
          <w:tcPr>
            <w:tcW w:w="1701" w:type="dxa"/>
          </w:tcPr>
          <w:p w14:paraId="5AEECB4D" w14:textId="77777777" w:rsidR="00AB479C" w:rsidRPr="00E04FCC" w:rsidRDefault="00AB479C" w:rsidP="00AB479C">
            <w:pPr>
              <w:pStyle w:val="RTf5"/>
            </w:pPr>
            <w:r w:rsidRPr="00E04FCC">
              <w:t>10 символов</w:t>
            </w:r>
          </w:p>
        </w:tc>
        <w:tc>
          <w:tcPr>
            <w:tcW w:w="5492" w:type="dxa"/>
          </w:tcPr>
          <w:p w14:paraId="15FA29C8" w14:textId="77777777" w:rsidR="00AB479C" w:rsidRPr="00E04FCC" w:rsidRDefault="00AB479C" w:rsidP="00AB479C">
            <w:pPr>
              <w:pStyle w:val="RTf5"/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AB479C" w:rsidRPr="00E04FCC" w14:paraId="1A233CED" w14:textId="77777777" w:rsidTr="00AB479C">
        <w:tc>
          <w:tcPr>
            <w:tcW w:w="2263" w:type="dxa"/>
          </w:tcPr>
          <w:p w14:paraId="5BB1EA04" w14:textId="77777777" w:rsidR="00AB479C" w:rsidRPr="00E04FCC" w:rsidRDefault="00AB479C" w:rsidP="00AB479C">
            <w:pPr>
              <w:pStyle w:val="RTf5"/>
            </w:pPr>
            <w:r w:rsidRPr="00E04FCC">
              <w:t>Место рождения иностранного работника</w:t>
            </w:r>
          </w:p>
        </w:tc>
        <w:tc>
          <w:tcPr>
            <w:tcW w:w="5103" w:type="dxa"/>
          </w:tcPr>
          <w:p w14:paraId="536B8C85" w14:textId="631CBF27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/types:Worker/types:FioWithLatin/smev:BirthPlace</w:t>
            </w:r>
          </w:p>
        </w:tc>
        <w:tc>
          <w:tcPr>
            <w:tcW w:w="1701" w:type="dxa"/>
          </w:tcPr>
          <w:p w14:paraId="5FFAA7D3" w14:textId="77777777" w:rsidR="00AB479C" w:rsidRPr="00E04FCC" w:rsidRDefault="00AB479C" w:rsidP="00AB479C">
            <w:pPr>
              <w:pStyle w:val="RTf5"/>
            </w:pPr>
            <w:r>
              <w:t xml:space="preserve">До </w:t>
            </w:r>
            <w:r w:rsidRPr="00E04FCC">
              <w:t>99 символов</w:t>
            </w:r>
          </w:p>
        </w:tc>
        <w:tc>
          <w:tcPr>
            <w:tcW w:w="5492" w:type="dxa"/>
          </w:tcPr>
          <w:p w14:paraId="2E053DDE" w14:textId="7B3303FE" w:rsidR="00AB479C" w:rsidRPr="00E04FCC" w:rsidRDefault="00A879CC" w:rsidP="00AB479C">
            <w:pPr>
              <w:pStyle w:val="RTf5"/>
            </w:pPr>
            <w:r w:rsidRPr="00416D8C">
              <w:t xml:space="preserve">Допустимы </w:t>
            </w:r>
            <w:r>
              <w:t>символы кириллицы</w:t>
            </w:r>
            <w:r w:rsidRPr="00416D8C">
              <w:t xml:space="preserve">, цифры и символы </w:t>
            </w:r>
            <w:r>
              <w:t>пробела, дефиса, точки и запятой</w:t>
            </w:r>
          </w:p>
        </w:tc>
      </w:tr>
      <w:tr w:rsidR="00AB479C" w:rsidRPr="00CC7CE8" w14:paraId="6C2AF5CA" w14:textId="77777777" w:rsidTr="00AB479C">
        <w:tc>
          <w:tcPr>
            <w:tcW w:w="2263" w:type="dxa"/>
          </w:tcPr>
          <w:p w14:paraId="54E50A51" w14:textId="77777777" w:rsidR="00AB479C" w:rsidRPr="00E04FCC" w:rsidRDefault="00AB479C" w:rsidP="00AB479C">
            <w:pPr>
              <w:pStyle w:val="RTf5"/>
            </w:pPr>
            <w:r w:rsidRPr="00E04FCC">
              <w:t>Тип ДУЛ иностранного работника</w:t>
            </w:r>
          </w:p>
        </w:tc>
        <w:tc>
          <w:tcPr>
            <w:tcW w:w="5103" w:type="dxa"/>
          </w:tcPr>
          <w:p w14:paraId="71C9A46F" w14:textId="45E6A7B0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/types:Worker/types:DocType</w:t>
            </w:r>
          </w:p>
        </w:tc>
        <w:tc>
          <w:tcPr>
            <w:tcW w:w="1701" w:type="dxa"/>
          </w:tcPr>
          <w:p w14:paraId="5FB61C73" w14:textId="77777777" w:rsidR="00AB479C" w:rsidRPr="00E04FCC" w:rsidRDefault="00AB479C" w:rsidP="00AB479C">
            <w:pPr>
              <w:pStyle w:val="RTf5"/>
            </w:pPr>
            <w:r w:rsidRPr="00E04FCC">
              <w:t>-</w:t>
            </w:r>
          </w:p>
        </w:tc>
        <w:tc>
          <w:tcPr>
            <w:tcW w:w="5492" w:type="dxa"/>
          </w:tcPr>
          <w:p w14:paraId="686E57CB" w14:textId="4019C409" w:rsidR="00AB479C" w:rsidRPr="00E04FCC" w:rsidRDefault="00AB479C" w:rsidP="00AB479C">
            <w:pPr>
              <w:pStyle w:val="RTf5"/>
            </w:pPr>
            <w:r>
              <w:t>Код и</w:t>
            </w:r>
            <w:r w:rsidR="00F1669C">
              <w:t>з справочника «</w:t>
            </w:r>
            <w:r w:rsidRPr="00E04FCC">
              <w:t>Типы документов, удостоверяющих личность иностранных граждан или лиц без гражданства»</w:t>
            </w:r>
          </w:p>
        </w:tc>
      </w:tr>
      <w:tr w:rsidR="00AB479C" w:rsidRPr="00E04FCC" w14:paraId="46484E99" w14:textId="77777777" w:rsidTr="00AB479C">
        <w:tc>
          <w:tcPr>
            <w:tcW w:w="2263" w:type="dxa"/>
          </w:tcPr>
          <w:p w14:paraId="47242791" w14:textId="77777777" w:rsidR="00AB479C" w:rsidRPr="00E04FCC" w:rsidRDefault="00AB479C" w:rsidP="00AB479C">
            <w:pPr>
              <w:pStyle w:val="RTf5"/>
            </w:pPr>
            <w:r>
              <w:t>Серия ДУЛ иностранного работника</w:t>
            </w:r>
          </w:p>
        </w:tc>
        <w:tc>
          <w:tcPr>
            <w:tcW w:w="5103" w:type="dxa"/>
          </w:tcPr>
          <w:p w14:paraId="510EAFC7" w14:textId="0CBDB511" w:rsidR="00AB479C" w:rsidRPr="00E04FCC" w:rsidRDefault="00AB479C" w:rsidP="00AB479C">
            <w:pPr>
              <w:pStyle w:val="RTf5"/>
              <w:rPr>
                <w:lang w:val="en-US"/>
              </w:rPr>
            </w:pPr>
            <w:r w:rsidRPr="00E04FCC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E04FCC">
              <w:rPr>
                <w:lang w:val="en-US"/>
              </w:rPr>
              <w:t>/types:Worker/types:Document/smev:Series</w:t>
            </w:r>
          </w:p>
        </w:tc>
        <w:tc>
          <w:tcPr>
            <w:tcW w:w="1701" w:type="dxa"/>
          </w:tcPr>
          <w:p w14:paraId="3B7A57C9" w14:textId="77777777" w:rsidR="00AB479C" w:rsidRPr="00E04FCC" w:rsidRDefault="00AB479C" w:rsidP="00AB479C">
            <w:pPr>
              <w:pStyle w:val="RTf5"/>
            </w:pPr>
            <w:r>
              <w:t>До 15 символов</w:t>
            </w:r>
          </w:p>
        </w:tc>
        <w:tc>
          <w:tcPr>
            <w:tcW w:w="5492" w:type="dxa"/>
          </w:tcPr>
          <w:p w14:paraId="5F868279" w14:textId="77777777" w:rsidR="00AB479C" w:rsidRPr="00E04FCC" w:rsidRDefault="00AB479C" w:rsidP="00AB479C">
            <w:pPr>
              <w:pStyle w:val="RTf5"/>
            </w:pPr>
            <w:r>
              <w:t>Без пробелов</w:t>
            </w:r>
          </w:p>
        </w:tc>
      </w:tr>
      <w:tr w:rsidR="00AB479C" w:rsidRPr="00E04FCC" w14:paraId="6E9814E5" w14:textId="77777777" w:rsidTr="00AB479C">
        <w:tc>
          <w:tcPr>
            <w:tcW w:w="2263" w:type="dxa"/>
          </w:tcPr>
          <w:p w14:paraId="5EFC19F9" w14:textId="77777777" w:rsidR="00AB479C" w:rsidRPr="00E04FCC" w:rsidRDefault="00AB479C" w:rsidP="00AB479C">
            <w:pPr>
              <w:pStyle w:val="RTf5"/>
            </w:pPr>
            <w:r w:rsidRPr="00E04FCC">
              <w:t>Номер ДУЛ иностранного работника</w:t>
            </w:r>
          </w:p>
        </w:tc>
        <w:tc>
          <w:tcPr>
            <w:tcW w:w="5103" w:type="dxa"/>
          </w:tcPr>
          <w:p w14:paraId="087D4FDC" w14:textId="4E86ADDD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/types:Worker/types:Document/smev:Number</w:t>
            </w:r>
          </w:p>
        </w:tc>
        <w:tc>
          <w:tcPr>
            <w:tcW w:w="1701" w:type="dxa"/>
          </w:tcPr>
          <w:p w14:paraId="4A6D5BB3" w14:textId="77777777" w:rsidR="00AB479C" w:rsidRPr="00E04FCC" w:rsidRDefault="00AB479C" w:rsidP="00AB479C">
            <w:pPr>
              <w:pStyle w:val="RTf5"/>
            </w:pPr>
            <w:r w:rsidRPr="00E04FCC">
              <w:t>До 25 символов</w:t>
            </w:r>
          </w:p>
        </w:tc>
        <w:tc>
          <w:tcPr>
            <w:tcW w:w="5492" w:type="dxa"/>
          </w:tcPr>
          <w:p w14:paraId="6063C561" w14:textId="50DE8A91" w:rsidR="00AB479C" w:rsidRPr="00E04FCC" w:rsidRDefault="00A879CC" w:rsidP="00AB479C">
            <w:pPr>
              <w:pStyle w:val="RTf5"/>
            </w:pPr>
            <w:r w:rsidRPr="00E04FCC">
              <w:t>Допустимы символы кириллицы, латинские символы, цифры</w:t>
            </w:r>
          </w:p>
        </w:tc>
      </w:tr>
      <w:tr w:rsidR="00AB479C" w:rsidRPr="00E04FCC" w14:paraId="2FD6149E" w14:textId="77777777" w:rsidTr="00AB479C">
        <w:tc>
          <w:tcPr>
            <w:tcW w:w="2263" w:type="dxa"/>
          </w:tcPr>
          <w:p w14:paraId="5B667C4B" w14:textId="77777777" w:rsidR="00AB479C" w:rsidRPr="00E04FCC" w:rsidRDefault="00AB479C" w:rsidP="00AB479C">
            <w:pPr>
              <w:pStyle w:val="RTf5"/>
            </w:pPr>
            <w:r w:rsidRPr="00E04FCC">
              <w:t>Дата выдачи ДУЛ иностранного работника</w:t>
            </w:r>
          </w:p>
        </w:tc>
        <w:tc>
          <w:tcPr>
            <w:tcW w:w="5103" w:type="dxa"/>
          </w:tcPr>
          <w:p w14:paraId="05BB20B1" w14:textId="77B21748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/types:Worker/types:Document/smev:IssueDate</w:t>
            </w:r>
          </w:p>
        </w:tc>
        <w:tc>
          <w:tcPr>
            <w:tcW w:w="1701" w:type="dxa"/>
          </w:tcPr>
          <w:p w14:paraId="76E1D8CD" w14:textId="77777777" w:rsidR="00AB479C" w:rsidRPr="00E04FCC" w:rsidRDefault="00AB479C" w:rsidP="00AB479C">
            <w:pPr>
              <w:pStyle w:val="RTf5"/>
            </w:pPr>
            <w:r w:rsidRPr="00E04FCC">
              <w:t>10 символов</w:t>
            </w:r>
          </w:p>
        </w:tc>
        <w:tc>
          <w:tcPr>
            <w:tcW w:w="5492" w:type="dxa"/>
          </w:tcPr>
          <w:p w14:paraId="51471AA5" w14:textId="77777777" w:rsidR="00AB479C" w:rsidRPr="00E04FCC" w:rsidRDefault="00AB479C" w:rsidP="00AB479C">
            <w:pPr>
              <w:pStyle w:val="RTf5"/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AB479C" w:rsidRPr="00E04FCC" w14:paraId="07C5EEA4" w14:textId="77777777" w:rsidTr="00AB479C">
        <w:tc>
          <w:tcPr>
            <w:tcW w:w="2263" w:type="dxa"/>
          </w:tcPr>
          <w:p w14:paraId="42E1C1B9" w14:textId="77777777" w:rsidR="00AB479C" w:rsidRPr="00E04FCC" w:rsidRDefault="00AB479C" w:rsidP="00AB479C">
            <w:pPr>
              <w:pStyle w:val="RTf5"/>
            </w:pPr>
            <w:r w:rsidRPr="00E04FCC">
              <w:t>Кем выдан ДУЛ иностранного работника</w:t>
            </w:r>
          </w:p>
        </w:tc>
        <w:tc>
          <w:tcPr>
            <w:tcW w:w="5103" w:type="dxa"/>
          </w:tcPr>
          <w:p w14:paraId="69D1A541" w14:textId="1AAC5F09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/types:Worker/types:Document/smev:Issuer</w:t>
            </w:r>
          </w:p>
        </w:tc>
        <w:tc>
          <w:tcPr>
            <w:tcW w:w="1701" w:type="dxa"/>
          </w:tcPr>
          <w:p w14:paraId="2ABDA0A8" w14:textId="77777777" w:rsidR="00AB479C" w:rsidRPr="00E04FCC" w:rsidRDefault="00AB479C" w:rsidP="00AB479C">
            <w:pPr>
              <w:pStyle w:val="RTf5"/>
            </w:pPr>
            <w:r w:rsidRPr="00E04FCC">
              <w:t>До 125 символов</w:t>
            </w:r>
          </w:p>
        </w:tc>
        <w:tc>
          <w:tcPr>
            <w:tcW w:w="5492" w:type="dxa"/>
          </w:tcPr>
          <w:p w14:paraId="47C9120A" w14:textId="7019C9BF" w:rsidR="00AB479C" w:rsidRPr="00E04FCC" w:rsidRDefault="00A879CC" w:rsidP="00AB479C">
            <w:pPr>
              <w:pStyle w:val="RTf5"/>
            </w:pPr>
            <w:r w:rsidRPr="00416D8C">
              <w:t xml:space="preserve">Допустимы </w:t>
            </w:r>
            <w:r>
              <w:t>символы кириллицы</w:t>
            </w:r>
            <w:r w:rsidRPr="00416D8C">
              <w:t xml:space="preserve">, цифры и символы </w:t>
            </w:r>
            <w:r>
              <w:t>пробела, дефиса, точки и запятой</w:t>
            </w:r>
          </w:p>
        </w:tc>
      </w:tr>
      <w:tr w:rsidR="00AB479C" w:rsidRPr="00CC7CE8" w14:paraId="5B5F5915" w14:textId="77777777" w:rsidTr="00AB479C">
        <w:tc>
          <w:tcPr>
            <w:tcW w:w="2263" w:type="dxa"/>
          </w:tcPr>
          <w:p w14:paraId="4F60B75C" w14:textId="77777777" w:rsidR="00AB479C" w:rsidRPr="00C57B61" w:rsidRDefault="00AB479C" w:rsidP="00AB479C">
            <w:pPr>
              <w:pStyle w:val="RTf5"/>
            </w:pPr>
            <w:r w:rsidRPr="00C57B61">
              <w:t>Гражданство иностранного работника</w:t>
            </w:r>
          </w:p>
        </w:tc>
        <w:tc>
          <w:tcPr>
            <w:tcW w:w="5103" w:type="dxa"/>
          </w:tcPr>
          <w:p w14:paraId="4C671D96" w14:textId="1A517AE1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/types:Worker/types:Citizenship</w:t>
            </w:r>
          </w:p>
        </w:tc>
        <w:tc>
          <w:tcPr>
            <w:tcW w:w="1701" w:type="dxa"/>
          </w:tcPr>
          <w:p w14:paraId="2AE6E32D" w14:textId="77777777" w:rsidR="00AB479C" w:rsidRPr="00C57B61" w:rsidRDefault="00AB479C" w:rsidP="00AB479C">
            <w:pPr>
              <w:pStyle w:val="RTf5"/>
            </w:pPr>
            <w:r w:rsidRPr="00C57B61">
              <w:t>-</w:t>
            </w:r>
          </w:p>
        </w:tc>
        <w:tc>
          <w:tcPr>
            <w:tcW w:w="5492" w:type="dxa"/>
          </w:tcPr>
          <w:p w14:paraId="76A60D76" w14:textId="311EDA0A" w:rsidR="00AB479C" w:rsidRPr="00C57B61" w:rsidRDefault="00656DF6" w:rsidP="00AB479C">
            <w:pPr>
              <w:pStyle w:val="RTf5"/>
            </w:pPr>
            <w:r>
              <w:t>Атрибут «</w:t>
            </w:r>
            <w:r w:rsidRPr="008F1472">
              <w:t>recordId</w:t>
            </w:r>
            <w:r>
              <w:t>»</w:t>
            </w:r>
            <w:r w:rsidRPr="00C57B61">
              <w:t xml:space="preserve"> справочника </w:t>
            </w:r>
            <w:r>
              <w:t xml:space="preserve">ЕСНСИ </w:t>
            </w:r>
            <w:r w:rsidRPr="005A45EA">
              <w:t>«</w:t>
            </w:r>
            <w:r w:rsidR="000453EA">
              <w:t xml:space="preserve"> </w:t>
            </w:r>
            <w:r w:rsidR="000453EA" w:rsidRPr="000453EA">
              <w:t>ЕИР РМУ. Гражданство v.2</w:t>
            </w:r>
            <w:r w:rsidRPr="005A45EA">
              <w:t>»</w:t>
            </w:r>
            <w:r>
              <w:t xml:space="preserve"> (</w:t>
            </w:r>
            <w:r w:rsidR="000453EA" w:rsidRPr="000453EA">
              <w:t>MVDR23_CITIZENSHIP</w:t>
            </w:r>
            <w:r>
              <w:t>)</w:t>
            </w:r>
          </w:p>
        </w:tc>
      </w:tr>
      <w:tr w:rsidR="00AB479C" w:rsidRPr="00CC7CE8" w14:paraId="26A1EB88" w14:textId="77777777" w:rsidTr="00AB479C">
        <w:tc>
          <w:tcPr>
            <w:tcW w:w="2263" w:type="dxa"/>
          </w:tcPr>
          <w:p w14:paraId="73E96626" w14:textId="77777777" w:rsidR="00AB479C" w:rsidRPr="00C57B61" w:rsidRDefault="00AB479C" w:rsidP="00AB479C">
            <w:pPr>
              <w:pStyle w:val="RTf5"/>
            </w:pPr>
            <w:r w:rsidRPr="00C57B61">
              <w:t>Тип документа (РНР или патент)</w:t>
            </w:r>
          </w:p>
        </w:tc>
        <w:tc>
          <w:tcPr>
            <w:tcW w:w="5103" w:type="dxa"/>
          </w:tcPr>
          <w:p w14:paraId="5C00B2BE" w14:textId="37F280BA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/types:WorkPermitInfo/types:docType</w:t>
            </w:r>
          </w:p>
        </w:tc>
        <w:tc>
          <w:tcPr>
            <w:tcW w:w="1701" w:type="dxa"/>
          </w:tcPr>
          <w:p w14:paraId="21D61571" w14:textId="77777777" w:rsidR="00AB479C" w:rsidRPr="00C57B61" w:rsidRDefault="00AB479C" w:rsidP="00AB479C">
            <w:pPr>
              <w:pStyle w:val="RTf5"/>
            </w:pPr>
            <w:r w:rsidRPr="00C57B61">
              <w:t>-</w:t>
            </w:r>
          </w:p>
        </w:tc>
        <w:tc>
          <w:tcPr>
            <w:tcW w:w="5492" w:type="dxa"/>
          </w:tcPr>
          <w:p w14:paraId="2D01518A" w14:textId="77777777" w:rsidR="00AB479C" w:rsidRPr="00C57B61" w:rsidRDefault="00AB479C" w:rsidP="00AB479C">
            <w:pPr>
              <w:pStyle w:val="RTf5"/>
            </w:pPr>
            <w:r w:rsidRPr="00C57B61">
              <w:t>Код из справочника «Документы трудовой миграции»</w:t>
            </w:r>
          </w:p>
        </w:tc>
      </w:tr>
      <w:tr w:rsidR="00AB479C" w:rsidRPr="00C57B61" w14:paraId="6B9B0085" w14:textId="77777777" w:rsidTr="00AB479C">
        <w:tc>
          <w:tcPr>
            <w:tcW w:w="2263" w:type="dxa"/>
          </w:tcPr>
          <w:p w14:paraId="2CD5966D" w14:textId="77777777" w:rsidR="00AB479C" w:rsidRPr="00C57B61" w:rsidRDefault="00AB479C" w:rsidP="00AB479C">
            <w:pPr>
              <w:pStyle w:val="RTf5"/>
            </w:pPr>
            <w:r w:rsidRPr="00C57B61">
              <w:lastRenderedPageBreak/>
              <w:t>Серия документа трудовой миграции</w:t>
            </w:r>
          </w:p>
        </w:tc>
        <w:tc>
          <w:tcPr>
            <w:tcW w:w="5103" w:type="dxa"/>
          </w:tcPr>
          <w:p w14:paraId="18F89B28" w14:textId="7AEDDB2F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/types:WorkPermitInfo/types:docSeries</w:t>
            </w:r>
          </w:p>
        </w:tc>
        <w:tc>
          <w:tcPr>
            <w:tcW w:w="1701" w:type="dxa"/>
          </w:tcPr>
          <w:p w14:paraId="146512EB" w14:textId="77777777" w:rsidR="00AB479C" w:rsidRPr="00C57B61" w:rsidRDefault="00AB479C" w:rsidP="00AB479C">
            <w:pPr>
              <w:pStyle w:val="RTf5"/>
            </w:pPr>
            <w:r w:rsidRPr="00C57B61">
              <w:t>2 или 3 символа</w:t>
            </w:r>
          </w:p>
        </w:tc>
        <w:tc>
          <w:tcPr>
            <w:tcW w:w="5492" w:type="dxa"/>
          </w:tcPr>
          <w:p w14:paraId="04937C7E" w14:textId="77777777" w:rsidR="00AB479C" w:rsidRPr="00C57B61" w:rsidRDefault="00AB479C" w:rsidP="00AB479C">
            <w:pPr>
              <w:pStyle w:val="RTf5"/>
            </w:pPr>
            <w:r w:rsidRPr="00C57B61">
              <w:t>Только цифры.</w:t>
            </w:r>
          </w:p>
          <w:p w14:paraId="291BAD50" w14:textId="77777777" w:rsidR="00AB479C" w:rsidRPr="00C57B61" w:rsidRDefault="00AB479C" w:rsidP="00AB479C">
            <w:pPr>
              <w:pStyle w:val="RTf5"/>
            </w:pPr>
            <w:r w:rsidRPr="00C57B61">
              <w:t>2 или 3 символа, если Тип документа (РНР или патент)</w:t>
            </w:r>
            <w:r>
              <w:t xml:space="preserve"> = РНР</w:t>
            </w:r>
          </w:p>
          <w:p w14:paraId="25D4B11A" w14:textId="77777777" w:rsidR="00AB479C" w:rsidRPr="00C57B61" w:rsidRDefault="00AB479C" w:rsidP="00AB479C">
            <w:pPr>
              <w:pStyle w:val="RTf5"/>
            </w:pPr>
            <w:r w:rsidRPr="00C57B61">
              <w:t>2 символа, если Тип документа (РНР или патент)</w:t>
            </w:r>
            <w:r>
              <w:t xml:space="preserve"> = патент.</w:t>
            </w:r>
          </w:p>
        </w:tc>
      </w:tr>
      <w:tr w:rsidR="00AB479C" w:rsidRPr="00C57B61" w14:paraId="581F387A" w14:textId="77777777" w:rsidTr="00AB479C">
        <w:tc>
          <w:tcPr>
            <w:tcW w:w="2263" w:type="dxa"/>
          </w:tcPr>
          <w:p w14:paraId="346FD27F" w14:textId="77777777" w:rsidR="00AB479C" w:rsidRPr="00C57B61" w:rsidRDefault="00AB479C" w:rsidP="00AB479C">
            <w:pPr>
              <w:pStyle w:val="RTf5"/>
            </w:pPr>
            <w:r w:rsidRPr="00C57B61">
              <w:t>Номер документа трудовой миграции</w:t>
            </w:r>
          </w:p>
        </w:tc>
        <w:tc>
          <w:tcPr>
            <w:tcW w:w="5103" w:type="dxa"/>
          </w:tcPr>
          <w:p w14:paraId="40EB266E" w14:textId="6D71BE8F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/types:WorkPermitInfo/types:docNumber</w:t>
            </w:r>
          </w:p>
        </w:tc>
        <w:tc>
          <w:tcPr>
            <w:tcW w:w="1701" w:type="dxa"/>
          </w:tcPr>
          <w:p w14:paraId="182E3111" w14:textId="77777777" w:rsidR="00AB479C" w:rsidRPr="00C57B61" w:rsidRDefault="00AB479C" w:rsidP="00AB479C">
            <w:pPr>
              <w:pStyle w:val="RTf5"/>
            </w:pPr>
            <w:r w:rsidRPr="00C57B61">
              <w:t>До 10 символов</w:t>
            </w:r>
          </w:p>
        </w:tc>
        <w:tc>
          <w:tcPr>
            <w:tcW w:w="5492" w:type="dxa"/>
          </w:tcPr>
          <w:p w14:paraId="3F1D0A41" w14:textId="77777777" w:rsidR="00AB479C" w:rsidRPr="00C57B61" w:rsidRDefault="00AB479C" w:rsidP="00AB479C">
            <w:pPr>
              <w:pStyle w:val="RTf5"/>
            </w:pPr>
            <w:r w:rsidRPr="00C57B61">
              <w:t>Только цифры</w:t>
            </w:r>
          </w:p>
        </w:tc>
      </w:tr>
      <w:tr w:rsidR="00AB479C" w:rsidRPr="00C57B61" w14:paraId="341BEF9D" w14:textId="77777777" w:rsidTr="00AB479C">
        <w:tc>
          <w:tcPr>
            <w:tcW w:w="2263" w:type="dxa"/>
          </w:tcPr>
          <w:p w14:paraId="40C68A7E" w14:textId="77777777" w:rsidR="00AB479C" w:rsidRPr="00C57B61" w:rsidRDefault="00AB479C" w:rsidP="00AB479C">
            <w:pPr>
              <w:pStyle w:val="RTf5"/>
            </w:pPr>
            <w:r w:rsidRPr="00C57B61">
              <w:t>Серия бланка документа трудовой миграции</w:t>
            </w:r>
          </w:p>
        </w:tc>
        <w:tc>
          <w:tcPr>
            <w:tcW w:w="5103" w:type="dxa"/>
          </w:tcPr>
          <w:p w14:paraId="1BBBEC60" w14:textId="38695CC9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/types:WorkPermitInfo/types:blankSeries</w:t>
            </w:r>
          </w:p>
        </w:tc>
        <w:tc>
          <w:tcPr>
            <w:tcW w:w="1701" w:type="dxa"/>
          </w:tcPr>
          <w:p w14:paraId="1367E83C" w14:textId="77777777" w:rsidR="00AB479C" w:rsidRPr="00C57B61" w:rsidRDefault="00AB479C" w:rsidP="00AB479C">
            <w:pPr>
              <w:pStyle w:val="RTf5"/>
            </w:pPr>
            <w:r w:rsidRPr="00C57B61">
              <w:t>2 символа</w:t>
            </w:r>
          </w:p>
        </w:tc>
        <w:tc>
          <w:tcPr>
            <w:tcW w:w="5492" w:type="dxa"/>
          </w:tcPr>
          <w:p w14:paraId="1444F29B" w14:textId="77091579" w:rsidR="00AB479C" w:rsidRPr="00C57B61" w:rsidRDefault="00A879CC" w:rsidP="00AB479C">
            <w:pPr>
              <w:pStyle w:val="RTf5"/>
            </w:pPr>
            <w:r w:rsidRPr="00E04FCC">
              <w:t>Допустимы символы кириллицы, латинские символы</w:t>
            </w:r>
          </w:p>
        </w:tc>
      </w:tr>
      <w:tr w:rsidR="00AB479C" w:rsidRPr="00C57B61" w14:paraId="303F7269" w14:textId="77777777" w:rsidTr="00AB479C">
        <w:tc>
          <w:tcPr>
            <w:tcW w:w="2263" w:type="dxa"/>
          </w:tcPr>
          <w:p w14:paraId="2EC42291" w14:textId="77777777" w:rsidR="00AB479C" w:rsidRPr="00C57B61" w:rsidRDefault="00AB479C" w:rsidP="00AB479C">
            <w:pPr>
              <w:pStyle w:val="RTf5"/>
            </w:pPr>
            <w:r w:rsidRPr="00C57B61">
              <w:t>Номер бланка документа трудовой миграции</w:t>
            </w:r>
          </w:p>
        </w:tc>
        <w:tc>
          <w:tcPr>
            <w:tcW w:w="5103" w:type="dxa"/>
          </w:tcPr>
          <w:p w14:paraId="356EE7EC" w14:textId="12253EC3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/types:WorkPermitInfo/types:blankNumber</w:t>
            </w:r>
          </w:p>
        </w:tc>
        <w:tc>
          <w:tcPr>
            <w:tcW w:w="1701" w:type="dxa"/>
          </w:tcPr>
          <w:p w14:paraId="7AC41B01" w14:textId="77777777" w:rsidR="00AB479C" w:rsidRPr="00C57B61" w:rsidRDefault="00AB479C" w:rsidP="00AB479C">
            <w:pPr>
              <w:pStyle w:val="RTf5"/>
            </w:pPr>
            <w:r>
              <w:t>7 символов</w:t>
            </w:r>
          </w:p>
        </w:tc>
        <w:tc>
          <w:tcPr>
            <w:tcW w:w="5492" w:type="dxa"/>
          </w:tcPr>
          <w:p w14:paraId="504CE023" w14:textId="77777777" w:rsidR="00AB479C" w:rsidRPr="00C57B61" w:rsidRDefault="00AB479C" w:rsidP="00AB479C">
            <w:pPr>
              <w:pStyle w:val="RTf5"/>
            </w:pPr>
            <w:r>
              <w:t>Только цифры</w:t>
            </w:r>
          </w:p>
        </w:tc>
      </w:tr>
      <w:tr w:rsidR="00656DF6" w:rsidRPr="00075278" w14:paraId="676DD516" w14:textId="77777777" w:rsidTr="00C524FF">
        <w:tc>
          <w:tcPr>
            <w:tcW w:w="2263" w:type="dxa"/>
          </w:tcPr>
          <w:p w14:paraId="2DA6753B" w14:textId="77777777" w:rsidR="00656DF6" w:rsidRPr="00075278" w:rsidRDefault="00656DF6" w:rsidP="00656DF6">
            <w:pPr>
              <w:pStyle w:val="RTf5"/>
            </w:pPr>
            <w:r>
              <w:t>Профессия</w:t>
            </w:r>
          </w:p>
        </w:tc>
        <w:tc>
          <w:tcPr>
            <w:tcW w:w="5103" w:type="dxa"/>
          </w:tcPr>
          <w:p w14:paraId="65EC1FD7" w14:textId="71DF8A84" w:rsidR="00656DF6" w:rsidRPr="00075278" w:rsidRDefault="00656DF6" w:rsidP="00656DF6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075278">
              <w:rPr>
                <w:lang w:val="en-US"/>
              </w:rPr>
              <w:t>/types:Profession</w:t>
            </w:r>
          </w:p>
        </w:tc>
        <w:tc>
          <w:tcPr>
            <w:tcW w:w="1701" w:type="dxa"/>
          </w:tcPr>
          <w:p w14:paraId="2E8E58EB" w14:textId="77777777" w:rsidR="00656DF6" w:rsidRPr="00075278" w:rsidRDefault="00656DF6" w:rsidP="00656DF6">
            <w:pPr>
              <w:pStyle w:val="RTf5"/>
            </w:pPr>
            <w:r>
              <w:t>-</w:t>
            </w:r>
          </w:p>
        </w:tc>
        <w:tc>
          <w:tcPr>
            <w:tcW w:w="5492" w:type="dxa"/>
            <w:vAlign w:val="center"/>
          </w:tcPr>
          <w:p w14:paraId="25F5F2BC" w14:textId="335BF3A0" w:rsidR="00656DF6" w:rsidRPr="00075278" w:rsidRDefault="00656DF6" w:rsidP="00656DF6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656DF6" w:rsidRPr="00075278" w14:paraId="5D12A02E" w14:textId="77777777" w:rsidTr="00C524FF">
        <w:tc>
          <w:tcPr>
            <w:tcW w:w="2263" w:type="dxa"/>
          </w:tcPr>
          <w:p w14:paraId="7B948F12" w14:textId="77777777" w:rsidR="00656DF6" w:rsidRPr="00075278" w:rsidRDefault="00656DF6" w:rsidP="00656DF6">
            <w:pPr>
              <w:pStyle w:val="RTf5"/>
            </w:pPr>
            <w:r>
              <w:t>Специальность</w:t>
            </w:r>
          </w:p>
        </w:tc>
        <w:tc>
          <w:tcPr>
            <w:tcW w:w="5103" w:type="dxa"/>
          </w:tcPr>
          <w:p w14:paraId="0D419CD4" w14:textId="39984325" w:rsidR="00656DF6" w:rsidRPr="00075278" w:rsidRDefault="00656DF6" w:rsidP="00656DF6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075278">
              <w:rPr>
                <w:lang w:val="en-US"/>
              </w:rPr>
              <w:t>/types:Speciality</w:t>
            </w:r>
          </w:p>
        </w:tc>
        <w:tc>
          <w:tcPr>
            <w:tcW w:w="1701" w:type="dxa"/>
          </w:tcPr>
          <w:p w14:paraId="292A2B16" w14:textId="77777777" w:rsidR="00656DF6" w:rsidRPr="00075278" w:rsidRDefault="00656DF6" w:rsidP="00656DF6">
            <w:pPr>
              <w:pStyle w:val="RTf5"/>
            </w:pPr>
            <w:r>
              <w:t>-</w:t>
            </w:r>
          </w:p>
        </w:tc>
        <w:tc>
          <w:tcPr>
            <w:tcW w:w="5492" w:type="dxa"/>
            <w:vAlign w:val="center"/>
          </w:tcPr>
          <w:p w14:paraId="51C3BC10" w14:textId="2E868DC6" w:rsidR="00656DF6" w:rsidRPr="0068677A" w:rsidRDefault="00656DF6" w:rsidP="00656DF6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656DF6" w:rsidRPr="00075278" w14:paraId="760B7EF9" w14:textId="77777777" w:rsidTr="00C524FF">
        <w:tc>
          <w:tcPr>
            <w:tcW w:w="2263" w:type="dxa"/>
          </w:tcPr>
          <w:p w14:paraId="2E97F3E8" w14:textId="77777777" w:rsidR="00656DF6" w:rsidRPr="00075278" w:rsidRDefault="00656DF6" w:rsidP="00656DF6">
            <w:pPr>
              <w:pStyle w:val="RTf5"/>
            </w:pPr>
            <w:r>
              <w:t>Вид деятельности</w:t>
            </w:r>
          </w:p>
        </w:tc>
        <w:tc>
          <w:tcPr>
            <w:tcW w:w="5103" w:type="dxa"/>
          </w:tcPr>
          <w:p w14:paraId="1674D40A" w14:textId="4B2103D2" w:rsidR="00656DF6" w:rsidRPr="00075278" w:rsidRDefault="00656DF6" w:rsidP="00656DF6">
            <w:pPr>
              <w:pStyle w:val="RTf5"/>
              <w:rPr>
                <w:lang w:val="en-US"/>
              </w:rPr>
            </w:pPr>
            <w:r w:rsidRPr="00075278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075278">
              <w:rPr>
                <w:lang w:val="en-US"/>
              </w:rPr>
              <w:t>/types:ProfessionGroup</w:t>
            </w:r>
          </w:p>
        </w:tc>
        <w:tc>
          <w:tcPr>
            <w:tcW w:w="1701" w:type="dxa"/>
          </w:tcPr>
          <w:p w14:paraId="1AF7456C" w14:textId="77777777" w:rsidR="00656DF6" w:rsidRPr="00075278" w:rsidRDefault="00656DF6" w:rsidP="00656DF6">
            <w:pPr>
              <w:pStyle w:val="RTf5"/>
            </w:pPr>
            <w:r>
              <w:t>-</w:t>
            </w:r>
          </w:p>
        </w:tc>
        <w:tc>
          <w:tcPr>
            <w:tcW w:w="5492" w:type="dxa"/>
            <w:vAlign w:val="center"/>
          </w:tcPr>
          <w:p w14:paraId="1B2F0625" w14:textId="186FB214" w:rsidR="00656DF6" w:rsidRPr="0068677A" w:rsidRDefault="00656DF6" w:rsidP="00656DF6">
            <w:pPr>
              <w:pStyle w:val="RTf5"/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BE5A89" w:rsidRPr="00BE5A89">
              <w:t>ЕИР РМУ. Профессии. Виды деятельности. Специальности v.3</w:t>
            </w:r>
            <w:r w:rsidRPr="00166D8B">
              <w:t>»  (</w:t>
            </w:r>
            <w:r w:rsidR="00BE5A89" w:rsidRPr="00BE5A89">
              <w:rPr>
                <w:lang w:val="en-US"/>
              </w:rPr>
              <w:t>MVDR</w:t>
            </w:r>
            <w:r w:rsidR="00BE5A89" w:rsidRPr="002B1A33">
              <w:t>23_</w:t>
            </w:r>
            <w:r w:rsidR="00BE5A89" w:rsidRPr="00BE5A89">
              <w:rPr>
                <w:lang w:val="en-US"/>
              </w:rPr>
              <w:t>PROFESSIONS</w:t>
            </w:r>
            <w:r w:rsidR="00BE5A89" w:rsidRPr="002B1A33">
              <w:t>_</w:t>
            </w:r>
            <w:r w:rsidR="00BE5A89" w:rsidRPr="00BE5A89">
              <w:rPr>
                <w:lang w:val="en-US"/>
              </w:rPr>
              <w:t>SPECIALITY</w:t>
            </w:r>
            <w:r w:rsidRPr="00166D8B">
              <w:t>)</w:t>
            </w:r>
          </w:p>
        </w:tc>
      </w:tr>
      <w:tr w:rsidR="00AB479C" w:rsidRPr="00CC7CE8" w14:paraId="6837AB4A" w14:textId="77777777" w:rsidTr="00AB479C">
        <w:tc>
          <w:tcPr>
            <w:tcW w:w="2263" w:type="dxa"/>
          </w:tcPr>
          <w:p w14:paraId="321305E0" w14:textId="77777777" w:rsidR="00AB479C" w:rsidRPr="00075278" w:rsidRDefault="00AB479C" w:rsidP="00AB479C">
            <w:pPr>
              <w:pStyle w:val="RTf5"/>
            </w:pPr>
            <w:r w:rsidRPr="00075278">
              <w:t>Профессия вручную</w:t>
            </w:r>
          </w:p>
        </w:tc>
        <w:tc>
          <w:tcPr>
            <w:tcW w:w="5103" w:type="dxa"/>
          </w:tcPr>
          <w:p w14:paraId="1ED5401D" w14:textId="2582DF4B" w:rsidR="00AB479C" w:rsidRPr="00A00EB7" w:rsidRDefault="00AB479C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 w:rsidR="0036381F">
              <w:rPr>
                <w:lang w:val="en-US"/>
              </w:rPr>
              <w:t>wageNotification</w:t>
            </w:r>
            <w:r w:rsidRPr="00A00EB7">
              <w:rPr>
                <w:lang w:val="en-US"/>
              </w:rPr>
              <w:t>/types:ProfessionVal</w:t>
            </w:r>
          </w:p>
        </w:tc>
        <w:tc>
          <w:tcPr>
            <w:tcW w:w="1701" w:type="dxa"/>
          </w:tcPr>
          <w:p w14:paraId="760954ED" w14:textId="77777777" w:rsidR="00AB479C" w:rsidRPr="00075278" w:rsidRDefault="00AB479C" w:rsidP="00AB479C">
            <w:pPr>
              <w:pStyle w:val="RTf5"/>
            </w:pPr>
            <w:r w:rsidRPr="00075278">
              <w:t>До 75 символов</w:t>
            </w:r>
          </w:p>
        </w:tc>
        <w:tc>
          <w:tcPr>
            <w:tcW w:w="5492" w:type="dxa"/>
          </w:tcPr>
          <w:p w14:paraId="5F0BF15F" w14:textId="77777777" w:rsidR="00AB479C" w:rsidRPr="00075278" w:rsidRDefault="00AB479C" w:rsidP="00AB479C">
            <w:pPr>
              <w:pStyle w:val="RTf5"/>
            </w:pPr>
            <w:r w:rsidRPr="00075278">
              <w:t>Доступны символы кириллицы, латинские символы арабские цифры, запятая, точка, круглые скобки, номер, слэш, двоеточие, кавычки, дефис, апостроф, "@" и пробелы</w:t>
            </w:r>
            <w:r>
              <w:t>.</w:t>
            </w:r>
          </w:p>
        </w:tc>
      </w:tr>
      <w:tr w:rsidR="00260DF5" w:rsidRPr="00B65E0C" w14:paraId="00F5E463" w14:textId="77777777" w:rsidTr="00AB479C">
        <w:tc>
          <w:tcPr>
            <w:tcW w:w="2263" w:type="dxa"/>
          </w:tcPr>
          <w:p w14:paraId="11EA8D36" w14:textId="7AA1940C" w:rsidR="00260DF5" w:rsidRPr="00075278" w:rsidRDefault="00260DF5" w:rsidP="00AB479C">
            <w:pPr>
              <w:pStyle w:val="RTf5"/>
            </w:pPr>
            <w:r>
              <w:t>Регион для работы</w:t>
            </w:r>
          </w:p>
        </w:tc>
        <w:tc>
          <w:tcPr>
            <w:tcW w:w="5103" w:type="dxa"/>
          </w:tcPr>
          <w:p w14:paraId="6E37FFBF" w14:textId="76423AD0" w:rsidR="00260DF5" w:rsidRPr="00260DF5" w:rsidRDefault="00260DF5" w:rsidP="00AB479C">
            <w:pPr>
              <w:pStyle w:val="RTf5"/>
              <w:rPr>
                <w:lang w:val="en-US"/>
              </w:rPr>
            </w:pPr>
            <w:r w:rsidRPr="00A00EB7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wageNotification/types:PermitRegion</w:t>
            </w:r>
          </w:p>
        </w:tc>
        <w:tc>
          <w:tcPr>
            <w:tcW w:w="1701" w:type="dxa"/>
          </w:tcPr>
          <w:p w14:paraId="755B25E3" w14:textId="65D73A8A" w:rsidR="00260DF5" w:rsidRPr="00260DF5" w:rsidRDefault="00260DF5" w:rsidP="00AB479C">
            <w:pPr>
              <w:pStyle w:val="RT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492" w:type="dxa"/>
          </w:tcPr>
          <w:p w14:paraId="44C97E0F" w14:textId="3880DC46" w:rsidR="00260DF5" w:rsidRPr="002B1A33" w:rsidRDefault="00260DF5" w:rsidP="000453EA">
            <w:pPr>
              <w:pStyle w:val="RTf5"/>
              <w:rPr>
                <w:lang w:val="en-US"/>
              </w:rPr>
            </w:pPr>
            <w:r>
              <w:t>Атрибут</w:t>
            </w:r>
            <w:r w:rsidRPr="00166D8B">
              <w:t xml:space="preserve"> «</w:t>
            </w:r>
            <w:r w:rsidRPr="00166D8B">
              <w:rPr>
                <w:lang w:val="en-US"/>
              </w:rPr>
              <w:t>recordId</w:t>
            </w:r>
            <w:r w:rsidRPr="00166D8B">
              <w:t xml:space="preserve">» </w:t>
            </w:r>
            <w:r>
              <w:t>справочника</w:t>
            </w:r>
            <w:r w:rsidRPr="00166D8B">
              <w:t xml:space="preserve"> </w:t>
            </w:r>
            <w:r>
              <w:t>ЕСНСИ</w:t>
            </w:r>
            <w:r w:rsidRPr="00166D8B">
              <w:t xml:space="preserve"> «</w:t>
            </w:r>
            <w:r w:rsidR="000453EA">
              <w:t xml:space="preserve"> </w:t>
            </w:r>
            <w:r w:rsidR="000453EA" w:rsidRPr="000453EA">
              <w:t>ЕИР РМУ. Регионы</w:t>
            </w:r>
            <w:r w:rsidR="000453EA" w:rsidRPr="002B1A33">
              <w:rPr>
                <w:lang w:val="en-US"/>
              </w:rPr>
              <w:t xml:space="preserve"> v.2</w:t>
            </w:r>
            <w:r w:rsidRPr="002B1A33">
              <w:rPr>
                <w:lang w:val="en-US"/>
              </w:rPr>
              <w:t>» (</w:t>
            </w:r>
            <w:r w:rsidR="000453EA" w:rsidRPr="000453EA">
              <w:rPr>
                <w:lang w:val="en-US"/>
              </w:rPr>
              <w:t>MVDR23_REGIONS_RF</w:t>
            </w:r>
            <w:r w:rsidRPr="002B1A33">
              <w:rPr>
                <w:lang w:val="en-US"/>
              </w:rPr>
              <w:t>)</w:t>
            </w:r>
          </w:p>
        </w:tc>
      </w:tr>
      <w:tr w:rsidR="00CD1DD7" w:rsidRPr="00CD1DD7" w14:paraId="131C387B" w14:textId="77777777" w:rsidTr="00AB479C">
        <w:tc>
          <w:tcPr>
            <w:tcW w:w="2263" w:type="dxa"/>
          </w:tcPr>
          <w:p w14:paraId="269B54B6" w14:textId="6A030473" w:rsidR="00CD1DD7" w:rsidRDefault="00CD1DD7" w:rsidP="00CD1DD7">
            <w:pPr>
              <w:pStyle w:val="RTf5"/>
            </w:pPr>
            <w:r>
              <w:t>Сведения о выплате заработной платы. Дата начала периода</w:t>
            </w:r>
          </w:p>
        </w:tc>
        <w:tc>
          <w:tcPr>
            <w:tcW w:w="5103" w:type="dxa"/>
          </w:tcPr>
          <w:p w14:paraId="300D859A" w14:textId="71F561C4" w:rsidR="00CD1DD7" w:rsidRPr="00A00EB7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ns1:EPGURequest/types:wageNotification/types:Paycheck/types:period/types:periodStart</w:t>
            </w:r>
          </w:p>
        </w:tc>
        <w:tc>
          <w:tcPr>
            <w:tcW w:w="1701" w:type="dxa"/>
          </w:tcPr>
          <w:p w14:paraId="11CB3815" w14:textId="6FD792AB" w:rsidR="00CD1DD7" w:rsidRDefault="00CD1DD7" w:rsidP="00CD1DD7">
            <w:pPr>
              <w:pStyle w:val="RTf5"/>
              <w:rPr>
                <w:lang w:val="en-US"/>
              </w:rPr>
            </w:pPr>
            <w:r w:rsidRPr="00E04FCC">
              <w:t>10 символов</w:t>
            </w:r>
          </w:p>
        </w:tc>
        <w:tc>
          <w:tcPr>
            <w:tcW w:w="5492" w:type="dxa"/>
          </w:tcPr>
          <w:p w14:paraId="3C333244" w14:textId="3C22ACCC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CD1DD7" w:rsidRPr="00CD1DD7" w14:paraId="75349B23" w14:textId="77777777" w:rsidTr="00AB479C">
        <w:tc>
          <w:tcPr>
            <w:tcW w:w="2263" w:type="dxa"/>
          </w:tcPr>
          <w:p w14:paraId="2FE42399" w14:textId="3BB218C8" w:rsidR="00CD1DD7" w:rsidRDefault="00CD1DD7" w:rsidP="00CD1DD7">
            <w:pPr>
              <w:pStyle w:val="RTf5"/>
            </w:pPr>
            <w:r>
              <w:lastRenderedPageBreak/>
              <w:t>Сведения о выплате заработной платы. Дата окончания периода</w:t>
            </w:r>
          </w:p>
        </w:tc>
        <w:tc>
          <w:tcPr>
            <w:tcW w:w="5103" w:type="dxa"/>
          </w:tcPr>
          <w:p w14:paraId="5E367B33" w14:textId="2770C5BE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ns1:EPGURequest/types:wageNotification/types:Paycheck/types:period/types:periodEnd</w:t>
            </w:r>
          </w:p>
        </w:tc>
        <w:tc>
          <w:tcPr>
            <w:tcW w:w="1701" w:type="dxa"/>
          </w:tcPr>
          <w:p w14:paraId="6B212C77" w14:textId="2B2137C2" w:rsidR="00CD1DD7" w:rsidRDefault="00CD1DD7" w:rsidP="00CD1DD7">
            <w:pPr>
              <w:pStyle w:val="RTf5"/>
              <w:rPr>
                <w:lang w:val="en-US"/>
              </w:rPr>
            </w:pPr>
            <w:r w:rsidRPr="00E04FCC">
              <w:t>10 символов</w:t>
            </w:r>
          </w:p>
        </w:tc>
        <w:tc>
          <w:tcPr>
            <w:tcW w:w="5492" w:type="dxa"/>
          </w:tcPr>
          <w:p w14:paraId="72B3C25F" w14:textId="3464DF73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E04FCC">
              <w:t xml:space="preserve">Маска: </w:t>
            </w:r>
            <w:r w:rsidRPr="00E04FCC">
              <w:rPr>
                <w:highlight w:val="white"/>
              </w:rPr>
              <w:t>ГГГГ-ММ-</w:t>
            </w:r>
            <w:r w:rsidRPr="00E04FCC">
              <w:t>ДД</w:t>
            </w:r>
          </w:p>
        </w:tc>
      </w:tr>
      <w:tr w:rsidR="00CD1DD7" w:rsidRPr="00CD1DD7" w14:paraId="68668753" w14:textId="77777777" w:rsidTr="00AB479C">
        <w:tc>
          <w:tcPr>
            <w:tcW w:w="2263" w:type="dxa"/>
          </w:tcPr>
          <w:p w14:paraId="49B8EA25" w14:textId="4B4DED78" w:rsidR="00CD1DD7" w:rsidRDefault="00CD1DD7" w:rsidP="00CD1DD7">
            <w:pPr>
              <w:pStyle w:val="RTf5"/>
            </w:pPr>
            <w:r>
              <w:t>Сведения о выплате заработной платы. Сумма (руб.), выплаченная полностью</w:t>
            </w:r>
          </w:p>
        </w:tc>
        <w:tc>
          <w:tcPr>
            <w:tcW w:w="5103" w:type="dxa"/>
          </w:tcPr>
          <w:p w14:paraId="55FB6FE5" w14:textId="6B1E2C14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ns1:EPGURequest/types:wageNotification/types:Paycheck/types:period/types:paidInFull</w:t>
            </w:r>
          </w:p>
        </w:tc>
        <w:tc>
          <w:tcPr>
            <w:tcW w:w="1701" w:type="dxa"/>
          </w:tcPr>
          <w:p w14:paraId="2A0097F5" w14:textId="711B0F75" w:rsidR="00CD1DD7" w:rsidRPr="00CD1DD7" w:rsidRDefault="00CD1DD7" w:rsidP="00CD1DD7">
            <w:pPr>
              <w:pStyle w:val="RTf5"/>
            </w:pPr>
            <w:r>
              <w:t>12 символов</w:t>
            </w:r>
          </w:p>
        </w:tc>
        <w:tc>
          <w:tcPr>
            <w:tcW w:w="5492" w:type="dxa"/>
          </w:tcPr>
          <w:p w14:paraId="73D25DD4" w14:textId="77777777" w:rsidR="00CD1DD7" w:rsidRPr="00CD1DD7" w:rsidRDefault="00CD1DD7" w:rsidP="00CD1DD7">
            <w:pPr>
              <w:pStyle w:val="RTf5"/>
              <w:rPr>
                <w:lang w:val="en-US"/>
              </w:rPr>
            </w:pPr>
          </w:p>
        </w:tc>
      </w:tr>
      <w:tr w:rsidR="00CD1DD7" w:rsidRPr="00CD1DD7" w14:paraId="74E85834" w14:textId="77777777" w:rsidTr="00AB479C">
        <w:tc>
          <w:tcPr>
            <w:tcW w:w="2263" w:type="dxa"/>
          </w:tcPr>
          <w:p w14:paraId="425B8F36" w14:textId="1AAC0AF2" w:rsidR="00CD1DD7" w:rsidRDefault="00CD1DD7" w:rsidP="00CD1DD7">
            <w:pPr>
              <w:pStyle w:val="RTf5"/>
            </w:pPr>
            <w:r>
              <w:t>Сведения о выплате заработной платы. Сумма (руб.), выплаченная частично</w:t>
            </w:r>
          </w:p>
        </w:tc>
        <w:tc>
          <w:tcPr>
            <w:tcW w:w="5103" w:type="dxa"/>
          </w:tcPr>
          <w:p w14:paraId="4D91D219" w14:textId="3BF400F0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ns1:EPGURequest/types:wageNotification/types:Paycheck/types:period/types:paidInPart/types:paidPartial</w:t>
            </w:r>
          </w:p>
        </w:tc>
        <w:tc>
          <w:tcPr>
            <w:tcW w:w="1701" w:type="dxa"/>
          </w:tcPr>
          <w:p w14:paraId="6E35EDDC" w14:textId="3F3DCC5E" w:rsidR="00CD1DD7" w:rsidRDefault="00CD1DD7" w:rsidP="00CD1DD7">
            <w:pPr>
              <w:pStyle w:val="RTf5"/>
              <w:rPr>
                <w:lang w:val="en-US"/>
              </w:rPr>
            </w:pPr>
            <w:r>
              <w:t>12 символов</w:t>
            </w:r>
          </w:p>
        </w:tc>
        <w:tc>
          <w:tcPr>
            <w:tcW w:w="5492" w:type="dxa"/>
          </w:tcPr>
          <w:p w14:paraId="25F2F687" w14:textId="77777777" w:rsidR="00CD1DD7" w:rsidRPr="00CD1DD7" w:rsidRDefault="00CD1DD7" w:rsidP="00CD1DD7">
            <w:pPr>
              <w:pStyle w:val="RTf5"/>
              <w:rPr>
                <w:lang w:val="en-US"/>
              </w:rPr>
            </w:pPr>
          </w:p>
        </w:tc>
      </w:tr>
      <w:tr w:rsidR="00CD1DD7" w:rsidRPr="00CD1DD7" w14:paraId="6B819DB3" w14:textId="77777777" w:rsidTr="00AB479C">
        <w:tc>
          <w:tcPr>
            <w:tcW w:w="2263" w:type="dxa"/>
          </w:tcPr>
          <w:p w14:paraId="1CEBDDF2" w14:textId="1B59CECC" w:rsidR="00CD1DD7" w:rsidRPr="00CD1DD7" w:rsidRDefault="00CD1DD7" w:rsidP="00CD1DD7">
            <w:pPr>
              <w:pStyle w:val="RTf5"/>
            </w:pPr>
            <w:r>
              <w:t>Сведения о выплате заработной платы. Сумма (руб.) неисполненных обязательств</w:t>
            </w:r>
          </w:p>
        </w:tc>
        <w:tc>
          <w:tcPr>
            <w:tcW w:w="5103" w:type="dxa"/>
          </w:tcPr>
          <w:p w14:paraId="1FAE5812" w14:textId="2E8EC3CD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ns1:EPGURequest/types:wageNotification/types:Paycheck/types:period/types:paidInPart/types:unpaid</w:t>
            </w:r>
          </w:p>
        </w:tc>
        <w:tc>
          <w:tcPr>
            <w:tcW w:w="1701" w:type="dxa"/>
          </w:tcPr>
          <w:p w14:paraId="7E756521" w14:textId="01ECA6EC" w:rsidR="00CD1DD7" w:rsidRDefault="00CD1DD7" w:rsidP="00CD1DD7">
            <w:pPr>
              <w:pStyle w:val="RTf5"/>
              <w:rPr>
                <w:lang w:val="en-US"/>
              </w:rPr>
            </w:pPr>
            <w:r>
              <w:t>12 символов</w:t>
            </w:r>
          </w:p>
        </w:tc>
        <w:tc>
          <w:tcPr>
            <w:tcW w:w="5492" w:type="dxa"/>
          </w:tcPr>
          <w:p w14:paraId="78B5A4D6" w14:textId="77777777" w:rsidR="00CD1DD7" w:rsidRPr="00CD1DD7" w:rsidRDefault="00CD1DD7" w:rsidP="00CD1DD7">
            <w:pPr>
              <w:pStyle w:val="RTf5"/>
              <w:rPr>
                <w:lang w:val="en-US"/>
              </w:rPr>
            </w:pPr>
          </w:p>
        </w:tc>
      </w:tr>
      <w:tr w:rsidR="00CD1DD7" w:rsidRPr="009F613D" w14:paraId="7A369366" w14:textId="77777777" w:rsidTr="00AB479C">
        <w:tc>
          <w:tcPr>
            <w:tcW w:w="2263" w:type="dxa"/>
          </w:tcPr>
          <w:p w14:paraId="1A54AC69" w14:textId="77777777" w:rsidR="00CD1DD7" w:rsidRPr="00907D12" w:rsidRDefault="00CD1DD7" w:rsidP="00CD1DD7">
            <w:pPr>
              <w:pStyle w:val="RTf5"/>
            </w:pPr>
            <w:r w:rsidRPr="00907D12">
              <w:rPr>
                <w:highlight w:val="white"/>
              </w:rPr>
              <w:t>Дата заключения договора</w:t>
            </w:r>
          </w:p>
        </w:tc>
        <w:tc>
          <w:tcPr>
            <w:tcW w:w="5103" w:type="dxa"/>
          </w:tcPr>
          <w:p w14:paraId="3D66F3A3" w14:textId="61EDC829" w:rsidR="00CD1DD7" w:rsidRPr="00AB479C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ns1:EPGURequest/types:wageNotification/types:LabourAgreementInfo/types:contractSignedDate</w:t>
            </w:r>
          </w:p>
        </w:tc>
        <w:tc>
          <w:tcPr>
            <w:tcW w:w="1701" w:type="dxa"/>
          </w:tcPr>
          <w:p w14:paraId="319D9699" w14:textId="77777777" w:rsidR="00CD1DD7" w:rsidRPr="00907D12" w:rsidRDefault="00CD1DD7" w:rsidP="00CD1DD7">
            <w:pPr>
              <w:pStyle w:val="RTf5"/>
            </w:pPr>
            <w:r w:rsidRPr="00907D12">
              <w:t>10 символов</w:t>
            </w:r>
          </w:p>
        </w:tc>
        <w:tc>
          <w:tcPr>
            <w:tcW w:w="5492" w:type="dxa"/>
          </w:tcPr>
          <w:p w14:paraId="05A73205" w14:textId="77777777" w:rsidR="00CD1DD7" w:rsidRPr="00907D12" w:rsidRDefault="00CD1DD7" w:rsidP="00CD1DD7">
            <w:pPr>
              <w:pStyle w:val="RTf5"/>
            </w:pPr>
            <w:r w:rsidRPr="00907D12">
              <w:t xml:space="preserve">Маска: </w:t>
            </w:r>
            <w:r w:rsidRPr="00907D12">
              <w:rPr>
                <w:highlight w:val="white"/>
              </w:rPr>
              <w:t>ГГГГ-ММ-</w:t>
            </w:r>
            <w:r w:rsidRPr="00907D12">
              <w:t>ДД</w:t>
            </w:r>
          </w:p>
        </w:tc>
      </w:tr>
      <w:tr w:rsidR="00CD1DD7" w:rsidRPr="00CD1DD7" w14:paraId="4B89FFBC" w14:textId="77777777" w:rsidTr="00AB479C">
        <w:tc>
          <w:tcPr>
            <w:tcW w:w="2263" w:type="dxa"/>
          </w:tcPr>
          <w:p w14:paraId="32A7B6F5" w14:textId="4EF570E4" w:rsidR="00CD1DD7" w:rsidRPr="00907D12" w:rsidRDefault="00CD1DD7" w:rsidP="00CD1DD7">
            <w:pPr>
              <w:pStyle w:val="RTf5"/>
              <w:rPr>
                <w:highlight w:val="white"/>
              </w:rPr>
            </w:pPr>
            <w:r>
              <w:rPr>
                <w:highlight w:val="white"/>
              </w:rPr>
              <w:t>Дата начала действия договора</w:t>
            </w:r>
          </w:p>
        </w:tc>
        <w:tc>
          <w:tcPr>
            <w:tcW w:w="5103" w:type="dxa"/>
          </w:tcPr>
          <w:p w14:paraId="6722AC98" w14:textId="165C3976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CD1DD7">
              <w:rPr>
                <w:lang w:val="en-US"/>
              </w:rPr>
              <w:t>ns1:EPGURequest/types:wageNotification/types:LabourAgreementInfo/types:contractStartDate</w:t>
            </w:r>
          </w:p>
        </w:tc>
        <w:tc>
          <w:tcPr>
            <w:tcW w:w="1701" w:type="dxa"/>
          </w:tcPr>
          <w:p w14:paraId="38442A05" w14:textId="31C82CFE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907D12">
              <w:t>10 символов</w:t>
            </w:r>
          </w:p>
        </w:tc>
        <w:tc>
          <w:tcPr>
            <w:tcW w:w="5492" w:type="dxa"/>
          </w:tcPr>
          <w:p w14:paraId="2A0CE3C0" w14:textId="6772E669" w:rsidR="00CD1DD7" w:rsidRPr="00CD1DD7" w:rsidRDefault="00CD1DD7" w:rsidP="00CD1DD7">
            <w:pPr>
              <w:pStyle w:val="RTf5"/>
              <w:rPr>
                <w:lang w:val="en-US"/>
              </w:rPr>
            </w:pPr>
            <w:r w:rsidRPr="00907D12">
              <w:t xml:space="preserve">Маска: </w:t>
            </w:r>
            <w:r w:rsidRPr="00907D12">
              <w:rPr>
                <w:highlight w:val="white"/>
              </w:rPr>
              <w:t>ГГГГ-ММ-</w:t>
            </w:r>
            <w:r w:rsidRPr="00907D12">
              <w:t>ДД</w:t>
            </w:r>
          </w:p>
        </w:tc>
      </w:tr>
      <w:tr w:rsidR="00CD1DD7" w:rsidRPr="009F613D" w14:paraId="72D61B42" w14:textId="77777777" w:rsidTr="00AB479C">
        <w:tc>
          <w:tcPr>
            <w:tcW w:w="2263" w:type="dxa"/>
          </w:tcPr>
          <w:p w14:paraId="0D7AEEEC" w14:textId="77777777" w:rsidR="00CD1DD7" w:rsidRPr="00907D12" w:rsidRDefault="00CD1DD7" w:rsidP="00CD1DD7">
            <w:pPr>
              <w:pStyle w:val="RTf5"/>
              <w:rPr>
                <w:rStyle w:val="block"/>
              </w:rPr>
            </w:pPr>
            <w:r w:rsidRPr="00907D12">
              <w:rPr>
                <w:rStyle w:val="block"/>
              </w:rPr>
              <w:t>Comment</w:t>
            </w:r>
          </w:p>
        </w:tc>
        <w:tc>
          <w:tcPr>
            <w:tcW w:w="5103" w:type="dxa"/>
          </w:tcPr>
          <w:p w14:paraId="402C9586" w14:textId="04604E87" w:rsidR="00CD1DD7" w:rsidRPr="00AB479C" w:rsidRDefault="00CD1DD7" w:rsidP="00CD1DD7">
            <w:pPr>
              <w:pStyle w:val="RTf5"/>
              <w:rPr>
                <w:lang w:val="en-US"/>
              </w:rPr>
            </w:pPr>
            <w:r w:rsidRPr="00AB479C">
              <w:rPr>
                <w:lang w:val="en-US"/>
              </w:rPr>
              <w:t>/ns1:EPGURequest/types:</w:t>
            </w:r>
            <w:r>
              <w:rPr>
                <w:lang w:val="en-US"/>
              </w:rPr>
              <w:t>wageNotification</w:t>
            </w:r>
            <w:r w:rsidRPr="00AB479C">
              <w:rPr>
                <w:lang w:val="en-US"/>
              </w:rPr>
              <w:t>/types:comment</w:t>
            </w:r>
          </w:p>
        </w:tc>
        <w:tc>
          <w:tcPr>
            <w:tcW w:w="1701" w:type="dxa"/>
          </w:tcPr>
          <w:p w14:paraId="0970FB97" w14:textId="77777777" w:rsidR="00CD1DD7" w:rsidRPr="00907D12" w:rsidRDefault="00CD1DD7" w:rsidP="00CD1DD7">
            <w:pPr>
              <w:pStyle w:val="RTf5"/>
            </w:pPr>
            <w:r w:rsidRPr="00907D12">
              <w:t>-</w:t>
            </w:r>
          </w:p>
        </w:tc>
        <w:tc>
          <w:tcPr>
            <w:tcW w:w="5492" w:type="dxa"/>
          </w:tcPr>
          <w:p w14:paraId="4E709563" w14:textId="77777777" w:rsidR="00CD1DD7" w:rsidRPr="00907D12" w:rsidRDefault="00CD1DD7" w:rsidP="00CD1DD7">
            <w:pPr>
              <w:pStyle w:val="RTf5"/>
            </w:pPr>
            <w:r w:rsidRPr="00907D12">
              <w:t>Для ИП и ЮЛ телефонный номер ответственного сотрудника в формате:</w:t>
            </w:r>
          </w:p>
          <w:p w14:paraId="501FE662" w14:textId="77777777" w:rsidR="00CD1DD7" w:rsidRPr="00907D12" w:rsidRDefault="00CD1DD7" w:rsidP="00CD1DD7">
            <w:pPr>
              <w:pStyle w:val="RTf5"/>
            </w:pPr>
            <w:r w:rsidRPr="00907D12">
              <w:t xml:space="preserve"> «Номер ответственного сотрудника: &lt;9XXXXXXXXX&gt;».</w:t>
            </w:r>
          </w:p>
        </w:tc>
      </w:tr>
    </w:tbl>
    <w:p w14:paraId="1AE0B521" w14:textId="77777777" w:rsidR="00AB479C" w:rsidRPr="00C02273" w:rsidRDefault="00AB479C" w:rsidP="00AB479C">
      <w:pPr>
        <w:spacing w:after="160" w:line="259" w:lineRule="auto"/>
        <w:rPr>
          <w:rFonts w:eastAsia="Times New Roman"/>
          <w:b/>
          <w:kern w:val="28"/>
          <w:lang w:eastAsia="ru-RU"/>
        </w:rPr>
      </w:pPr>
    </w:p>
    <w:p w14:paraId="39917A19" w14:textId="77777777" w:rsidR="00AB479C" w:rsidRPr="009F613D" w:rsidRDefault="00AB479C" w:rsidP="00AB479C">
      <w:pPr>
        <w:pStyle w:val="RT21"/>
        <w:sectPr w:rsidR="00AB479C" w:rsidRPr="009F613D" w:rsidSect="001B6EDC">
          <w:headerReference w:type="default" r:id="rId23"/>
          <w:pgSz w:w="16838" w:h="11906" w:orient="landscape"/>
          <w:pgMar w:top="1134" w:right="1418" w:bottom="567" w:left="851" w:header="709" w:footer="709" w:gutter="0"/>
          <w:cols w:space="708"/>
          <w:docGrid w:linePitch="360"/>
        </w:sectPr>
      </w:pPr>
    </w:p>
    <w:p w14:paraId="1D05D305" w14:textId="54C31949" w:rsidR="00AB479C" w:rsidRDefault="00AB479C" w:rsidP="00AB479C">
      <w:pPr>
        <w:pStyle w:val="RT21"/>
      </w:pPr>
      <w:r>
        <w:lastRenderedPageBreak/>
        <w:t>Справочники</w:t>
      </w:r>
    </w:p>
    <w:p w14:paraId="2E428CB2" w14:textId="2DB83ED9" w:rsidR="004577DA" w:rsidRDefault="004577DA" w:rsidP="004577DA">
      <w:pPr>
        <w:pStyle w:val="RTc"/>
      </w:pPr>
      <w:r>
        <w:t>Таблица 17 Справочники ЕСНСИ</w:t>
      </w:r>
    </w:p>
    <w:tbl>
      <w:tblPr>
        <w:tblStyle w:val="13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5097"/>
        <w:gridCol w:w="3687"/>
        <w:gridCol w:w="1411"/>
      </w:tblGrid>
      <w:tr w:rsidR="004577DA" w14:paraId="6D16CD30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1C43DB" w14:textId="77777777" w:rsidR="004577DA" w:rsidRPr="00587E96" w:rsidRDefault="004577DA" w:rsidP="00D851C7">
            <w:pPr>
              <w:pStyle w:val="RTf6"/>
            </w:pPr>
            <w:r w:rsidRPr="00587E96">
              <w:t>Код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64156E" w14:textId="77777777" w:rsidR="004577DA" w:rsidRPr="00587E96" w:rsidRDefault="004577DA" w:rsidP="00D851C7">
            <w:pPr>
              <w:pStyle w:val="RTf6"/>
            </w:pPr>
            <w:r w:rsidRPr="00587E96">
              <w:t>Наименование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96F3E1" w14:textId="77777777" w:rsidR="004577DA" w:rsidRPr="00587E96" w:rsidRDefault="004577DA" w:rsidP="00D851C7">
            <w:pPr>
              <w:pStyle w:val="RTf6"/>
            </w:pPr>
            <w:r w:rsidRPr="00587E96">
              <w:t>Тип</w:t>
            </w:r>
          </w:p>
        </w:tc>
      </w:tr>
      <w:tr w:rsidR="00EB35CB" w14:paraId="0AAB9F39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8B19" w14:textId="428F49F0" w:rsidR="00EB35CB" w:rsidRPr="00B4428D" w:rsidRDefault="00EB35CB" w:rsidP="00EB35CB">
            <w:pPr>
              <w:pStyle w:val="RTf5"/>
            </w:pPr>
            <w:r w:rsidRPr="00D21715">
              <w:t>MVDR23_REGIONS_RF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FDD8" w14:textId="3CF01F52" w:rsidR="00EB35CB" w:rsidRPr="00587E96" w:rsidRDefault="00EB35CB" w:rsidP="00EB35CB">
            <w:pPr>
              <w:pStyle w:val="RTf5"/>
            </w:pPr>
            <w:r w:rsidRPr="00D21715">
              <w:t>ЕИР РМУ. Регионы v.2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3769" w14:textId="5A29EF94" w:rsidR="00EB35CB" w:rsidRPr="00587E96" w:rsidRDefault="00EB35CB" w:rsidP="00EB35CB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EB35CB" w14:paraId="069DC86A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0CA5" w14:textId="62EE55FE" w:rsidR="00EB35CB" w:rsidRPr="00B4428D" w:rsidRDefault="00EB35CB" w:rsidP="00EB35CB">
            <w:pPr>
              <w:pStyle w:val="RTf5"/>
            </w:pPr>
            <w:r w:rsidRPr="00D21715">
              <w:t>MVDR23_CITIZENSHIP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05F5" w14:textId="6C65DCDE" w:rsidR="00EB35CB" w:rsidRPr="00587E96" w:rsidRDefault="00EB35CB" w:rsidP="00EB35CB">
            <w:pPr>
              <w:pStyle w:val="RTf5"/>
            </w:pPr>
            <w:r w:rsidRPr="00D21715">
              <w:t>ЕИР РМУ. Гражданство v.2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771F" w14:textId="1D30E7AD" w:rsidR="00EB35CB" w:rsidRPr="00587E96" w:rsidRDefault="00EB35CB" w:rsidP="00EB35CB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6F6A5C" w14:paraId="2F3A6367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506A" w14:textId="78868BDA" w:rsidR="006F6A5C" w:rsidRDefault="00160E59" w:rsidP="006F6A5C">
            <w:pPr>
              <w:pStyle w:val="RTf5"/>
              <w:rPr>
                <w:lang w:val="en-US"/>
              </w:rPr>
            </w:pPr>
            <w:r>
              <w:rPr>
                <w:lang w:val="en-US"/>
              </w:rPr>
              <w:t>MVDR23_OFFICE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DE68" w14:textId="5CB02F0B" w:rsidR="006F6A5C" w:rsidRPr="00587E96" w:rsidRDefault="00160E59" w:rsidP="006F6A5C">
            <w:pPr>
              <w:pStyle w:val="RTf5"/>
            </w:pPr>
            <w:r w:rsidRPr="00160E59">
              <w:t>ЕИР РМУ. Справочник офисов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04D6" w14:textId="40B5BB8C" w:rsidR="006F6A5C" w:rsidRPr="00587E96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6F6A5C" w14:paraId="329C322A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4234" w14:textId="16E8CD5E" w:rsidR="006F6A5C" w:rsidRPr="00587E96" w:rsidRDefault="006F6A5C" w:rsidP="006F6A5C">
            <w:pPr>
              <w:pStyle w:val="RTf5"/>
              <w:rPr>
                <w:lang w:val="en-US"/>
              </w:rPr>
            </w:pPr>
            <w:r w:rsidRPr="003E1527">
              <w:rPr>
                <w:lang w:val="en-US"/>
              </w:rPr>
              <w:t>okved</w:t>
            </w:r>
            <w:r w:rsidRPr="006F6A5C">
              <w:t>_</w:t>
            </w:r>
            <w:r w:rsidRPr="003E1527">
              <w:rPr>
                <w:lang w:val="en-US"/>
              </w:rPr>
              <w:t>rot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B249" w14:textId="7C1B4B03" w:rsidR="006F6A5C" w:rsidRPr="00587E96" w:rsidRDefault="006F6A5C" w:rsidP="006F6A5C">
            <w:pPr>
              <w:pStyle w:val="RTf5"/>
            </w:pPr>
            <w:r>
              <w:t>ОКВЭД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7BDA" w14:textId="3E19B750" w:rsidR="006F6A5C" w:rsidRPr="00587E96" w:rsidRDefault="006F6A5C" w:rsidP="006F6A5C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EB35CB" w:rsidRPr="006E6A48" w14:paraId="1F553F7A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EAB1" w14:textId="1AD72A8F" w:rsidR="00EB35CB" w:rsidRPr="003E1527" w:rsidRDefault="00EB35CB" w:rsidP="00EB35CB">
            <w:pPr>
              <w:pStyle w:val="RTf5"/>
              <w:rPr>
                <w:lang w:val="en-US"/>
              </w:rPr>
            </w:pPr>
            <w:r w:rsidRPr="00D21715">
              <w:rPr>
                <w:lang w:val="en-US"/>
              </w:rPr>
              <w:t>MVDR23_TU_EMPLOYER_STATUS_CONT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5434" w14:textId="7B89F1AF" w:rsidR="00EB35CB" w:rsidRPr="002B1A33" w:rsidRDefault="00EB35CB" w:rsidP="00EB35CB">
            <w:pPr>
              <w:pStyle w:val="RTf5"/>
              <w:rPr>
                <w:lang w:val="en-US"/>
              </w:rPr>
            </w:pPr>
            <w:r w:rsidRPr="00D21715">
              <w:rPr>
                <w:lang w:val="en-US"/>
              </w:rPr>
              <w:t>MVDR23_TU_EMPLOYER_STATUS_CONT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28CE" w14:textId="514F2095" w:rsidR="00EB35CB" w:rsidRPr="006E6A48" w:rsidRDefault="00EB35CB" w:rsidP="00EB35CB">
            <w:pPr>
              <w:pStyle w:val="RTf5"/>
              <w:rPr>
                <w:bdr w:val="none" w:sz="0" w:space="0" w:color="auto" w:frame="1"/>
                <w:lang w:val="en-US"/>
              </w:rPr>
            </w:pPr>
            <w:r>
              <w:rPr>
                <w:bdr w:val="none" w:sz="0" w:space="0" w:color="auto" w:frame="1"/>
              </w:rPr>
              <w:t>Простой справочник</w:t>
            </w:r>
          </w:p>
        </w:tc>
      </w:tr>
      <w:tr w:rsidR="00EB35CB" w14:paraId="4635FE92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5E47" w14:textId="7609C460" w:rsidR="00EB35CB" w:rsidRPr="003E1527" w:rsidRDefault="00EB35CB" w:rsidP="00EB35CB">
            <w:pPr>
              <w:pStyle w:val="RTf5"/>
              <w:rPr>
                <w:lang w:val="en-US"/>
              </w:rPr>
            </w:pPr>
            <w:r w:rsidRPr="00927923">
              <w:rPr>
                <w:lang w:val="en-US"/>
              </w:rPr>
              <w:t>MVDR23_PROFESSIONS_SPECIALITY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B038" w14:textId="6FBF962D" w:rsidR="00EB35CB" w:rsidRDefault="00EB35CB" w:rsidP="00EB35CB">
            <w:pPr>
              <w:pStyle w:val="RTf5"/>
            </w:pPr>
            <w:r w:rsidRPr="00927923">
              <w:rPr>
                <w:lang w:val="en-US"/>
              </w:rPr>
              <w:t>MVDR23_PROFESSIONS_SPECIALITY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39DF" w14:textId="4FFCD223" w:rsidR="00EB35CB" w:rsidRPr="00587E96" w:rsidRDefault="00EB35CB" w:rsidP="00EB35CB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Агрегатор простых справочников</w:t>
            </w:r>
          </w:p>
        </w:tc>
      </w:tr>
      <w:tr w:rsidR="00EB35CB" w14:paraId="3A039AA3" w14:textId="77777777" w:rsidTr="002B1A33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8072" w14:textId="23F12D91" w:rsidR="00EB35CB" w:rsidRPr="00FA40C2" w:rsidRDefault="00EB35CB" w:rsidP="00EB35CB">
            <w:pPr>
              <w:pStyle w:val="RTf5"/>
              <w:rPr>
                <w:lang w:val="en-US"/>
              </w:rPr>
            </w:pPr>
            <w:r w:rsidRPr="00D21715">
              <w:rPr>
                <w:lang w:val="en-US"/>
              </w:rPr>
              <w:t>MVDR23_TU_WORK_PERMITS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63CA" w14:textId="6F245651" w:rsidR="00EB35CB" w:rsidRPr="00FA40C2" w:rsidRDefault="00EB35CB" w:rsidP="00EB35CB">
            <w:pPr>
              <w:pStyle w:val="RTf5"/>
            </w:pPr>
            <w:r w:rsidRPr="00D21715">
              <w:rPr>
                <w:lang w:val="en-US"/>
              </w:rPr>
              <w:t>MVDR23_TU_WORK_PERMITS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1612" w14:textId="6069BB0D" w:rsidR="00EB35CB" w:rsidRPr="00587E96" w:rsidRDefault="00EB35CB" w:rsidP="00EB35CB">
            <w:pPr>
              <w:pStyle w:val="RTf5"/>
              <w:rPr>
                <w:bdr w:val="none" w:sz="0" w:space="0" w:color="auto" w:frame="1"/>
              </w:rPr>
            </w:pPr>
            <w:r w:rsidRPr="006F6A5C">
              <w:rPr>
                <w:bdr w:val="none" w:sz="0" w:space="0" w:color="auto" w:frame="1"/>
              </w:rPr>
              <w:t>Простой справочник</w:t>
            </w:r>
          </w:p>
        </w:tc>
      </w:tr>
    </w:tbl>
    <w:p w14:paraId="2D3D322D" w14:textId="666F2EAF" w:rsidR="004577DA" w:rsidRPr="00334C48" w:rsidRDefault="004577DA" w:rsidP="004577DA">
      <w:pPr>
        <w:pStyle w:val="RTc"/>
      </w:pPr>
      <w:r>
        <w:t>Таблица 18 Другие справочники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5524"/>
        <w:gridCol w:w="4671"/>
      </w:tblGrid>
      <w:tr w:rsidR="004577DA" w14:paraId="02B560D3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BAB5AD" w14:textId="77777777" w:rsidR="004577DA" w:rsidRPr="00587E96" w:rsidRDefault="004577DA" w:rsidP="00D851C7">
            <w:pPr>
              <w:pStyle w:val="RTf6"/>
            </w:pPr>
            <w:r w:rsidRPr="00587E96">
              <w:t>Наименование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D872B5" w14:textId="77777777" w:rsidR="004577DA" w:rsidRPr="00334C48" w:rsidRDefault="004577DA" w:rsidP="00D851C7">
            <w:pPr>
              <w:pStyle w:val="RTf6"/>
            </w:pPr>
            <w:r>
              <w:t>Примечание</w:t>
            </w:r>
          </w:p>
        </w:tc>
      </w:tr>
      <w:tr w:rsidR="004577DA" w14:paraId="55C76D10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34AE" w14:textId="77777777" w:rsidR="004577DA" w:rsidRPr="00587E96" w:rsidRDefault="004577DA" w:rsidP="00D851C7">
            <w:pPr>
              <w:pStyle w:val="RTf5"/>
            </w:pPr>
            <w:r w:rsidRPr="0082129F">
              <w:t xml:space="preserve">Документы </w:t>
            </w:r>
            <w:r>
              <w:t>т</w:t>
            </w:r>
            <w:r w:rsidRPr="0082129F">
              <w:t xml:space="preserve">рудовой </w:t>
            </w:r>
            <w:r>
              <w:t>м</w:t>
            </w:r>
            <w:r w:rsidRPr="0082129F">
              <w:t>играции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A944" w14:textId="77777777" w:rsidR="004577DA" w:rsidRPr="00587E96" w:rsidRDefault="004577DA" w:rsidP="00D851C7">
            <w:pPr>
              <w:pStyle w:val="RTf5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См. состав справочника в разделе 6.1.</w:t>
            </w:r>
          </w:p>
        </w:tc>
      </w:tr>
      <w:tr w:rsidR="004577DA" w14:paraId="5C0FB1C1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EF6E" w14:textId="77777777" w:rsidR="004577DA" w:rsidRPr="00587E96" w:rsidRDefault="004577DA" w:rsidP="00D851C7">
            <w:pPr>
              <w:pStyle w:val="RTf5"/>
            </w:pPr>
            <w:r w:rsidRPr="0082129F">
              <w:t>Типы документов</w:t>
            </w:r>
            <w:r>
              <w:t>,</w:t>
            </w:r>
            <w:r w:rsidRPr="0082129F">
              <w:t xml:space="preserve"> удостоверяющих</w:t>
            </w:r>
            <w:r>
              <w:t xml:space="preserve"> </w:t>
            </w:r>
            <w:r w:rsidRPr="0082129F">
              <w:t xml:space="preserve"> личность иностранных граждан</w:t>
            </w:r>
            <w:r>
              <w:t xml:space="preserve"> </w:t>
            </w:r>
            <w:r w:rsidRPr="0082129F">
              <w:t>или лиц без гражданства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2907" w14:textId="77777777" w:rsidR="004577DA" w:rsidRPr="00587E96" w:rsidRDefault="004577DA" w:rsidP="00D851C7">
            <w:pPr>
              <w:pStyle w:val="RTf5"/>
              <w:rPr>
                <w:bdr w:val="none" w:sz="0" w:space="0" w:color="auto" w:frame="1"/>
              </w:rPr>
            </w:pPr>
            <w:r w:rsidRPr="00670F3C">
              <w:rPr>
                <w:bdr w:val="none" w:sz="0" w:space="0" w:color="auto" w:frame="1"/>
              </w:rPr>
              <w:t>См. сос</w:t>
            </w:r>
            <w:r>
              <w:rPr>
                <w:bdr w:val="none" w:sz="0" w:space="0" w:color="auto" w:frame="1"/>
              </w:rPr>
              <w:t>тав справочника в разделе 6.2</w:t>
            </w:r>
            <w:r w:rsidRPr="00670F3C">
              <w:rPr>
                <w:bdr w:val="none" w:sz="0" w:space="0" w:color="auto" w:frame="1"/>
              </w:rPr>
              <w:t>.</w:t>
            </w:r>
          </w:p>
        </w:tc>
      </w:tr>
      <w:tr w:rsidR="004577DA" w14:paraId="33A9A8F0" w14:textId="77777777" w:rsidTr="00D851C7">
        <w:tc>
          <w:tcPr>
            <w:tcW w:w="2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16BE" w14:textId="77777777" w:rsidR="004577DA" w:rsidRPr="007573A0" w:rsidRDefault="004577DA" w:rsidP="00D851C7">
            <w:pPr>
              <w:pStyle w:val="RTf5"/>
            </w:pPr>
            <w:r>
              <w:t>Вид трудового договора</w:t>
            </w:r>
          </w:p>
        </w:tc>
        <w:tc>
          <w:tcPr>
            <w:tcW w:w="2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5E33" w14:textId="601053D7" w:rsidR="004577DA" w:rsidRPr="00587E96" w:rsidRDefault="004577DA">
            <w:pPr>
              <w:pStyle w:val="RTf5"/>
              <w:rPr>
                <w:bdr w:val="none" w:sz="0" w:space="0" w:color="auto" w:frame="1"/>
              </w:rPr>
            </w:pPr>
            <w:r w:rsidRPr="00670F3C">
              <w:rPr>
                <w:bdr w:val="none" w:sz="0" w:space="0" w:color="auto" w:frame="1"/>
              </w:rPr>
              <w:t xml:space="preserve">См. состав справочника в разделе </w:t>
            </w:r>
            <w:r w:rsidR="00F553DE">
              <w:rPr>
                <w:bdr w:val="none" w:sz="0" w:space="0" w:color="auto" w:frame="1"/>
              </w:rPr>
              <w:t>6.</w:t>
            </w:r>
            <w:r w:rsidR="00EB35CB">
              <w:rPr>
                <w:bdr w:val="none" w:sz="0" w:space="0" w:color="auto" w:frame="1"/>
              </w:rPr>
              <w:t>3</w:t>
            </w:r>
            <w:r>
              <w:rPr>
                <w:bdr w:val="none" w:sz="0" w:space="0" w:color="auto" w:frame="1"/>
              </w:rPr>
              <w:t>.</w:t>
            </w:r>
          </w:p>
        </w:tc>
      </w:tr>
    </w:tbl>
    <w:p w14:paraId="3C1FE28A" w14:textId="77777777" w:rsidR="004577DA" w:rsidRPr="004577DA" w:rsidRDefault="004577DA" w:rsidP="004577DA">
      <w:pPr>
        <w:pStyle w:val="RT0"/>
      </w:pPr>
    </w:p>
    <w:p w14:paraId="70F51F2F" w14:textId="0A1607D2" w:rsidR="001C38ED" w:rsidRDefault="003D5294" w:rsidP="004577DA">
      <w:pPr>
        <w:pStyle w:val="RT13"/>
        <w:shd w:val="clear" w:color="auto" w:fill="FFFFFF" w:themeFill="background1"/>
      </w:pPr>
      <w:r>
        <w:lastRenderedPageBreak/>
        <w:t xml:space="preserve">Статусы </w:t>
      </w:r>
      <w:r w:rsidR="004577DA">
        <w:t>заявления</w:t>
      </w:r>
    </w:p>
    <w:p w14:paraId="06BA35EE" w14:textId="77777777" w:rsidR="00243421" w:rsidRDefault="00243421" w:rsidP="003D5294">
      <w:pPr>
        <w:pStyle w:val="RTc"/>
      </w:pPr>
      <w:r>
        <w:t>Для всех сервисов используется одинаковый состав статусов по заявлению.</w:t>
      </w:r>
    </w:p>
    <w:p w14:paraId="30B395A6" w14:textId="1F80759E" w:rsidR="003D5294" w:rsidRDefault="003D5294" w:rsidP="003D5294">
      <w:pPr>
        <w:pStyle w:val="RTc"/>
      </w:pPr>
      <w:r>
        <w:t xml:space="preserve">Таблица </w:t>
      </w:r>
      <w:r w:rsidR="004577DA">
        <w:t>19</w:t>
      </w:r>
      <w:r w:rsidR="00243421">
        <w:t>. Статусы заявления</w:t>
      </w:r>
    </w:p>
    <w:tbl>
      <w:tblPr>
        <w:tblW w:w="3798" w:type="dxa"/>
        <w:jc w:val="center"/>
        <w:tblLayout w:type="fixed"/>
        <w:tblLook w:val="01E0" w:firstRow="1" w:lastRow="1" w:firstColumn="1" w:lastColumn="1" w:noHBand="0" w:noVBand="0"/>
      </w:tblPr>
      <w:tblGrid>
        <w:gridCol w:w="1246"/>
        <w:gridCol w:w="2552"/>
      </w:tblGrid>
      <w:tr w:rsidR="00CB045F" w14:paraId="44B3FD38" w14:textId="77777777" w:rsidTr="002B1A33">
        <w:trPr>
          <w:trHeight w:val="680"/>
          <w:tblHeader/>
          <w:jc w:val="center"/>
        </w:trPr>
        <w:tc>
          <w:tcPr>
            <w:tcW w:w="12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480BEE5" w14:textId="77777777" w:rsidR="00CB045F" w:rsidRDefault="00CB045F" w:rsidP="002B1A33">
            <w:pPr>
              <w:widowControl w:val="0"/>
              <w:spacing w:before="60" w:after="60"/>
              <w:contextualSpacing/>
              <w:jc w:val="center"/>
              <w:rPr>
                <w:b/>
              </w:rPr>
            </w:pPr>
            <w:r>
              <w:rPr>
                <w:b/>
              </w:rPr>
              <w:t>Код статуса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A283CDF" w14:textId="77777777" w:rsidR="00CB045F" w:rsidRDefault="00CB045F" w:rsidP="002B1A33">
            <w:pPr>
              <w:widowControl w:val="0"/>
              <w:spacing w:before="60" w:after="60"/>
              <w:contextualSpacing/>
              <w:jc w:val="center"/>
              <w:rPr>
                <w:b/>
              </w:rPr>
            </w:pPr>
            <w:r>
              <w:rPr>
                <w:b/>
              </w:rPr>
              <w:t>Название статуса</w:t>
            </w:r>
          </w:p>
        </w:tc>
      </w:tr>
      <w:tr w:rsidR="00CB045F" w14:paraId="166FCABC" w14:textId="77777777" w:rsidTr="00CB045F">
        <w:trPr>
          <w:trHeight w:val="396"/>
          <w:tblHeader/>
          <w:jc w:val="center"/>
        </w:trPr>
        <w:tc>
          <w:tcPr>
            <w:tcW w:w="12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062EC0" w14:textId="77777777" w:rsidR="00CB045F" w:rsidRDefault="00CB045F" w:rsidP="002B1A33">
            <w:pPr>
              <w:widowControl w:val="0"/>
              <w:spacing w:before="60" w:after="60"/>
              <w:contextualSpacing/>
              <w:jc w:val="center"/>
              <w:rPr>
                <w:b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03C5AAF" w14:textId="77777777" w:rsidR="00CB045F" w:rsidRDefault="00CB045F" w:rsidP="002B1A33">
            <w:pPr>
              <w:widowControl w:val="0"/>
              <w:spacing w:before="60" w:after="60"/>
              <w:contextualSpacing/>
              <w:jc w:val="center"/>
              <w:rPr>
                <w:b/>
              </w:rPr>
            </w:pPr>
          </w:p>
        </w:tc>
      </w:tr>
      <w:tr w:rsidR="00CB045F" w14:paraId="311F2511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15BFF" w14:textId="77777777" w:rsidR="00CB045F" w:rsidRDefault="00CB045F">
            <w:pPr>
              <w:pStyle w:val="RTf7"/>
            </w:pPr>
            <w:r>
              <w:t>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32D56" w14:textId="77777777" w:rsidR="00CB045F" w:rsidRDefault="00CB045F" w:rsidP="002B1A33">
            <w:pPr>
              <w:widowControl w:val="0"/>
              <w:tabs>
                <w:tab w:val="left" w:pos="555"/>
              </w:tabs>
              <w:spacing w:before="60" w:after="60"/>
              <w:contextualSpacing/>
              <w:jc w:val="center"/>
            </w:pPr>
            <w:r>
              <w:t>Черновик заявления</w:t>
            </w:r>
          </w:p>
        </w:tc>
      </w:tr>
      <w:tr w:rsidR="004904BF" w14:paraId="396BC0DC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943D1" w14:textId="75D29B59" w:rsidR="004904BF" w:rsidRDefault="004904BF">
            <w:pPr>
              <w:pStyle w:val="RTf7"/>
            </w:pPr>
            <w: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B7607" w14:textId="73B9F695" w:rsidR="004904BF" w:rsidRDefault="004904BF" w:rsidP="002B1A33">
            <w:pPr>
              <w:widowControl w:val="0"/>
              <w:tabs>
                <w:tab w:val="left" w:pos="555"/>
              </w:tabs>
              <w:spacing w:before="60" w:after="60"/>
              <w:contextualSpacing/>
              <w:jc w:val="center"/>
            </w:pPr>
            <w:r>
              <w:t>Заявление зарегистрировано</w:t>
            </w:r>
          </w:p>
        </w:tc>
      </w:tr>
      <w:tr w:rsidR="00CB045F" w14:paraId="57F6BA90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DDB70" w14:textId="77777777" w:rsidR="00CB045F" w:rsidRDefault="00CB045F">
            <w:pPr>
              <w:pStyle w:val="RTf7"/>
            </w:pPr>
            <w: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81E7E" w14:textId="77777777" w:rsidR="00CB045F" w:rsidRPr="001C7D2D" w:rsidRDefault="00CB045F" w:rsidP="002B1A33">
            <w:pPr>
              <w:widowControl w:val="0"/>
              <w:spacing w:before="60" w:after="60"/>
              <w:contextualSpacing/>
              <w:jc w:val="center"/>
              <w:rPr>
                <w:highlight w:val="yellow"/>
              </w:rPr>
            </w:pPr>
            <w:r w:rsidRPr="00CB045F">
              <w:t>Заявление получено ведомством</w:t>
            </w:r>
          </w:p>
        </w:tc>
      </w:tr>
      <w:tr w:rsidR="00CB045F" w14:paraId="16EC5F31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00AA5" w14:textId="77777777" w:rsidR="00CB045F" w:rsidRDefault="00CB045F">
            <w:pPr>
              <w:pStyle w:val="RTf7"/>
            </w:pPr>
            <w: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517BD" w14:textId="144AD547" w:rsidR="00CB045F" w:rsidRPr="001C7D2D" w:rsidRDefault="00582F6F" w:rsidP="002B1A33">
            <w:pPr>
              <w:widowControl w:val="0"/>
              <w:spacing w:before="60" w:after="60"/>
              <w:contextualSpacing/>
              <w:jc w:val="center"/>
              <w:rPr>
                <w:highlight w:val="yellow"/>
              </w:rPr>
            </w:pPr>
            <w:r>
              <w:t>Услуга оказана</w:t>
            </w:r>
          </w:p>
        </w:tc>
      </w:tr>
      <w:tr w:rsidR="00CB045F" w14:paraId="52C75403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90C1" w14:textId="77777777" w:rsidR="00CB045F" w:rsidRDefault="00CB045F">
            <w:pPr>
              <w:pStyle w:val="RTf7"/>
            </w:pPr>
            <w: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9E732" w14:textId="77777777" w:rsidR="00CB045F" w:rsidRPr="002B1A33" w:rsidRDefault="00CB045F" w:rsidP="002B1A33">
            <w:pPr>
              <w:widowControl w:val="0"/>
              <w:spacing w:before="60" w:after="60"/>
              <w:contextualSpacing/>
              <w:jc w:val="center"/>
              <w:rPr>
                <w:rFonts w:eastAsia="Times New Roman"/>
                <w:snapToGrid w:val="0"/>
                <w:szCs w:val="32"/>
                <w:lang w:eastAsia="ru-RU"/>
              </w:rPr>
            </w:pPr>
            <w:r w:rsidRPr="002B1A33">
              <w:rPr>
                <w:rFonts w:eastAsia="Times New Roman"/>
                <w:snapToGrid w:val="0"/>
                <w:szCs w:val="32"/>
                <w:lang w:eastAsia="ru-RU"/>
              </w:rPr>
              <w:t>Отказано в предоставлении услуги</w:t>
            </w:r>
          </w:p>
        </w:tc>
      </w:tr>
      <w:tr w:rsidR="004904BF" w14:paraId="2C0DA72E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D871" w14:textId="22D353F9" w:rsidR="004904BF" w:rsidRDefault="004904BF">
            <w:pPr>
              <w:pStyle w:val="RTf7"/>
            </w:pPr>
            <w: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C282B" w14:textId="5CB7CF31" w:rsidR="004904BF" w:rsidRPr="00CB045F" w:rsidRDefault="004904BF" w:rsidP="002B1A33">
            <w:pPr>
              <w:pStyle w:val="RTf7"/>
            </w:pPr>
            <w:r w:rsidRPr="002B1A33">
              <w:t>Ошибка отправки заявления в ведомство</w:t>
            </w:r>
          </w:p>
        </w:tc>
      </w:tr>
      <w:tr w:rsidR="00CB045F" w14:paraId="66A4C667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66247" w14:textId="77777777" w:rsidR="00CB045F" w:rsidRDefault="00CB045F">
            <w:pPr>
              <w:pStyle w:val="RTf7"/>
            </w:pPr>
            <w:r>
              <w:t>17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50CB1" w14:textId="77777777" w:rsidR="00CB045F" w:rsidRPr="001C7D2D" w:rsidRDefault="00CB045F" w:rsidP="002B1A33">
            <w:pPr>
              <w:widowControl w:val="0"/>
              <w:spacing w:before="60" w:after="60"/>
              <w:contextualSpacing/>
              <w:jc w:val="center"/>
              <w:rPr>
                <w:highlight w:val="yellow"/>
              </w:rPr>
            </w:pPr>
            <w:r w:rsidRPr="00CB045F">
              <w:t>Зарегистрировано на портале</w:t>
            </w:r>
          </w:p>
        </w:tc>
      </w:tr>
      <w:tr w:rsidR="00CB045F" w14:paraId="0FE3F416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C5108" w14:textId="77777777" w:rsidR="00CB045F" w:rsidRDefault="00CB045F">
            <w:pPr>
              <w:pStyle w:val="RTf7"/>
            </w:pPr>
            <w:r>
              <w:t>21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D842A" w14:textId="77777777" w:rsidR="00CB045F" w:rsidRDefault="00CB045F" w:rsidP="002B1A33">
            <w:pPr>
              <w:widowControl w:val="0"/>
              <w:spacing w:before="60" w:after="60"/>
              <w:contextualSpacing/>
              <w:jc w:val="center"/>
              <w:rPr>
                <w:highlight w:val="yellow"/>
              </w:rPr>
            </w:pPr>
            <w:r w:rsidRPr="00CB045F">
              <w:t>Заявление отправлено в ведомство</w:t>
            </w:r>
          </w:p>
        </w:tc>
      </w:tr>
      <w:tr w:rsidR="004904BF" w14:paraId="68227CFD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6F6BA" w14:textId="4675D905" w:rsidR="004904BF" w:rsidRDefault="004904BF" w:rsidP="002B1A33">
            <w:pPr>
              <w:widowControl w:val="0"/>
              <w:spacing w:before="60" w:after="60"/>
              <w:contextualSpacing/>
              <w:jc w:val="center"/>
            </w:pPr>
            <w:r>
              <w:t>22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0BB9" w14:textId="2EAF1F29" w:rsidR="004904BF" w:rsidRPr="00CB045F" w:rsidRDefault="004904BF" w:rsidP="002B1A33">
            <w:pPr>
              <w:widowControl w:val="0"/>
              <w:spacing w:before="60" w:after="60"/>
              <w:contextualSpacing/>
              <w:jc w:val="center"/>
            </w:pPr>
            <w:r w:rsidRPr="002B1A33">
              <w:t>Ошибка получения заявления ведомством</w:t>
            </w:r>
          </w:p>
        </w:tc>
      </w:tr>
      <w:tr w:rsidR="00CB045F" w14:paraId="57957CEC" w14:textId="77777777" w:rsidTr="00CB045F">
        <w:trPr>
          <w:jc w:val="center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7A5A4" w14:textId="77777777" w:rsidR="00CB045F" w:rsidRDefault="00CB045F">
            <w:pPr>
              <w:pStyle w:val="RTf7"/>
            </w:pPr>
            <w:r>
              <w:t>24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A6084" w14:textId="77777777" w:rsidR="00CB045F" w:rsidRPr="001C7D2D" w:rsidRDefault="00CB045F" w:rsidP="002B1A33">
            <w:pPr>
              <w:widowControl w:val="0"/>
              <w:spacing w:before="60" w:after="60"/>
              <w:contextualSpacing/>
              <w:jc w:val="center"/>
              <w:rPr>
                <w:highlight w:val="yellow"/>
              </w:rPr>
            </w:pPr>
            <w:r w:rsidRPr="00CB045F">
              <w:t>Ошибка обработки заявления</w:t>
            </w:r>
          </w:p>
        </w:tc>
      </w:tr>
    </w:tbl>
    <w:p w14:paraId="3548CC51" w14:textId="5F4401D8" w:rsidR="007573A0" w:rsidRDefault="007573A0" w:rsidP="007573A0">
      <w:pPr>
        <w:pStyle w:val="RT13"/>
      </w:pPr>
      <w:r>
        <w:lastRenderedPageBreak/>
        <w:t>Справочники</w:t>
      </w:r>
    </w:p>
    <w:p w14:paraId="4F07B3CE" w14:textId="3578E2BA" w:rsidR="007573A0" w:rsidRDefault="0045013C" w:rsidP="007573A0">
      <w:pPr>
        <w:pStyle w:val="RT21"/>
        <w:rPr>
          <w:szCs w:val="24"/>
        </w:rPr>
      </w:pPr>
      <w:r>
        <w:rPr>
          <w:szCs w:val="24"/>
        </w:rPr>
        <w:t>Справочник «</w:t>
      </w:r>
      <w:r w:rsidR="007573A0" w:rsidRPr="0082129F">
        <w:rPr>
          <w:szCs w:val="24"/>
        </w:rPr>
        <w:t xml:space="preserve">Документы </w:t>
      </w:r>
      <w:r w:rsidR="007573A0">
        <w:rPr>
          <w:szCs w:val="24"/>
        </w:rPr>
        <w:t>т</w:t>
      </w:r>
      <w:r w:rsidR="007573A0" w:rsidRPr="0082129F">
        <w:rPr>
          <w:szCs w:val="24"/>
        </w:rPr>
        <w:t xml:space="preserve">рудовой </w:t>
      </w:r>
      <w:r w:rsidR="007573A0">
        <w:rPr>
          <w:szCs w:val="24"/>
        </w:rPr>
        <w:t>м</w:t>
      </w:r>
      <w:r w:rsidR="007573A0" w:rsidRPr="0082129F">
        <w:rPr>
          <w:szCs w:val="24"/>
        </w:rPr>
        <w:t>играции</w:t>
      </w:r>
      <w:r>
        <w:rPr>
          <w:szCs w:val="24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6"/>
        <w:gridCol w:w="7177"/>
      </w:tblGrid>
      <w:tr w:rsidR="00AB0F4C" w:rsidRPr="00765684" w14:paraId="5838C274" w14:textId="77777777" w:rsidTr="00933329">
        <w:trPr>
          <w:cantSplit/>
          <w:tblHeader/>
        </w:trPr>
        <w:tc>
          <w:tcPr>
            <w:tcW w:w="2496" w:type="dxa"/>
            <w:shd w:val="clear" w:color="auto" w:fill="auto"/>
          </w:tcPr>
          <w:p w14:paraId="69E545F9" w14:textId="77777777" w:rsidR="00AB0F4C" w:rsidRPr="00765684" w:rsidRDefault="00AB0F4C" w:rsidP="00AB0F4C">
            <w:pPr>
              <w:pStyle w:val="RTf6"/>
            </w:pPr>
            <w:r w:rsidRPr="00765684">
              <w:t>Код</w:t>
            </w:r>
          </w:p>
        </w:tc>
        <w:tc>
          <w:tcPr>
            <w:tcW w:w="7177" w:type="dxa"/>
            <w:shd w:val="clear" w:color="auto" w:fill="auto"/>
          </w:tcPr>
          <w:p w14:paraId="1BBA6170" w14:textId="77777777" w:rsidR="00AB0F4C" w:rsidRPr="00765684" w:rsidRDefault="00AB0F4C" w:rsidP="00AB0F4C">
            <w:pPr>
              <w:pStyle w:val="RTf6"/>
            </w:pPr>
            <w:r w:rsidRPr="00765684">
              <w:t>Наименование</w:t>
            </w:r>
          </w:p>
        </w:tc>
      </w:tr>
      <w:tr w:rsidR="00AB0F4C" w:rsidRPr="00765684" w14:paraId="0E868291" w14:textId="77777777" w:rsidTr="00933329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C1E5" w14:textId="77777777" w:rsidR="00AB0F4C" w:rsidRPr="00840F68" w:rsidRDefault="00AB0F4C" w:rsidP="00AB0F4C">
            <w:pPr>
              <w:pStyle w:val="RTf5"/>
            </w:pPr>
            <w:r w:rsidRPr="008A27F4">
              <w:t>2398687069242135836</w:t>
            </w:r>
          </w:p>
        </w:tc>
        <w:tc>
          <w:tcPr>
            <w:tcW w:w="7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33B4B" w14:textId="77777777" w:rsidR="00AB0F4C" w:rsidRPr="00840F68" w:rsidRDefault="00AB0F4C" w:rsidP="00AB0F4C">
            <w:pPr>
              <w:pStyle w:val="RTf5"/>
              <w:rPr>
                <w:rStyle w:val="ant-text"/>
              </w:rPr>
            </w:pPr>
            <w:r w:rsidRPr="008A27F4">
              <w:rPr>
                <w:rStyle w:val="ant-text"/>
              </w:rPr>
              <w:t>Разрешение на работу ИГ (ЛБГ)</w:t>
            </w:r>
          </w:p>
        </w:tc>
      </w:tr>
      <w:tr w:rsidR="00AB0F4C" w:rsidRPr="00765684" w14:paraId="28AE5080" w14:textId="77777777" w:rsidTr="00933329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BB1BE" w14:textId="77777777" w:rsidR="00AB0F4C" w:rsidRPr="00840F68" w:rsidRDefault="00AB0F4C" w:rsidP="00AB0F4C">
            <w:pPr>
              <w:pStyle w:val="RTf5"/>
            </w:pPr>
            <w:r w:rsidRPr="008A27F4">
              <w:t>2398686921183204588</w:t>
            </w:r>
          </w:p>
        </w:tc>
        <w:tc>
          <w:tcPr>
            <w:tcW w:w="7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EA149" w14:textId="77777777" w:rsidR="00AB0F4C" w:rsidRPr="00840F68" w:rsidRDefault="00AB0F4C" w:rsidP="00AB0F4C">
            <w:pPr>
              <w:pStyle w:val="RTf5"/>
              <w:rPr>
                <w:rStyle w:val="ant-text"/>
              </w:rPr>
            </w:pPr>
            <w:r w:rsidRPr="008A27F4">
              <w:rPr>
                <w:rStyle w:val="ant-text"/>
              </w:rPr>
              <w:t>Патент ИГ (ЛБГ)</w:t>
            </w:r>
          </w:p>
        </w:tc>
      </w:tr>
    </w:tbl>
    <w:p w14:paraId="40F80F53" w14:textId="42531651" w:rsidR="007573A0" w:rsidRDefault="00E046F6" w:rsidP="009F613D">
      <w:pPr>
        <w:pStyle w:val="RT21"/>
      </w:pPr>
      <w:r>
        <w:t>Справочник «</w:t>
      </w:r>
      <w:r w:rsidR="007573A0">
        <w:t>Типы документов, удостоверяющи</w:t>
      </w:r>
      <w:r w:rsidR="0045013C">
        <w:t xml:space="preserve">х личность иностранных граждан </w:t>
      </w:r>
      <w:r w:rsidR="007573A0">
        <w:t>или лиц без гражданства</w:t>
      </w:r>
      <w: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6"/>
        <w:gridCol w:w="7338"/>
      </w:tblGrid>
      <w:tr w:rsidR="00AB0F4C" w:rsidRPr="00765684" w14:paraId="5CC25B01" w14:textId="77777777" w:rsidTr="00AB0F4C">
        <w:trPr>
          <w:cantSplit/>
          <w:tblHeader/>
        </w:trPr>
        <w:tc>
          <w:tcPr>
            <w:tcW w:w="2496" w:type="dxa"/>
            <w:shd w:val="clear" w:color="auto" w:fill="auto"/>
          </w:tcPr>
          <w:p w14:paraId="0870099B" w14:textId="77777777" w:rsidR="00AB0F4C" w:rsidRPr="00765684" w:rsidRDefault="00AB0F4C" w:rsidP="00AB0F4C">
            <w:pPr>
              <w:pStyle w:val="RTf6"/>
            </w:pPr>
            <w:r w:rsidRPr="00765684">
              <w:t>Код</w:t>
            </w:r>
          </w:p>
        </w:tc>
        <w:tc>
          <w:tcPr>
            <w:tcW w:w="7338" w:type="dxa"/>
            <w:shd w:val="clear" w:color="auto" w:fill="auto"/>
          </w:tcPr>
          <w:p w14:paraId="4D2D4524" w14:textId="77777777" w:rsidR="00AB0F4C" w:rsidRPr="00765684" w:rsidRDefault="00AB0F4C" w:rsidP="00AB0F4C">
            <w:pPr>
              <w:pStyle w:val="RTf6"/>
            </w:pPr>
            <w:r w:rsidRPr="00765684">
              <w:t>Наименование</w:t>
            </w:r>
          </w:p>
        </w:tc>
      </w:tr>
      <w:tr w:rsidR="00AB0F4C" w:rsidRPr="00765684" w14:paraId="3F37C133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A28E8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2398686962773923072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00335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Иностранный паспорт</w:t>
            </w:r>
          </w:p>
        </w:tc>
      </w:tr>
      <w:tr w:rsidR="00AB0F4C" w:rsidRPr="00765684" w14:paraId="0CD1DD0F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B9D2A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2398686883434468574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33B7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Паспорт негражданина</w:t>
            </w:r>
          </w:p>
        </w:tc>
      </w:tr>
      <w:tr w:rsidR="00AB0F4C" w:rsidRPr="00765684" w14:paraId="74699821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A394D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2398686892678714594</w:t>
            </w:r>
          </w:p>
          <w:p w14:paraId="0B15294D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E18C8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Свидетельство о предоставлении временного убежища на территории Российской Федерации</w:t>
            </w:r>
          </w:p>
        </w:tc>
      </w:tr>
      <w:tr w:rsidR="00AB0F4C" w:rsidRPr="00765684" w14:paraId="035E2CFD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E2446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2398686919195104491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255B0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Удостоверение лица без гражданства</w:t>
            </w:r>
          </w:p>
        </w:tc>
      </w:tr>
      <w:tr w:rsidR="00AB0F4C" w:rsidRPr="00765684" w14:paraId="73645AC2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0968A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2398687085784470816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C018C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Удостоверение личности гражданина Республики Казахстан</w:t>
            </w:r>
          </w:p>
        </w:tc>
      </w:tr>
      <w:tr w:rsidR="00AB0F4C" w:rsidRPr="00765684" w14:paraId="3624050D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AAAE7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2398686895488898276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B4573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Удостоверение личности гражданина государств-участников СНГ</w:t>
            </w:r>
          </w:p>
        </w:tc>
      </w:tr>
      <w:tr w:rsidR="00AB0F4C" w:rsidRPr="00765684" w14:paraId="19BB11D9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28703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2398686946298696953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235E9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Удостоверение беженца в Российской Федерации</w:t>
            </w:r>
          </w:p>
        </w:tc>
      </w:tr>
      <w:tr w:rsidR="00AB0F4C" w:rsidRPr="00765684" w14:paraId="6880E87A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88261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2398686971053479173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EA732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Национальный паспорт гражданина государств-участников СНГ</w:t>
            </w:r>
          </w:p>
        </w:tc>
      </w:tr>
      <w:tr w:rsidR="00AB0F4C" w:rsidRPr="00765684" w14:paraId="21572AD8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CD1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2398686972848641286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8385D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Паспорт моряка</w:t>
            </w:r>
          </w:p>
        </w:tc>
      </w:tr>
      <w:tr w:rsidR="00AB0F4C" w:rsidRPr="00765684" w14:paraId="5BB06CAA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358E4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2398686813456700628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5F40E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Вид на жительство ИГ</w:t>
            </w:r>
          </w:p>
        </w:tc>
      </w:tr>
      <w:tr w:rsidR="00AB0F4C" w:rsidRPr="00765684" w14:paraId="53BFA3DE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59CB6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2398686816828921045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9BB9E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Вид на жительство ЛБГ</w:t>
            </w:r>
          </w:p>
        </w:tc>
      </w:tr>
      <w:tr w:rsidR="00AB0F4C" w:rsidRPr="00765684" w14:paraId="361BFE6D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6512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2398687101219509539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8532F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Вид на жительство ЛБГ (с биометрией)</w:t>
            </w:r>
          </w:p>
        </w:tc>
      </w:tr>
      <w:tr w:rsidR="00AB0F4C" w:rsidRPr="00765684" w14:paraId="463DE2BF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C78F5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2398686872990651609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93547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Разрешение на временное проживание ЛБГ (бланк)</w:t>
            </w:r>
          </w:p>
        </w:tc>
      </w:tr>
      <w:tr w:rsidR="00AB0F4C" w:rsidRPr="00765684" w14:paraId="4DCBF063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0A043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2398686939763971317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1133E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Иной документ, удостоверяющий личность</w:t>
            </w:r>
          </w:p>
        </w:tc>
      </w:tr>
      <w:tr w:rsidR="00AB0F4C" w:rsidRPr="00765684" w14:paraId="5A60536B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1EF04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2398687111805932837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B3941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Удостоверение беженца в Российской Федерации старого образца</w:t>
            </w:r>
          </w:p>
        </w:tc>
      </w:tr>
      <w:tr w:rsidR="00AB0F4C" w:rsidRPr="00765684" w14:paraId="7C1E7CB8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D23C9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2831694070504494702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2AFC9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Временное удостоверение личности лица без гражданства в РФ</w:t>
            </w:r>
          </w:p>
        </w:tc>
      </w:tr>
      <w:tr w:rsidR="00AB0F4C" w:rsidRPr="00765684" w14:paraId="1C268DF1" w14:textId="77777777" w:rsidTr="00AB0F4C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3A2B8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2704454252524213513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63AB1" w14:textId="77777777" w:rsidR="00AB0F4C" w:rsidRPr="007969BE" w:rsidRDefault="00AB0F4C" w:rsidP="00AB0F4C">
            <w:pPr>
              <w:pStyle w:val="RTf5"/>
              <w:rPr>
                <w:rStyle w:val="ant-text"/>
              </w:rPr>
            </w:pPr>
            <w:r w:rsidRPr="007969BE">
              <w:rPr>
                <w:rStyle w:val="ant-text"/>
              </w:rPr>
              <w:t>Иностранное свидетельство о рождении</w:t>
            </w:r>
          </w:p>
        </w:tc>
      </w:tr>
    </w:tbl>
    <w:p w14:paraId="079A2EE7" w14:textId="7883BDD5" w:rsidR="007573A0" w:rsidRDefault="00E046F6" w:rsidP="007573A0">
      <w:pPr>
        <w:pStyle w:val="RT21"/>
      </w:pPr>
      <w:r>
        <w:t>Справочник «</w:t>
      </w:r>
      <w:r w:rsidR="007573A0">
        <w:t>Вид трудового договора</w:t>
      </w:r>
      <w: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6"/>
        <w:gridCol w:w="7177"/>
      </w:tblGrid>
      <w:tr w:rsidR="00146CD1" w:rsidRPr="00765684" w14:paraId="5AF6E215" w14:textId="77777777" w:rsidTr="00933329">
        <w:trPr>
          <w:cantSplit/>
          <w:tblHeader/>
        </w:trPr>
        <w:tc>
          <w:tcPr>
            <w:tcW w:w="2496" w:type="dxa"/>
            <w:shd w:val="clear" w:color="auto" w:fill="auto"/>
          </w:tcPr>
          <w:p w14:paraId="668AF98B" w14:textId="77777777" w:rsidR="00146CD1" w:rsidRPr="00765684" w:rsidRDefault="00146CD1" w:rsidP="00146CD1">
            <w:pPr>
              <w:pStyle w:val="RTf6"/>
            </w:pPr>
            <w:r w:rsidRPr="00765684">
              <w:t>Код</w:t>
            </w:r>
          </w:p>
        </w:tc>
        <w:tc>
          <w:tcPr>
            <w:tcW w:w="7177" w:type="dxa"/>
            <w:shd w:val="clear" w:color="auto" w:fill="auto"/>
          </w:tcPr>
          <w:p w14:paraId="7C942907" w14:textId="77777777" w:rsidR="00146CD1" w:rsidRPr="00765684" w:rsidRDefault="00146CD1" w:rsidP="00146CD1">
            <w:pPr>
              <w:pStyle w:val="RTf6"/>
            </w:pPr>
            <w:r w:rsidRPr="00765684">
              <w:t>Наименование</w:t>
            </w:r>
          </w:p>
        </w:tc>
      </w:tr>
      <w:tr w:rsidR="00146CD1" w:rsidRPr="00765684" w14:paraId="698985BB" w14:textId="77777777" w:rsidTr="00933329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393D" w14:textId="77777777" w:rsidR="00146CD1" w:rsidRPr="00522287" w:rsidRDefault="00146CD1" w:rsidP="00146CD1">
            <w:pPr>
              <w:pStyle w:val="RTf5"/>
              <w:rPr>
                <w:rStyle w:val="ant-text"/>
              </w:rPr>
            </w:pPr>
            <w:r w:rsidRPr="00522287">
              <w:rPr>
                <w:rStyle w:val="ant-text"/>
              </w:rPr>
              <w:t>2421343452047348984</w:t>
            </w:r>
          </w:p>
        </w:tc>
        <w:tc>
          <w:tcPr>
            <w:tcW w:w="7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CAB6F" w14:textId="77777777" w:rsidR="00146CD1" w:rsidRPr="00522287" w:rsidRDefault="00146CD1" w:rsidP="00146CD1">
            <w:pPr>
              <w:pStyle w:val="RTf5"/>
              <w:rPr>
                <w:rStyle w:val="ant-text"/>
              </w:rPr>
            </w:pPr>
            <w:r w:rsidRPr="00522287">
              <w:rPr>
                <w:rStyle w:val="ant-text"/>
              </w:rPr>
              <w:t>Гражданско-правовой договор</w:t>
            </w:r>
          </w:p>
        </w:tc>
      </w:tr>
      <w:tr w:rsidR="00146CD1" w:rsidRPr="00765684" w14:paraId="1372796F" w14:textId="77777777" w:rsidTr="00933329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C50EA" w14:textId="77777777" w:rsidR="00146CD1" w:rsidRPr="00522287" w:rsidRDefault="00146CD1" w:rsidP="00146CD1">
            <w:pPr>
              <w:pStyle w:val="RTf5"/>
              <w:rPr>
                <w:rStyle w:val="ant-text"/>
              </w:rPr>
            </w:pPr>
            <w:r w:rsidRPr="00522287">
              <w:rPr>
                <w:rStyle w:val="ant-text"/>
              </w:rPr>
              <w:t>2421343552844862713</w:t>
            </w:r>
          </w:p>
        </w:tc>
        <w:tc>
          <w:tcPr>
            <w:tcW w:w="7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9161F" w14:textId="77777777" w:rsidR="00146CD1" w:rsidRPr="00522287" w:rsidRDefault="00146CD1" w:rsidP="00146CD1">
            <w:pPr>
              <w:pStyle w:val="RTf5"/>
              <w:rPr>
                <w:rStyle w:val="ant-text"/>
              </w:rPr>
            </w:pPr>
            <w:r w:rsidRPr="00522287">
              <w:rPr>
                <w:rStyle w:val="ant-text"/>
              </w:rPr>
              <w:t>Трудовой договор</w:t>
            </w:r>
          </w:p>
        </w:tc>
      </w:tr>
    </w:tbl>
    <w:p w14:paraId="11E28EC5" w14:textId="77777777" w:rsidR="00A2524D" w:rsidRPr="002B1A33" w:rsidRDefault="00A2524D" w:rsidP="002B1A33">
      <w:pPr>
        <w:pStyle w:val="RT13"/>
      </w:pPr>
      <w:bookmarkStart w:id="1" w:name="_Toc172291996"/>
      <w:r>
        <w:lastRenderedPageBreak/>
        <w:t>Связанные документы и ресурсы</w:t>
      </w:r>
      <w:bookmarkEnd w:id="1"/>
    </w:p>
    <w:p w14:paraId="3B8BC9F3" w14:textId="77777777" w:rsidR="00A2524D" w:rsidRPr="002B1A33" w:rsidRDefault="00A2524D" w:rsidP="002B1A33">
      <w:pPr>
        <w:pStyle w:val="RTc"/>
      </w:pPr>
      <w:r w:rsidRPr="002B1A33">
        <w:t xml:space="preserve">Настоящий документ (далее – Спецификация) является дополнением к документам (далее – Связанные документы), необходимым для подключения по прикладному программного интерфейсу (далее – API) Единого портала государственных и муниципальных услуг (функций) (далее – ЕПГУ), расположенных по ссылке </w:t>
      </w:r>
      <w:hyperlink r:id="rId24" w:history="1">
        <w:r w:rsidRPr="002B1A33">
          <w:t>https://partners.gosuslugi.ru/catalog/api_for_gu</w:t>
        </w:r>
      </w:hyperlink>
      <w:r w:rsidRPr="002B1A33">
        <w:t xml:space="preserve">, а именно:  </w:t>
      </w:r>
    </w:p>
    <w:p w14:paraId="7CCF3375" w14:textId="77C11957" w:rsidR="00A2524D" w:rsidRPr="003D5281" w:rsidRDefault="00A2524D" w:rsidP="002B1A33">
      <w:pPr>
        <w:pStyle w:val="RT11"/>
        <w:rPr>
          <w:shd w:val="clear" w:color="auto" w:fill="FFFFFF"/>
        </w:rPr>
      </w:pPr>
      <w:r>
        <w:rPr>
          <w:shd w:val="clear" w:color="auto" w:fill="FFFFFF"/>
        </w:rPr>
        <w:t>р</w:t>
      </w:r>
      <w:r w:rsidRPr="003D5281">
        <w:rPr>
          <w:shd w:val="clear" w:color="auto" w:fill="FFFFFF"/>
        </w:rPr>
        <w:t>егламент подключения к API Госуслуг (далее – Регламент);</w:t>
      </w:r>
    </w:p>
    <w:p w14:paraId="33F61AF2" w14:textId="0CFD690D" w:rsidR="00A2524D" w:rsidRPr="003D5281" w:rsidRDefault="00A2524D" w:rsidP="002B1A33">
      <w:pPr>
        <w:pStyle w:val="RT11"/>
        <w:rPr>
          <w:shd w:val="clear" w:color="auto" w:fill="FFFFFF"/>
        </w:rPr>
      </w:pPr>
      <w:r>
        <w:rPr>
          <w:shd w:val="clear" w:color="auto" w:fill="FFFFFF"/>
        </w:rPr>
        <w:t>р</w:t>
      </w:r>
      <w:r w:rsidRPr="003D5281">
        <w:rPr>
          <w:shd w:val="clear" w:color="auto" w:fill="FFFFFF"/>
        </w:rPr>
        <w:t>уководство пользователя для организации-вендора по формированию API-Key и получению маркера доступа (далее – Руководство вендора);</w:t>
      </w:r>
    </w:p>
    <w:p w14:paraId="0374911B" w14:textId="3E7E3E91" w:rsidR="00A2524D" w:rsidRPr="003D5281" w:rsidRDefault="00A2524D" w:rsidP="002B1A33">
      <w:pPr>
        <w:pStyle w:val="RT11"/>
        <w:rPr>
          <w:shd w:val="clear" w:color="auto" w:fill="FFFFFF"/>
        </w:rPr>
      </w:pPr>
      <w:r>
        <w:rPr>
          <w:shd w:val="clear" w:color="auto" w:fill="FFFFFF"/>
        </w:rPr>
        <w:t>р</w:t>
      </w:r>
      <w:r w:rsidRPr="003D5281">
        <w:rPr>
          <w:shd w:val="clear" w:color="auto" w:fill="FFFFFF"/>
        </w:rPr>
        <w:t>уководство пользователя для организации-потребителя по формированию API-Key и получению маркера доступа (далее – Руководство потребителя);</w:t>
      </w:r>
    </w:p>
    <w:p w14:paraId="29EF6E75" w14:textId="20A6BEF4" w:rsidR="00A2524D" w:rsidRPr="003D5281" w:rsidRDefault="00A2524D" w:rsidP="002B1A33">
      <w:pPr>
        <w:pStyle w:val="RT11"/>
        <w:rPr>
          <w:shd w:val="clear" w:color="auto" w:fill="FFFFFF"/>
        </w:rPr>
      </w:pPr>
      <w:r>
        <w:rPr>
          <w:shd w:val="clear" w:color="auto" w:fill="FFFFFF"/>
        </w:rPr>
        <w:t>с</w:t>
      </w:r>
      <w:r w:rsidRPr="003D5281">
        <w:rPr>
          <w:shd w:val="clear" w:color="auto" w:fill="FFFFFF"/>
        </w:rPr>
        <w:t xml:space="preserve">пецификация API ЕПГУ (далее – Основная спецификация).  </w:t>
      </w:r>
    </w:p>
    <w:p w14:paraId="0042B49F" w14:textId="77777777" w:rsidR="00A2524D" w:rsidRDefault="00A2524D" w:rsidP="00A2524D">
      <w:pPr>
        <w:pStyle w:val="RT13"/>
      </w:pPr>
      <w:r>
        <w:lastRenderedPageBreak/>
        <w:t>История изменений документа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31"/>
        <w:gridCol w:w="1555"/>
        <w:gridCol w:w="1739"/>
        <w:gridCol w:w="5470"/>
      </w:tblGrid>
      <w:tr w:rsidR="00A2524D" w14:paraId="5A6B661C" w14:textId="77777777" w:rsidTr="00A2524D">
        <w:tc>
          <w:tcPr>
            <w:tcW w:w="1601" w:type="dxa"/>
          </w:tcPr>
          <w:p w14:paraId="1A17DB35" w14:textId="77777777" w:rsidR="00A2524D" w:rsidRDefault="00A2524D" w:rsidP="00A2524D">
            <w:pPr>
              <w:pStyle w:val="RTf6"/>
            </w:pPr>
            <w:r>
              <w:t>Версия</w:t>
            </w:r>
          </w:p>
        </w:tc>
        <w:tc>
          <w:tcPr>
            <w:tcW w:w="1655" w:type="dxa"/>
          </w:tcPr>
          <w:p w14:paraId="20413083" w14:textId="77777777" w:rsidR="00A2524D" w:rsidRDefault="00A2524D" w:rsidP="00A2524D">
            <w:pPr>
              <w:pStyle w:val="RTf6"/>
            </w:pPr>
            <w:r>
              <w:t>Дата</w:t>
            </w:r>
          </w:p>
        </w:tc>
        <w:tc>
          <w:tcPr>
            <w:tcW w:w="1935" w:type="dxa"/>
          </w:tcPr>
          <w:p w14:paraId="7FEED288" w14:textId="77777777" w:rsidR="00A2524D" w:rsidRDefault="00A2524D" w:rsidP="00A2524D">
            <w:pPr>
              <w:pStyle w:val="RTf6"/>
            </w:pPr>
            <w:r>
              <w:t>Автор</w:t>
            </w:r>
          </w:p>
        </w:tc>
        <w:tc>
          <w:tcPr>
            <w:tcW w:w="5004" w:type="dxa"/>
          </w:tcPr>
          <w:p w14:paraId="080F9FA0" w14:textId="77777777" w:rsidR="00A2524D" w:rsidRDefault="00A2524D" w:rsidP="00A2524D">
            <w:pPr>
              <w:pStyle w:val="RTf6"/>
            </w:pPr>
            <w:r>
              <w:t>Изменение</w:t>
            </w:r>
          </w:p>
        </w:tc>
      </w:tr>
      <w:tr w:rsidR="00A2524D" w14:paraId="0443B4AD" w14:textId="77777777" w:rsidTr="00A2524D">
        <w:tc>
          <w:tcPr>
            <w:tcW w:w="1601" w:type="dxa"/>
          </w:tcPr>
          <w:p w14:paraId="653927B9" w14:textId="77777777" w:rsidR="00A2524D" w:rsidRPr="00975926" w:rsidRDefault="00A2524D" w:rsidP="00A2524D">
            <w:pPr>
              <w:pStyle w:val="RTf7"/>
            </w:pPr>
            <w:r w:rsidRPr="00975926">
              <w:t>1.0</w:t>
            </w:r>
          </w:p>
        </w:tc>
        <w:tc>
          <w:tcPr>
            <w:tcW w:w="1655" w:type="dxa"/>
          </w:tcPr>
          <w:p w14:paraId="5CB5BF18" w14:textId="77777777" w:rsidR="00A2524D" w:rsidRPr="00975926" w:rsidRDefault="00A2524D" w:rsidP="00A2524D">
            <w:pPr>
              <w:pStyle w:val="RTf7"/>
            </w:pPr>
            <w:r w:rsidRPr="00975926">
              <w:t>1</w:t>
            </w:r>
            <w:r>
              <w:t>1.05</w:t>
            </w:r>
            <w:r w:rsidRPr="00975926">
              <w:t>.2023</w:t>
            </w:r>
          </w:p>
        </w:tc>
        <w:tc>
          <w:tcPr>
            <w:tcW w:w="1935" w:type="dxa"/>
          </w:tcPr>
          <w:p w14:paraId="4370E239" w14:textId="77777777" w:rsidR="00A2524D" w:rsidRPr="00975926" w:rsidRDefault="00A2524D" w:rsidP="00A2524D">
            <w:pPr>
              <w:pStyle w:val="RTf7"/>
            </w:pPr>
            <w:r w:rsidRPr="00975926">
              <w:t>Копейкин Д. В.</w:t>
            </w:r>
          </w:p>
        </w:tc>
        <w:tc>
          <w:tcPr>
            <w:tcW w:w="5004" w:type="dxa"/>
          </w:tcPr>
          <w:p w14:paraId="5CA36AC3" w14:textId="77777777" w:rsidR="00A2524D" w:rsidRPr="00975926" w:rsidRDefault="00A2524D" w:rsidP="00A2524D">
            <w:pPr>
              <w:pStyle w:val="RTf7"/>
            </w:pPr>
            <w:r w:rsidRPr="00975926">
              <w:t>Документ создан</w:t>
            </w:r>
          </w:p>
        </w:tc>
      </w:tr>
      <w:tr w:rsidR="00A2524D" w14:paraId="6FF1FB4A" w14:textId="77777777" w:rsidTr="00A2524D">
        <w:tc>
          <w:tcPr>
            <w:tcW w:w="1601" w:type="dxa"/>
          </w:tcPr>
          <w:p w14:paraId="347711A9" w14:textId="77777777" w:rsidR="00A2524D" w:rsidRPr="00975926" w:rsidRDefault="00A2524D" w:rsidP="00A2524D">
            <w:pPr>
              <w:pStyle w:val="RTf7"/>
            </w:pPr>
            <w:r>
              <w:t>1.1</w:t>
            </w:r>
          </w:p>
        </w:tc>
        <w:tc>
          <w:tcPr>
            <w:tcW w:w="1655" w:type="dxa"/>
          </w:tcPr>
          <w:p w14:paraId="56ED5ECE" w14:textId="77777777" w:rsidR="00A2524D" w:rsidRPr="00975926" w:rsidRDefault="00A2524D" w:rsidP="00A2524D">
            <w:pPr>
              <w:pStyle w:val="RTf7"/>
            </w:pPr>
            <w:r>
              <w:t>02.06.2023</w:t>
            </w:r>
          </w:p>
        </w:tc>
        <w:tc>
          <w:tcPr>
            <w:tcW w:w="1935" w:type="dxa"/>
          </w:tcPr>
          <w:p w14:paraId="6B5AD994" w14:textId="77777777" w:rsidR="00A2524D" w:rsidRPr="00975926" w:rsidRDefault="00A2524D" w:rsidP="00A2524D">
            <w:pPr>
              <w:pStyle w:val="RTf7"/>
            </w:pPr>
            <w:r w:rsidRPr="00975926">
              <w:t>Копейкин Д. В.</w:t>
            </w:r>
          </w:p>
        </w:tc>
        <w:tc>
          <w:tcPr>
            <w:tcW w:w="5004" w:type="dxa"/>
          </w:tcPr>
          <w:p w14:paraId="1759ED51" w14:textId="77777777" w:rsidR="00A2524D" w:rsidRPr="00975926" w:rsidRDefault="00A2524D" w:rsidP="00A2524D">
            <w:pPr>
              <w:pStyle w:val="RTf7"/>
              <w:jc w:val="left"/>
            </w:pPr>
            <w:r>
              <w:t>Изменения требований форматно-логического контроля при заполнении атрибутов «</w:t>
            </w:r>
            <w:r w:rsidRPr="00CF30FB">
              <w:t>Место рождения</w:t>
            </w:r>
            <w:r>
              <w:t>», «</w:t>
            </w:r>
            <w:r w:rsidRPr="00416D8C">
              <w:t>Номер</w:t>
            </w:r>
            <w:r>
              <w:t>», «Кем выдан», «</w:t>
            </w:r>
            <w:r w:rsidRPr="00E04FCC">
              <w:t>Место рождения иностранного работника</w:t>
            </w:r>
            <w:r>
              <w:t>, «</w:t>
            </w:r>
            <w:r w:rsidRPr="00E04FCC">
              <w:t>Номер ДУЛ иностранного работника</w:t>
            </w:r>
            <w:r>
              <w:t>», «</w:t>
            </w:r>
            <w:r w:rsidRPr="00E04FCC">
              <w:t>Кем выдан ДУЛ иностранного работника</w:t>
            </w:r>
            <w:r>
              <w:t>», «</w:t>
            </w:r>
            <w:r w:rsidRPr="00C57B61">
              <w:t>Серия бланка документа трудовой миграции</w:t>
            </w:r>
            <w:r>
              <w:t>» в таблицах 4, 10, 16.</w:t>
            </w:r>
          </w:p>
        </w:tc>
      </w:tr>
      <w:tr w:rsidR="00A2524D" w14:paraId="05F5EC06" w14:textId="77777777" w:rsidTr="00A2524D">
        <w:tc>
          <w:tcPr>
            <w:tcW w:w="1601" w:type="dxa"/>
          </w:tcPr>
          <w:p w14:paraId="31422EEF" w14:textId="77777777" w:rsidR="00A2524D" w:rsidRDefault="00A2524D" w:rsidP="00A2524D">
            <w:pPr>
              <w:pStyle w:val="RTf7"/>
            </w:pPr>
            <w:r>
              <w:t>1.2</w:t>
            </w:r>
          </w:p>
        </w:tc>
        <w:tc>
          <w:tcPr>
            <w:tcW w:w="1655" w:type="dxa"/>
          </w:tcPr>
          <w:p w14:paraId="530F53C6" w14:textId="77777777" w:rsidR="00A2524D" w:rsidRDefault="00A2524D" w:rsidP="00A2524D">
            <w:pPr>
              <w:pStyle w:val="RTf7"/>
            </w:pPr>
            <w:r>
              <w:t>12.02.2024</w:t>
            </w:r>
          </w:p>
        </w:tc>
        <w:tc>
          <w:tcPr>
            <w:tcW w:w="1935" w:type="dxa"/>
          </w:tcPr>
          <w:p w14:paraId="0E0DC1AD" w14:textId="77777777" w:rsidR="00A2524D" w:rsidRPr="00975926" w:rsidRDefault="00A2524D" w:rsidP="00A2524D">
            <w:pPr>
              <w:pStyle w:val="RTf7"/>
            </w:pPr>
            <w:r>
              <w:t>Копейкин Д. В.</w:t>
            </w:r>
          </w:p>
        </w:tc>
        <w:tc>
          <w:tcPr>
            <w:tcW w:w="5004" w:type="dxa"/>
          </w:tcPr>
          <w:p w14:paraId="40CBCF28" w14:textId="77777777" w:rsidR="00A2524D" w:rsidRDefault="00A2524D" w:rsidP="00A2524D">
            <w:pPr>
              <w:pStyle w:val="RTf7"/>
              <w:jc w:val="left"/>
            </w:pPr>
            <w:r>
              <w:t xml:space="preserve">Переход со справочника </w:t>
            </w:r>
            <w:r w:rsidRPr="00EB108F">
              <w:t>MVDR23_TU_DEPARTMENT</w:t>
            </w:r>
            <w:r>
              <w:t xml:space="preserve"> на </w:t>
            </w:r>
            <w:r w:rsidRPr="00EB108F">
              <w:t>MVDR23_OFFICE</w:t>
            </w:r>
            <w:r>
              <w:t>.</w:t>
            </w:r>
          </w:p>
          <w:p w14:paraId="65D70C0B" w14:textId="77777777" w:rsidR="00A2524D" w:rsidRDefault="00A2524D" w:rsidP="00A2524D">
            <w:pPr>
              <w:pStyle w:val="RTf7"/>
              <w:jc w:val="left"/>
            </w:pPr>
            <w:r>
              <w:t>Исправлена логика заполнения атрибута «</w:t>
            </w:r>
            <w:r w:rsidRPr="00E35AC6">
              <w:t>Код процедуры</w:t>
            </w:r>
            <w:r>
              <w:t xml:space="preserve">» в </w:t>
            </w:r>
            <w:r w:rsidRPr="00246D05">
              <w:t>attach.xml</w:t>
            </w:r>
            <w:r>
              <w:t>.</w:t>
            </w:r>
          </w:p>
        </w:tc>
      </w:tr>
      <w:tr w:rsidR="00A2524D" w:rsidRPr="00EB35CB" w14:paraId="592EBFAA" w14:textId="77777777" w:rsidTr="00A2524D">
        <w:tc>
          <w:tcPr>
            <w:tcW w:w="1601" w:type="dxa"/>
          </w:tcPr>
          <w:p w14:paraId="466C567B" w14:textId="77777777" w:rsidR="00A2524D" w:rsidRDefault="00A2524D" w:rsidP="00A2524D">
            <w:pPr>
              <w:pStyle w:val="RTf7"/>
            </w:pPr>
            <w:r>
              <w:t>1.3</w:t>
            </w:r>
          </w:p>
        </w:tc>
        <w:tc>
          <w:tcPr>
            <w:tcW w:w="1655" w:type="dxa"/>
          </w:tcPr>
          <w:p w14:paraId="453E7E48" w14:textId="77777777" w:rsidR="00A2524D" w:rsidRDefault="00A2524D" w:rsidP="00A2524D">
            <w:pPr>
              <w:pStyle w:val="RTf7"/>
            </w:pPr>
            <w:r>
              <w:t>01.08.2024</w:t>
            </w:r>
          </w:p>
        </w:tc>
        <w:tc>
          <w:tcPr>
            <w:tcW w:w="1935" w:type="dxa"/>
          </w:tcPr>
          <w:p w14:paraId="097F6295" w14:textId="77777777" w:rsidR="00A2524D" w:rsidRDefault="00A2524D" w:rsidP="00A2524D">
            <w:pPr>
              <w:pStyle w:val="RTf7"/>
            </w:pPr>
            <w:r>
              <w:t>Копейкин Д. В.</w:t>
            </w:r>
          </w:p>
        </w:tc>
        <w:tc>
          <w:tcPr>
            <w:tcW w:w="5004" w:type="dxa"/>
          </w:tcPr>
          <w:p w14:paraId="76F59A1C" w14:textId="77777777" w:rsidR="00A2524D" w:rsidRDefault="00A2524D" w:rsidP="00A2524D">
            <w:pPr>
              <w:pStyle w:val="RTf7"/>
              <w:jc w:val="left"/>
            </w:pPr>
            <w:r>
              <w:t>Изменения в связи с отказом от использования УКЭП в сервисах.</w:t>
            </w:r>
          </w:p>
          <w:p w14:paraId="472615EA" w14:textId="77777777" w:rsidR="00A2524D" w:rsidRPr="00B36600" w:rsidRDefault="00A2524D" w:rsidP="00A2524D">
            <w:pPr>
              <w:pStyle w:val="RTf7"/>
              <w:jc w:val="left"/>
              <w:rPr>
                <w:lang w:val="en-US"/>
              </w:rPr>
            </w:pPr>
            <w:r>
              <w:t>Переход</w:t>
            </w:r>
            <w:r w:rsidRPr="00B36600">
              <w:rPr>
                <w:lang w:val="en-US"/>
              </w:rPr>
              <w:t xml:space="preserve"> </w:t>
            </w:r>
            <w:r>
              <w:t>со</w:t>
            </w:r>
            <w:r w:rsidRPr="00B36600">
              <w:rPr>
                <w:lang w:val="en-US"/>
              </w:rPr>
              <w:t xml:space="preserve"> </w:t>
            </w:r>
            <w:r>
              <w:t>справочника</w:t>
            </w:r>
            <w:r w:rsidRPr="00B36600">
              <w:rPr>
                <w:lang w:val="en-US"/>
              </w:rPr>
              <w:t xml:space="preserve"> MVDR23_PROFESSIONS_AND_SPECIALITY  </w:t>
            </w:r>
            <w:r>
              <w:t>на</w:t>
            </w:r>
            <w:r w:rsidRPr="00B36600">
              <w:rPr>
                <w:lang w:val="en-US"/>
              </w:rPr>
              <w:t xml:space="preserve"> </w:t>
            </w:r>
            <w:r w:rsidRPr="00927923">
              <w:rPr>
                <w:lang w:val="en-US"/>
              </w:rPr>
              <w:t>MVDR23_PROFESSIONS_SPECIALITY</w:t>
            </w:r>
            <w:r w:rsidRPr="00B36600">
              <w:rPr>
                <w:lang w:val="en-US"/>
              </w:rPr>
              <w:t>.</w:t>
            </w:r>
          </w:p>
          <w:p w14:paraId="1B2381A9" w14:textId="77777777" w:rsidR="00A2524D" w:rsidRPr="00B36600" w:rsidRDefault="00A2524D" w:rsidP="00A2524D">
            <w:pPr>
              <w:pStyle w:val="RTf7"/>
              <w:jc w:val="left"/>
            </w:pPr>
            <w:r>
              <w:t>Переход</w:t>
            </w:r>
            <w:r w:rsidRPr="00B36600">
              <w:t xml:space="preserve"> </w:t>
            </w:r>
            <w:r>
              <w:t>со</w:t>
            </w:r>
            <w:r w:rsidRPr="00B36600">
              <w:t xml:space="preserve"> </w:t>
            </w:r>
            <w:r>
              <w:t>справочника</w:t>
            </w:r>
            <w:r w:rsidRPr="00B36600">
              <w:t xml:space="preserve"> </w:t>
            </w:r>
            <w:r w:rsidRPr="00D21715">
              <w:rPr>
                <w:lang w:val="en-US"/>
              </w:rPr>
              <w:t>MVDR</w:t>
            </w:r>
            <w:r w:rsidRPr="00B36600">
              <w:t>23_</w:t>
            </w:r>
            <w:r w:rsidRPr="00D21715">
              <w:rPr>
                <w:lang w:val="en-US"/>
              </w:rPr>
              <w:t>REGIONS</w:t>
            </w:r>
            <w:r w:rsidRPr="00D21715">
              <w:t xml:space="preserve"> </w:t>
            </w:r>
            <w:r>
              <w:t>на</w:t>
            </w:r>
            <w:r w:rsidRPr="00B36600">
              <w:t xml:space="preserve"> </w:t>
            </w:r>
            <w:r w:rsidRPr="00D21715">
              <w:rPr>
                <w:lang w:val="en-US"/>
              </w:rPr>
              <w:t>MVDR</w:t>
            </w:r>
            <w:r w:rsidRPr="00B36600">
              <w:t>23_</w:t>
            </w:r>
            <w:r w:rsidRPr="00D21715">
              <w:rPr>
                <w:lang w:val="en-US"/>
              </w:rPr>
              <w:t>REGIONS</w:t>
            </w:r>
            <w:r w:rsidRPr="00B36600">
              <w:t>_</w:t>
            </w:r>
            <w:r w:rsidRPr="00D21715">
              <w:rPr>
                <w:lang w:val="en-US"/>
              </w:rPr>
              <w:t>RF</w:t>
            </w:r>
            <w:r w:rsidRPr="00B36600">
              <w:t>.</w:t>
            </w:r>
          </w:p>
          <w:p w14:paraId="3C31E718" w14:textId="77777777" w:rsidR="00A2524D" w:rsidRPr="00B36600" w:rsidRDefault="00A2524D" w:rsidP="00A2524D">
            <w:pPr>
              <w:pStyle w:val="RTf7"/>
              <w:jc w:val="left"/>
            </w:pPr>
            <w:r>
              <w:t>Переход</w:t>
            </w:r>
            <w:r w:rsidRPr="00B36600">
              <w:t xml:space="preserve"> </w:t>
            </w:r>
            <w:r>
              <w:t>со</w:t>
            </w:r>
            <w:r w:rsidRPr="00B36600">
              <w:t xml:space="preserve"> </w:t>
            </w:r>
            <w:r>
              <w:t>справочника</w:t>
            </w:r>
            <w:r w:rsidRPr="00B36600">
              <w:t xml:space="preserve"> </w:t>
            </w:r>
            <w:r w:rsidRPr="00D21715">
              <w:rPr>
                <w:lang w:val="en-US"/>
              </w:rPr>
              <w:t>MVDR</w:t>
            </w:r>
            <w:r w:rsidRPr="00B36600">
              <w:t>23_</w:t>
            </w:r>
            <w:r w:rsidRPr="00D21715">
              <w:rPr>
                <w:lang w:val="en-US"/>
              </w:rPr>
              <w:t>CITIZENSHIPS</w:t>
            </w:r>
            <w:r w:rsidRPr="00B36600">
              <w:t xml:space="preserve"> </w:t>
            </w:r>
            <w:r>
              <w:t>на</w:t>
            </w:r>
            <w:r w:rsidRPr="00B36600">
              <w:t xml:space="preserve"> </w:t>
            </w:r>
            <w:r w:rsidRPr="00D21715">
              <w:rPr>
                <w:lang w:val="en-US"/>
              </w:rPr>
              <w:t>MVDR</w:t>
            </w:r>
            <w:r w:rsidRPr="00B36600">
              <w:t>23_</w:t>
            </w:r>
            <w:r w:rsidRPr="00D21715">
              <w:rPr>
                <w:lang w:val="en-US"/>
              </w:rPr>
              <w:t>CITIZENSHIP</w:t>
            </w:r>
            <w:r w:rsidRPr="00B36600">
              <w:t>.</w:t>
            </w:r>
          </w:p>
          <w:p w14:paraId="617B4E1F" w14:textId="77777777" w:rsidR="00A2524D" w:rsidRPr="00B36600" w:rsidRDefault="00A2524D" w:rsidP="00A2524D">
            <w:pPr>
              <w:pStyle w:val="RTf7"/>
              <w:jc w:val="left"/>
            </w:pPr>
            <w:r>
              <w:t>Переход</w:t>
            </w:r>
            <w:r w:rsidRPr="00B36600">
              <w:t xml:space="preserve"> </w:t>
            </w:r>
            <w:r>
              <w:t>со</w:t>
            </w:r>
            <w:r w:rsidRPr="00B36600">
              <w:t xml:space="preserve"> </w:t>
            </w:r>
            <w:r>
              <w:t>справочника</w:t>
            </w:r>
            <w:r w:rsidRPr="00B36600">
              <w:t xml:space="preserve"> </w:t>
            </w:r>
            <w:r w:rsidRPr="00EB35CB">
              <w:rPr>
                <w:lang w:val="en-US"/>
              </w:rPr>
              <w:t>MVDR</w:t>
            </w:r>
            <w:r w:rsidRPr="00B36600">
              <w:t>23_</w:t>
            </w:r>
            <w:r w:rsidRPr="00EB35CB">
              <w:rPr>
                <w:lang w:val="en-US"/>
              </w:rPr>
              <w:t>TU</w:t>
            </w:r>
            <w:r w:rsidRPr="00B36600">
              <w:t>_</w:t>
            </w:r>
            <w:r w:rsidRPr="00EB35CB">
              <w:rPr>
                <w:lang w:val="en-US"/>
              </w:rPr>
              <w:t>EMPLOYER</w:t>
            </w:r>
            <w:r w:rsidRPr="00B36600">
              <w:t>_</w:t>
            </w:r>
            <w:r w:rsidRPr="00EB35CB">
              <w:rPr>
                <w:lang w:val="en-US"/>
              </w:rPr>
              <w:t>STATUS</w:t>
            </w:r>
            <w:r w:rsidRPr="00B36600">
              <w:t>_</w:t>
            </w:r>
            <w:r w:rsidRPr="00EB35CB">
              <w:rPr>
                <w:lang w:val="en-US"/>
              </w:rPr>
              <w:t>CONTRACT</w:t>
            </w:r>
            <w:r w:rsidRPr="00B36600">
              <w:t xml:space="preserve"> </w:t>
            </w:r>
            <w:r>
              <w:t>на</w:t>
            </w:r>
            <w:r w:rsidRPr="00B36600">
              <w:t xml:space="preserve"> </w:t>
            </w:r>
            <w:r w:rsidRPr="00EB35CB">
              <w:rPr>
                <w:lang w:val="en-US"/>
              </w:rPr>
              <w:t>MVDR</w:t>
            </w:r>
            <w:r w:rsidRPr="00B36600">
              <w:t>23_</w:t>
            </w:r>
            <w:r w:rsidRPr="00EB35CB">
              <w:rPr>
                <w:lang w:val="en-US"/>
              </w:rPr>
              <w:t>TU</w:t>
            </w:r>
            <w:r w:rsidRPr="00B36600">
              <w:t>_</w:t>
            </w:r>
            <w:r w:rsidRPr="00EB35CB">
              <w:rPr>
                <w:lang w:val="en-US"/>
              </w:rPr>
              <w:t>EMPLOYER</w:t>
            </w:r>
            <w:r w:rsidRPr="00B36600">
              <w:t>_</w:t>
            </w:r>
            <w:r w:rsidRPr="00EB35CB">
              <w:rPr>
                <w:lang w:val="en-US"/>
              </w:rPr>
              <w:t>STATUS</w:t>
            </w:r>
            <w:r w:rsidRPr="00B36600">
              <w:t>_</w:t>
            </w:r>
            <w:r w:rsidRPr="00EB35CB">
              <w:rPr>
                <w:lang w:val="en-US"/>
              </w:rPr>
              <w:t>CONT</w:t>
            </w:r>
            <w:r w:rsidRPr="00B36600">
              <w:t>.</w:t>
            </w:r>
          </w:p>
          <w:p w14:paraId="5270E343" w14:textId="77777777" w:rsidR="00A2524D" w:rsidRPr="00B36600" w:rsidRDefault="00A2524D" w:rsidP="00A2524D">
            <w:pPr>
              <w:pStyle w:val="RTf7"/>
              <w:jc w:val="left"/>
            </w:pPr>
            <w:r>
              <w:t>Переход</w:t>
            </w:r>
            <w:r w:rsidRPr="00B36600">
              <w:t xml:space="preserve"> </w:t>
            </w:r>
            <w:r>
              <w:t>со</w:t>
            </w:r>
            <w:r w:rsidRPr="00B36600">
              <w:t xml:space="preserve"> </w:t>
            </w:r>
            <w:r>
              <w:t>справочника</w:t>
            </w:r>
            <w:r w:rsidRPr="00B36600">
              <w:t xml:space="preserve"> </w:t>
            </w:r>
            <w:r w:rsidRPr="00EB35CB">
              <w:rPr>
                <w:lang w:val="en-US"/>
              </w:rPr>
              <w:t>MVDR</w:t>
            </w:r>
            <w:r w:rsidRPr="00B36600">
              <w:t>23_</w:t>
            </w:r>
            <w:r w:rsidRPr="00EB35CB">
              <w:rPr>
                <w:lang w:val="en-US"/>
              </w:rPr>
              <w:t>TU</w:t>
            </w:r>
            <w:r w:rsidRPr="00B36600">
              <w:t>_</w:t>
            </w:r>
            <w:r w:rsidRPr="00EB35CB">
              <w:rPr>
                <w:lang w:val="en-US"/>
              </w:rPr>
              <w:t>FC</w:t>
            </w:r>
            <w:r w:rsidRPr="00B36600">
              <w:t>_</w:t>
            </w:r>
            <w:r w:rsidRPr="00EB35CB">
              <w:rPr>
                <w:lang w:val="en-US"/>
              </w:rPr>
              <w:t>WO</w:t>
            </w:r>
            <w:r w:rsidRPr="00B36600">
              <w:t>_</w:t>
            </w:r>
            <w:r w:rsidRPr="00EB35CB">
              <w:rPr>
                <w:lang w:val="en-US"/>
              </w:rPr>
              <w:t>PERMITS</w:t>
            </w:r>
            <w:r w:rsidRPr="00B36600">
              <w:t xml:space="preserve"> </w:t>
            </w:r>
            <w:r>
              <w:t>на</w:t>
            </w:r>
            <w:r w:rsidRPr="00B36600">
              <w:t xml:space="preserve"> </w:t>
            </w:r>
            <w:r w:rsidRPr="00EB35CB">
              <w:rPr>
                <w:lang w:val="en-US"/>
              </w:rPr>
              <w:t>MVDR</w:t>
            </w:r>
            <w:r w:rsidRPr="00B36600">
              <w:t>23_</w:t>
            </w:r>
            <w:r w:rsidRPr="00EB35CB">
              <w:rPr>
                <w:lang w:val="en-US"/>
              </w:rPr>
              <w:t>TU</w:t>
            </w:r>
            <w:r w:rsidRPr="00B36600">
              <w:t>_</w:t>
            </w:r>
            <w:r w:rsidRPr="00EB35CB">
              <w:rPr>
                <w:lang w:val="en-US"/>
              </w:rPr>
              <w:t>WORK</w:t>
            </w:r>
            <w:r w:rsidRPr="00B36600">
              <w:t>_</w:t>
            </w:r>
            <w:r w:rsidRPr="00EB35CB">
              <w:rPr>
                <w:lang w:val="en-US"/>
              </w:rPr>
              <w:t>PERMITS</w:t>
            </w:r>
            <w:r w:rsidRPr="00B36600">
              <w:t>.</w:t>
            </w:r>
          </w:p>
          <w:p w14:paraId="4FCB5FAD" w14:textId="77777777" w:rsidR="00A2524D" w:rsidRDefault="00A2524D" w:rsidP="00A2524D">
            <w:pPr>
              <w:pStyle w:val="RTf7"/>
              <w:jc w:val="left"/>
            </w:pPr>
            <w:r>
              <w:t xml:space="preserve">Исключено описание логики для заполнения заявления </w:t>
            </w:r>
            <w:r>
              <w:rPr>
                <w:lang w:val="en-US"/>
              </w:rPr>
              <w:t>attach</w:t>
            </w:r>
            <w:r w:rsidRPr="00B36600">
              <w:t>.</w:t>
            </w:r>
            <w:r>
              <w:rPr>
                <w:lang w:val="en-US"/>
              </w:rPr>
              <w:t>xml</w:t>
            </w:r>
            <w:r w:rsidRPr="00B36600">
              <w:t xml:space="preserve"> </w:t>
            </w:r>
            <w:r>
              <w:t>от лица ФЛ.</w:t>
            </w:r>
          </w:p>
          <w:p w14:paraId="48223DA0" w14:textId="77777777" w:rsidR="00A2524D" w:rsidRDefault="00A2524D" w:rsidP="00A2524D">
            <w:pPr>
              <w:pStyle w:val="RTf7"/>
              <w:jc w:val="left"/>
            </w:pPr>
            <w:r>
              <w:lastRenderedPageBreak/>
              <w:t>Удалено описание справочника «</w:t>
            </w:r>
            <w:r w:rsidRPr="00EB35CB">
              <w:t>Типы документов, удостоверяющих личность работодателя ФЛ»</w:t>
            </w:r>
            <w:r>
              <w:t>.</w:t>
            </w:r>
          </w:p>
          <w:p w14:paraId="7718F12E" w14:textId="77777777" w:rsidR="00A2524D" w:rsidRDefault="00A2524D" w:rsidP="00A2524D">
            <w:pPr>
              <w:pStyle w:val="RTf7"/>
              <w:jc w:val="left"/>
            </w:pPr>
            <w:r>
              <w:t>Актуализирована статусная модель в разделе 5.</w:t>
            </w:r>
          </w:p>
          <w:p w14:paraId="64A2EB6E" w14:textId="02CD0955" w:rsidR="00A2524D" w:rsidRPr="00EB35CB" w:rsidRDefault="00A2524D" w:rsidP="00A2524D">
            <w:pPr>
              <w:pStyle w:val="RTf7"/>
              <w:jc w:val="left"/>
            </w:pPr>
            <w:r>
              <w:t>Добавлен раздел «Связанные документы и ресурсы»</w:t>
            </w:r>
          </w:p>
        </w:tc>
      </w:tr>
    </w:tbl>
    <w:p w14:paraId="717BBB64" w14:textId="77777777" w:rsidR="00A2524D" w:rsidRPr="00EB35CB" w:rsidRDefault="00A2524D" w:rsidP="00A2524D">
      <w:pPr>
        <w:pStyle w:val="RT13"/>
      </w:pPr>
      <w:r w:rsidRPr="00EB35CB">
        <w:lastRenderedPageBreak/>
        <w:br w:type="page"/>
      </w:r>
    </w:p>
    <w:p w14:paraId="4004A993" w14:textId="77777777" w:rsidR="00A2524D" w:rsidRDefault="00A2524D">
      <w:pPr>
        <w:spacing w:after="160" w:line="259" w:lineRule="auto"/>
        <w:rPr>
          <w:rFonts w:asciiTheme="minorHAnsi" w:hAnsiTheme="minorHAnsi" w:cstheme="minorBidi"/>
          <w:sz w:val="22"/>
          <w:szCs w:val="22"/>
        </w:rPr>
      </w:pPr>
    </w:p>
    <w:sectPr w:rsidR="00A2524D" w:rsidSect="00956A16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55FF05" w16cex:dateUtc="2024-08-01T09:33:00Z"/>
  <w16cex:commentExtensible w16cex:durableId="2A560046" w16cex:dateUtc="2024-08-01T09:38:00Z"/>
  <w16cex:commentExtensible w16cex:durableId="2A55FF2A" w16cex:dateUtc="2024-08-01T09:33:00Z"/>
  <w16cex:commentExtensible w16cex:durableId="2A55FF50" w16cex:dateUtc="2024-08-01T09:34:00Z"/>
  <w16cex:commentExtensible w16cex:durableId="2A55FF6E" w16cex:dateUtc="2024-08-01T09:34:00Z"/>
  <w16cex:commentExtensible w16cex:durableId="2A55FF85" w16cex:dateUtc="2024-08-01T09:35:00Z"/>
  <w16cex:commentExtensible w16cex:durableId="2A55FF61" w16cex:dateUtc="2024-08-01T09:34:00Z"/>
  <w16cex:commentExtensible w16cex:durableId="2A55FFAC" w16cex:dateUtc="2024-08-01T09:35:00Z"/>
  <w16cex:commentExtensible w16cex:durableId="2A5600FA" w16cex:dateUtc="2024-08-01T09:41:00Z"/>
  <w16cex:commentExtensible w16cex:durableId="2A5601BE" w16cex:dateUtc="2024-08-01T09:44:00Z"/>
  <w16cex:commentExtensible w16cex:durableId="2A56029A" w16cex:dateUtc="2024-08-01T09:48:00Z"/>
  <w16cex:commentExtensible w16cex:durableId="2A560327" w16cex:dateUtc="2024-08-01T0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173089" w16cid:durableId="2A55FF05"/>
  <w16cid:commentId w16cid:paraId="2C8C951E" w16cid:durableId="2A560046"/>
  <w16cid:commentId w16cid:paraId="7069AC50" w16cid:durableId="2A55FF2A"/>
  <w16cid:commentId w16cid:paraId="5AAB7D39" w16cid:durableId="2A55FF50"/>
  <w16cid:commentId w16cid:paraId="344699A6" w16cid:durableId="2A55FF6E"/>
  <w16cid:commentId w16cid:paraId="5EDCFD75" w16cid:durableId="2A55FF85"/>
  <w16cid:commentId w16cid:paraId="3082EC20" w16cid:durableId="2A55FF61"/>
  <w16cid:commentId w16cid:paraId="49C1ACD0" w16cid:durableId="2A55FFAC"/>
  <w16cid:commentId w16cid:paraId="132DFB8F" w16cid:durableId="2A5600FA"/>
  <w16cid:commentId w16cid:paraId="28AAFA0C" w16cid:durableId="2A5601BE"/>
  <w16cid:commentId w16cid:paraId="32CA9B1B" w16cid:durableId="2A56029A"/>
  <w16cid:commentId w16cid:paraId="019CF681" w16cid:durableId="2A5603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9990A" w14:textId="77777777" w:rsidR="000501B2" w:rsidRDefault="000501B2" w:rsidP="00C20D3B">
      <w:r>
        <w:separator/>
      </w:r>
    </w:p>
  </w:endnote>
  <w:endnote w:type="continuationSeparator" w:id="0">
    <w:p w14:paraId="158ADEC5" w14:textId="77777777" w:rsidR="000501B2" w:rsidRDefault="000501B2" w:rsidP="00C20D3B">
      <w:r>
        <w:continuationSeparator/>
      </w:r>
    </w:p>
  </w:endnote>
  <w:endnote w:type="continuationNotice" w:id="1">
    <w:p w14:paraId="4F95BCFF" w14:textId="77777777" w:rsidR="000501B2" w:rsidRDefault="000501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9D365B" w14:textId="77777777" w:rsidR="000501B2" w:rsidRDefault="000501B2" w:rsidP="00C20D3B">
      <w:r>
        <w:separator/>
      </w:r>
    </w:p>
  </w:footnote>
  <w:footnote w:type="continuationSeparator" w:id="0">
    <w:p w14:paraId="5555FFCF" w14:textId="77777777" w:rsidR="000501B2" w:rsidRDefault="000501B2" w:rsidP="00C20D3B">
      <w:r>
        <w:continuationSeparator/>
      </w:r>
    </w:p>
  </w:footnote>
  <w:footnote w:type="continuationNotice" w:id="1">
    <w:p w14:paraId="3C0E893C" w14:textId="77777777" w:rsidR="000501B2" w:rsidRDefault="000501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5226AA" w14:textId="786D59D1" w:rsidR="00A2524D" w:rsidRDefault="00A2524D" w:rsidP="001B6EDC">
    <w:pPr>
      <w:pStyle w:val="a5"/>
      <w:tabs>
        <w:tab w:val="clear" w:pos="4677"/>
        <w:tab w:val="clear" w:pos="9355"/>
        <w:tab w:val="left" w:pos="18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Ключевые слова"/>
      <w:tag w:val=""/>
      <w:id w:val="448366777"/>
      <w:showingPlcHdr/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EndPr/>
    <w:sdtContent>
      <w:p w14:paraId="390ED20F" w14:textId="77777777" w:rsidR="00A2524D" w:rsidRPr="009D6D0D" w:rsidRDefault="00A2524D" w:rsidP="005A53E9">
        <w:pPr>
          <w:pStyle w:val="a5"/>
          <w:jc w:val="center"/>
        </w:pPr>
        <w:r w:rsidRPr="0083005A">
          <w:rPr>
            <w:rStyle w:val="ae"/>
          </w:rPr>
          <w:t>[Ключевые слова]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3B0ABF" w14:textId="77777777" w:rsidR="00A2524D" w:rsidRDefault="00A2524D" w:rsidP="001B6EDC">
    <w:pPr>
      <w:pStyle w:val="a5"/>
      <w:tabs>
        <w:tab w:val="clear" w:pos="4677"/>
        <w:tab w:val="clear" w:pos="9355"/>
        <w:tab w:val="left" w:pos="1872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E6718" w14:textId="77777777" w:rsidR="00A2524D" w:rsidRDefault="00A2524D" w:rsidP="001B6EDC">
    <w:pPr>
      <w:pStyle w:val="a5"/>
      <w:tabs>
        <w:tab w:val="clear" w:pos="4677"/>
        <w:tab w:val="clear" w:pos="9355"/>
        <w:tab w:val="left" w:pos="1872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46A94C" w14:textId="77777777" w:rsidR="00A2524D" w:rsidRDefault="00A2524D" w:rsidP="001B6EDC">
    <w:pPr>
      <w:pStyle w:val="a5"/>
      <w:tabs>
        <w:tab w:val="clear" w:pos="4677"/>
        <w:tab w:val="clear" w:pos="9355"/>
        <w:tab w:val="left" w:pos="1872"/>
      </w:tabs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Ключевые слова"/>
      <w:tag w:val=""/>
      <w:id w:val="1602993223"/>
      <w:showingPlcHdr/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EndPr/>
    <w:sdtContent>
      <w:p w14:paraId="32CD2EE5" w14:textId="77777777" w:rsidR="00A2524D" w:rsidRPr="009D6D0D" w:rsidRDefault="00A2524D" w:rsidP="005A53E9">
        <w:pPr>
          <w:pStyle w:val="a5"/>
          <w:jc w:val="center"/>
        </w:pPr>
        <w:r w:rsidRPr="0083005A">
          <w:rPr>
            <w:rStyle w:val="ae"/>
          </w:rPr>
          <w:t>[Ключевые слова]</w:t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4B201" w14:textId="77777777" w:rsidR="00A2524D" w:rsidRDefault="00A2524D" w:rsidP="001B6EDC">
    <w:pPr>
      <w:pStyle w:val="a5"/>
      <w:tabs>
        <w:tab w:val="clear" w:pos="4677"/>
        <w:tab w:val="clear" w:pos="9355"/>
        <w:tab w:val="left" w:pos="18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9C890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64F9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4815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624D3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57EC16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C7EE7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5C0CF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9943A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8CA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6E6A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C4DED"/>
    <w:multiLevelType w:val="multilevel"/>
    <w:tmpl w:val="9C12C8EA"/>
    <w:lvl w:ilvl="0">
      <w:start w:val="1"/>
      <w:numFmt w:val="russianUpper"/>
      <w:pStyle w:val="RT1"/>
      <w:suff w:val="nothing"/>
      <w:lvlText w:val="Приложение %1"/>
      <w:lvlJc w:val="center"/>
      <w:pPr>
        <w:ind w:left="0" w:firstLine="851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RT2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RT3"/>
      <w:suff w:val="space"/>
      <w:lvlText w:val="%1.%2.%3"/>
      <w:lvlJc w:val="left"/>
      <w:pPr>
        <w:ind w:left="851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RT4"/>
      <w:suff w:val="space"/>
      <w:lvlText w:val="%1.%2.%3.%4"/>
      <w:lvlJc w:val="left"/>
      <w:pPr>
        <w:ind w:left="851" w:firstLine="0"/>
      </w:pPr>
      <w:rPr>
        <w:rFonts w:ascii="Times New Roman" w:hAnsi="Times New Roman" w:hint="default"/>
        <w:b/>
        <w:caps w:val="0"/>
        <w:strike w:val="0"/>
        <w:dstrike w:val="0"/>
        <w:vanish w:val="0"/>
        <w:sz w:val="24"/>
        <w:szCs w:val="24"/>
        <w:vertAlign w:val="baseline"/>
      </w:rPr>
    </w:lvl>
    <w:lvl w:ilvl="4">
      <w:start w:val="1"/>
      <w:numFmt w:val="decimal"/>
      <w:pStyle w:val="RT5"/>
      <w:suff w:val="space"/>
      <w:lvlText w:val="%1.%2.%3.%4.%5"/>
      <w:lvlJc w:val="left"/>
      <w:pPr>
        <w:ind w:left="851" w:firstLine="0"/>
      </w:pPr>
      <w:rPr>
        <w:rFonts w:ascii="Times New Roman" w:hAnsi="Times New Roman" w:hint="default"/>
        <w:b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RT6"/>
      <w:suff w:val="space"/>
      <w:lvlText w:val="%1.%2.%3.%4.%5.%6"/>
      <w:lvlJc w:val="left"/>
      <w:pPr>
        <w:ind w:left="851" w:firstLine="0"/>
      </w:pPr>
      <w:rPr>
        <w:rFonts w:ascii="Times New Roman" w:hAnsi="Times New Roman" w:hint="default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decimal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1" w15:restartNumberingAfterBreak="0">
    <w:nsid w:val="05A539BE"/>
    <w:multiLevelType w:val="multilevel"/>
    <w:tmpl w:val="49A808DC"/>
    <w:lvl w:ilvl="0">
      <w:start w:val="1"/>
      <w:numFmt w:val="decimal"/>
      <w:pStyle w:val="RT1231"/>
      <w:lvlText w:val="%1)"/>
      <w:lvlJc w:val="left"/>
      <w:pPr>
        <w:tabs>
          <w:tab w:val="num" w:pos="1247"/>
        </w:tabs>
        <w:ind w:left="1247" w:hanging="39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RT1232"/>
      <w:lvlText w:val="%2)"/>
      <w:lvlJc w:val="left"/>
      <w:pPr>
        <w:ind w:left="2098" w:hanging="397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1928"/>
        </w:tabs>
        <w:ind w:left="1928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tabs>
          <w:tab w:val="num" w:pos="2325"/>
        </w:tabs>
        <w:ind w:left="2325" w:hanging="397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60"/>
        </w:tabs>
        <w:ind w:left="1860" w:hanging="1009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002"/>
        </w:tabs>
        <w:ind w:left="2002" w:hanging="115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2" w15:restartNumberingAfterBreak="0">
    <w:nsid w:val="0D424957"/>
    <w:multiLevelType w:val="hybridMultilevel"/>
    <w:tmpl w:val="882A4E0E"/>
    <w:lvl w:ilvl="0" w:tplc="C772ED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F74E3F"/>
    <w:multiLevelType w:val="multilevel"/>
    <w:tmpl w:val="333E4246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 w15:restartNumberingAfterBreak="0">
    <w:nsid w:val="394E26B4"/>
    <w:multiLevelType w:val="multilevel"/>
    <w:tmpl w:val="974A705C"/>
    <w:lvl w:ilvl="0">
      <w:start w:val="1"/>
      <w:numFmt w:val="bullet"/>
      <w:pStyle w:val="RT10"/>
      <w:lvlText w:val=""/>
      <w:lvlJc w:val="left"/>
      <w:pPr>
        <w:ind w:left="1077" w:hanging="357"/>
      </w:pPr>
      <w:rPr>
        <w:rFonts w:ascii="Symbol" w:hAnsi="Symbol" w:hint="default"/>
        <w:b w:val="0"/>
        <w:i w:val="0"/>
        <w:color w:val="auto"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B56BC2"/>
    <w:multiLevelType w:val="hybridMultilevel"/>
    <w:tmpl w:val="80C8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E31A3"/>
    <w:multiLevelType w:val="multilevel"/>
    <w:tmpl w:val="B9CE88D0"/>
    <w:lvl w:ilvl="0">
      <w:start w:val="1"/>
      <w:numFmt w:val="decimal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BF670D0"/>
    <w:multiLevelType w:val="multilevel"/>
    <w:tmpl w:val="2E50389A"/>
    <w:lvl w:ilvl="0">
      <w:start w:val="1"/>
      <w:numFmt w:val="bullet"/>
      <w:pStyle w:val="RT11"/>
      <w:lvlText w:val=""/>
      <w:lvlJc w:val="left"/>
      <w:pPr>
        <w:ind w:left="1276" w:hanging="425"/>
      </w:pPr>
      <w:rPr>
        <w:rFonts w:ascii="Symbol" w:hAnsi="Symbol" w:hint="default"/>
      </w:rPr>
    </w:lvl>
    <w:lvl w:ilvl="1">
      <w:start w:val="1"/>
      <w:numFmt w:val="bullet"/>
      <w:lvlRestart w:val="0"/>
      <w:pStyle w:val="RT20"/>
      <w:lvlText w:val=""/>
      <w:lvlJc w:val="left"/>
      <w:pPr>
        <w:ind w:left="2126" w:hanging="425"/>
      </w:pPr>
      <w:rPr>
        <w:rFonts w:ascii="Symbol" w:hAnsi="Symbol" w:hint="default"/>
        <w:b w:val="0"/>
        <w:i w:val="0"/>
      </w:rPr>
    </w:lvl>
    <w:lvl w:ilvl="2">
      <w:start w:val="1"/>
      <w:numFmt w:val="bullet"/>
      <w:lvlRestart w:val="0"/>
      <w:pStyle w:val="RT30"/>
      <w:lvlText w:val=""/>
      <w:lvlJc w:val="left"/>
      <w:pPr>
        <w:ind w:left="2977" w:hanging="425"/>
      </w:pPr>
      <w:rPr>
        <w:rFonts w:ascii="Symbol" w:hAnsi="Symbol" w:hint="default"/>
      </w:rPr>
    </w:lvl>
    <w:lvl w:ilvl="3">
      <w:start w:val="1"/>
      <w:numFmt w:val="bullet"/>
      <w:pStyle w:val="RT40"/>
      <w:lvlText w:val="o"/>
      <w:lvlJc w:val="left"/>
      <w:pPr>
        <w:ind w:left="3827" w:hanging="425"/>
      </w:pPr>
      <w:rPr>
        <w:rFonts w:ascii="Courier New" w:hAnsi="Courier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EF127FD"/>
    <w:multiLevelType w:val="multilevel"/>
    <w:tmpl w:val="6928B9B4"/>
    <w:lvl w:ilvl="0">
      <w:start w:val="1"/>
      <w:numFmt w:val="decimal"/>
      <w:pStyle w:val="RT12"/>
      <w:suff w:val="space"/>
      <w:lvlText w:val="%1)"/>
      <w:lvlJc w:val="left"/>
      <w:pPr>
        <w:ind w:left="397" w:hanging="170"/>
      </w:pPr>
      <w:rPr>
        <w:rFonts w:hint="default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1E96FE6"/>
    <w:multiLevelType w:val="multilevel"/>
    <w:tmpl w:val="1E749B1E"/>
    <w:lvl w:ilvl="0">
      <w:start w:val="1"/>
      <w:numFmt w:val="decimal"/>
      <w:pStyle w:val="RT13"/>
      <w:suff w:val="space"/>
      <w:lvlText w:val="%1"/>
      <w:lvlJc w:val="left"/>
      <w:pPr>
        <w:ind w:left="851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RT21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pStyle w:val="RT31"/>
      <w:suff w:val="space"/>
      <w:lvlText w:val="%1.%2.%3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pStyle w:val="RT41"/>
      <w:suff w:val="space"/>
      <w:lvlText w:val="%1.%2.%3.%4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decimal"/>
      <w:pStyle w:val="RT50"/>
      <w:suff w:val="space"/>
      <w:lvlText w:val="%1.%2.%3.%4.%5"/>
      <w:lvlJc w:val="left"/>
      <w:pPr>
        <w:ind w:left="851" w:firstLine="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RT60"/>
      <w:suff w:val="space"/>
      <w:lvlText w:val="%1.%2.%3.%4.%5.%6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</w:rPr>
    </w:lvl>
    <w:lvl w:ilvl="6">
      <w:start w:val="1"/>
      <w:numFmt w:val="decimal"/>
      <w:pStyle w:val="RT7"/>
      <w:suff w:val="space"/>
      <w:lvlText w:val="%1.%2.%3.%4.%5.%6.%7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7">
      <w:start w:val="1"/>
      <w:numFmt w:val="decimal"/>
      <w:pStyle w:val="RT8"/>
      <w:suff w:val="space"/>
      <w:lvlText w:val="%1.%2.%3.%4.%5.%6.%7.%8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8">
      <w:start w:val="1"/>
      <w:numFmt w:val="decimal"/>
      <w:pStyle w:val="RT9"/>
      <w:suff w:val="space"/>
      <w:lvlText w:val="%1.%2.%3.%4.%5.%6.%7.%8.%9"/>
      <w:lvlJc w:val="left"/>
      <w:pPr>
        <w:ind w:left="851" w:firstLine="0"/>
      </w:pPr>
      <w:rPr>
        <w:rFonts w:ascii="Times New Roman" w:hAnsi="Times New Roman" w:hint="default"/>
        <w:b/>
        <w:i w:val="0"/>
        <w:color w:val="auto"/>
        <w:sz w:val="24"/>
      </w:rPr>
    </w:lvl>
  </w:abstractNum>
  <w:abstractNum w:abstractNumId="20" w15:restartNumberingAfterBreak="0">
    <w:nsid w:val="79C96A07"/>
    <w:multiLevelType w:val="hybridMultilevel"/>
    <w:tmpl w:val="AD227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18"/>
  </w:num>
  <w:num w:numId="5">
    <w:abstractNumId w:val="17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9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8"/>
  </w:num>
  <w:num w:numId="19">
    <w:abstractNumId w:val="1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A2"/>
    <w:rsid w:val="00000422"/>
    <w:rsid w:val="00000D0A"/>
    <w:rsid w:val="00013788"/>
    <w:rsid w:val="0003387A"/>
    <w:rsid w:val="000404D0"/>
    <w:rsid w:val="0004240F"/>
    <w:rsid w:val="00042AD6"/>
    <w:rsid w:val="00043C4C"/>
    <w:rsid w:val="000453EA"/>
    <w:rsid w:val="000501B2"/>
    <w:rsid w:val="00050885"/>
    <w:rsid w:val="00050EF0"/>
    <w:rsid w:val="000522FF"/>
    <w:rsid w:val="00054B8F"/>
    <w:rsid w:val="000714AB"/>
    <w:rsid w:val="00075278"/>
    <w:rsid w:val="00077A6B"/>
    <w:rsid w:val="000838CD"/>
    <w:rsid w:val="000840F8"/>
    <w:rsid w:val="00090AC6"/>
    <w:rsid w:val="000A19FF"/>
    <w:rsid w:val="000A30A7"/>
    <w:rsid w:val="000B1350"/>
    <w:rsid w:val="000B19E6"/>
    <w:rsid w:val="000B40B5"/>
    <w:rsid w:val="000B5CAC"/>
    <w:rsid w:val="000B7A02"/>
    <w:rsid w:val="000C2A26"/>
    <w:rsid w:val="000C6094"/>
    <w:rsid w:val="000D3011"/>
    <w:rsid w:val="000F0D45"/>
    <w:rsid w:val="000F0F5B"/>
    <w:rsid w:val="000F3474"/>
    <w:rsid w:val="000F4A26"/>
    <w:rsid w:val="000F77CF"/>
    <w:rsid w:val="001005EC"/>
    <w:rsid w:val="00100FCF"/>
    <w:rsid w:val="0010678B"/>
    <w:rsid w:val="0011043D"/>
    <w:rsid w:val="00117E1D"/>
    <w:rsid w:val="00120C06"/>
    <w:rsid w:val="0013406C"/>
    <w:rsid w:val="00141DD1"/>
    <w:rsid w:val="00146CD1"/>
    <w:rsid w:val="00152D2F"/>
    <w:rsid w:val="00155C80"/>
    <w:rsid w:val="00156180"/>
    <w:rsid w:val="00160E59"/>
    <w:rsid w:val="00161B2F"/>
    <w:rsid w:val="00166D8B"/>
    <w:rsid w:val="0017165C"/>
    <w:rsid w:val="00175EBA"/>
    <w:rsid w:val="00186FF4"/>
    <w:rsid w:val="00192896"/>
    <w:rsid w:val="001945F0"/>
    <w:rsid w:val="001951F9"/>
    <w:rsid w:val="00196B94"/>
    <w:rsid w:val="001A3BEE"/>
    <w:rsid w:val="001A7C8F"/>
    <w:rsid w:val="001B5C5D"/>
    <w:rsid w:val="001B6EDC"/>
    <w:rsid w:val="001B73D3"/>
    <w:rsid w:val="001C1884"/>
    <w:rsid w:val="001C350B"/>
    <w:rsid w:val="001C38ED"/>
    <w:rsid w:val="001C524B"/>
    <w:rsid w:val="001C7D2D"/>
    <w:rsid w:val="001D3533"/>
    <w:rsid w:val="001D3BE5"/>
    <w:rsid w:val="001E5C8F"/>
    <w:rsid w:val="001E66C7"/>
    <w:rsid w:val="001E7CCB"/>
    <w:rsid w:val="001F1F35"/>
    <w:rsid w:val="001F4EE7"/>
    <w:rsid w:val="0020220A"/>
    <w:rsid w:val="00204203"/>
    <w:rsid w:val="002077D2"/>
    <w:rsid w:val="002175C2"/>
    <w:rsid w:val="0022141E"/>
    <w:rsid w:val="002258B4"/>
    <w:rsid w:val="00230EC2"/>
    <w:rsid w:val="00233E60"/>
    <w:rsid w:val="002372DC"/>
    <w:rsid w:val="00237A1D"/>
    <w:rsid w:val="00240808"/>
    <w:rsid w:val="00243421"/>
    <w:rsid w:val="0024401F"/>
    <w:rsid w:val="00246342"/>
    <w:rsid w:val="002468B4"/>
    <w:rsid w:val="00246D05"/>
    <w:rsid w:val="002506AF"/>
    <w:rsid w:val="002534B8"/>
    <w:rsid w:val="002559A5"/>
    <w:rsid w:val="00255B37"/>
    <w:rsid w:val="00260DF5"/>
    <w:rsid w:val="00262C39"/>
    <w:rsid w:val="0027251B"/>
    <w:rsid w:val="00274A39"/>
    <w:rsid w:val="00274AF1"/>
    <w:rsid w:val="00274F6E"/>
    <w:rsid w:val="00276318"/>
    <w:rsid w:val="00280D33"/>
    <w:rsid w:val="00280E00"/>
    <w:rsid w:val="0028231D"/>
    <w:rsid w:val="002827A5"/>
    <w:rsid w:val="00292C14"/>
    <w:rsid w:val="002A0632"/>
    <w:rsid w:val="002A2C20"/>
    <w:rsid w:val="002A6BCC"/>
    <w:rsid w:val="002B1A33"/>
    <w:rsid w:val="002B4C7F"/>
    <w:rsid w:val="002B4C89"/>
    <w:rsid w:val="002B51A9"/>
    <w:rsid w:val="002B75D6"/>
    <w:rsid w:val="002B7E4F"/>
    <w:rsid w:val="002C6E86"/>
    <w:rsid w:val="002D0F28"/>
    <w:rsid w:val="002E2DCE"/>
    <w:rsid w:val="002E5041"/>
    <w:rsid w:val="002F7DFF"/>
    <w:rsid w:val="003044B7"/>
    <w:rsid w:val="00304B99"/>
    <w:rsid w:val="00310E35"/>
    <w:rsid w:val="00313B0C"/>
    <w:rsid w:val="00316965"/>
    <w:rsid w:val="0032522C"/>
    <w:rsid w:val="00334C48"/>
    <w:rsid w:val="003372A2"/>
    <w:rsid w:val="003457C2"/>
    <w:rsid w:val="00356079"/>
    <w:rsid w:val="003573A5"/>
    <w:rsid w:val="00360BA0"/>
    <w:rsid w:val="0036235E"/>
    <w:rsid w:val="0036381F"/>
    <w:rsid w:val="00364150"/>
    <w:rsid w:val="00365C88"/>
    <w:rsid w:val="0036635B"/>
    <w:rsid w:val="00370FAE"/>
    <w:rsid w:val="00372EE2"/>
    <w:rsid w:val="00392AC5"/>
    <w:rsid w:val="003955F3"/>
    <w:rsid w:val="00397D67"/>
    <w:rsid w:val="003A01A5"/>
    <w:rsid w:val="003A17D3"/>
    <w:rsid w:val="003B43E6"/>
    <w:rsid w:val="003B4D25"/>
    <w:rsid w:val="003D2991"/>
    <w:rsid w:val="003D3ABC"/>
    <w:rsid w:val="003D4DB9"/>
    <w:rsid w:val="003D4F90"/>
    <w:rsid w:val="003D5294"/>
    <w:rsid w:val="003D6049"/>
    <w:rsid w:val="003D71FC"/>
    <w:rsid w:val="003E1527"/>
    <w:rsid w:val="003E5CBC"/>
    <w:rsid w:val="003F551F"/>
    <w:rsid w:val="003F55EA"/>
    <w:rsid w:val="003F7AC0"/>
    <w:rsid w:val="0040362F"/>
    <w:rsid w:val="00404CFE"/>
    <w:rsid w:val="00406307"/>
    <w:rsid w:val="004106E6"/>
    <w:rsid w:val="004107A6"/>
    <w:rsid w:val="00414BC5"/>
    <w:rsid w:val="00416D8C"/>
    <w:rsid w:val="00422075"/>
    <w:rsid w:val="004228A7"/>
    <w:rsid w:val="00424CAE"/>
    <w:rsid w:val="00424ED6"/>
    <w:rsid w:val="00425BC4"/>
    <w:rsid w:val="00427176"/>
    <w:rsid w:val="004272D7"/>
    <w:rsid w:val="004321AA"/>
    <w:rsid w:val="00432D9F"/>
    <w:rsid w:val="004335F1"/>
    <w:rsid w:val="00434DF9"/>
    <w:rsid w:val="004376E5"/>
    <w:rsid w:val="0044273D"/>
    <w:rsid w:val="00442762"/>
    <w:rsid w:val="00446C53"/>
    <w:rsid w:val="0045013C"/>
    <w:rsid w:val="00452952"/>
    <w:rsid w:val="004537E8"/>
    <w:rsid w:val="00454E45"/>
    <w:rsid w:val="00456FC6"/>
    <w:rsid w:val="004577DA"/>
    <w:rsid w:val="004615F7"/>
    <w:rsid w:val="00462A92"/>
    <w:rsid w:val="00463C67"/>
    <w:rsid w:val="00466190"/>
    <w:rsid w:val="00466FD9"/>
    <w:rsid w:val="00474EAD"/>
    <w:rsid w:val="00482381"/>
    <w:rsid w:val="004838DF"/>
    <w:rsid w:val="00487291"/>
    <w:rsid w:val="004904BF"/>
    <w:rsid w:val="00493369"/>
    <w:rsid w:val="004A1FE8"/>
    <w:rsid w:val="004A32A9"/>
    <w:rsid w:val="004A4922"/>
    <w:rsid w:val="004B5475"/>
    <w:rsid w:val="004B5AFD"/>
    <w:rsid w:val="004C2902"/>
    <w:rsid w:val="004C329B"/>
    <w:rsid w:val="004C38F9"/>
    <w:rsid w:val="004C622A"/>
    <w:rsid w:val="004C70C9"/>
    <w:rsid w:val="004C76CF"/>
    <w:rsid w:val="004D03A3"/>
    <w:rsid w:val="004D3E2F"/>
    <w:rsid w:val="004D4786"/>
    <w:rsid w:val="004F7A5D"/>
    <w:rsid w:val="00500D76"/>
    <w:rsid w:val="00502598"/>
    <w:rsid w:val="00511FD7"/>
    <w:rsid w:val="00516432"/>
    <w:rsid w:val="00522137"/>
    <w:rsid w:val="005236F1"/>
    <w:rsid w:val="00523856"/>
    <w:rsid w:val="005440AF"/>
    <w:rsid w:val="005503A3"/>
    <w:rsid w:val="0055640D"/>
    <w:rsid w:val="005634F3"/>
    <w:rsid w:val="005704F2"/>
    <w:rsid w:val="00577775"/>
    <w:rsid w:val="00582F6F"/>
    <w:rsid w:val="00583A27"/>
    <w:rsid w:val="00584EFB"/>
    <w:rsid w:val="005862B3"/>
    <w:rsid w:val="00587E96"/>
    <w:rsid w:val="00587F15"/>
    <w:rsid w:val="00593B23"/>
    <w:rsid w:val="00595322"/>
    <w:rsid w:val="005A1336"/>
    <w:rsid w:val="005A3982"/>
    <w:rsid w:val="005A45EA"/>
    <w:rsid w:val="005A53E9"/>
    <w:rsid w:val="005A6F0E"/>
    <w:rsid w:val="005B3407"/>
    <w:rsid w:val="005B38F8"/>
    <w:rsid w:val="005C609A"/>
    <w:rsid w:val="005C7D3E"/>
    <w:rsid w:val="005D2419"/>
    <w:rsid w:val="005D5B82"/>
    <w:rsid w:val="005E30F6"/>
    <w:rsid w:val="005F3B4B"/>
    <w:rsid w:val="005F5121"/>
    <w:rsid w:val="005F78D5"/>
    <w:rsid w:val="006119CD"/>
    <w:rsid w:val="006158B3"/>
    <w:rsid w:val="0061742D"/>
    <w:rsid w:val="00617A91"/>
    <w:rsid w:val="00621769"/>
    <w:rsid w:val="00624CEC"/>
    <w:rsid w:val="00632E35"/>
    <w:rsid w:val="006336E3"/>
    <w:rsid w:val="00637324"/>
    <w:rsid w:val="00640497"/>
    <w:rsid w:val="0064223A"/>
    <w:rsid w:val="00644F61"/>
    <w:rsid w:val="00647718"/>
    <w:rsid w:val="0065179E"/>
    <w:rsid w:val="006533EA"/>
    <w:rsid w:val="00656DF6"/>
    <w:rsid w:val="0065791C"/>
    <w:rsid w:val="00662238"/>
    <w:rsid w:val="006643FE"/>
    <w:rsid w:val="00670876"/>
    <w:rsid w:val="00676884"/>
    <w:rsid w:val="00683595"/>
    <w:rsid w:val="0068677A"/>
    <w:rsid w:val="0069710C"/>
    <w:rsid w:val="006A0709"/>
    <w:rsid w:val="006A0CEA"/>
    <w:rsid w:val="006A25A6"/>
    <w:rsid w:val="006A4119"/>
    <w:rsid w:val="006B2829"/>
    <w:rsid w:val="006C272A"/>
    <w:rsid w:val="006C5938"/>
    <w:rsid w:val="006D5611"/>
    <w:rsid w:val="006E097E"/>
    <w:rsid w:val="006E1D94"/>
    <w:rsid w:val="006E6A48"/>
    <w:rsid w:val="006F6A5C"/>
    <w:rsid w:val="006F726A"/>
    <w:rsid w:val="006F7AC5"/>
    <w:rsid w:val="006F7B43"/>
    <w:rsid w:val="00700469"/>
    <w:rsid w:val="00724571"/>
    <w:rsid w:val="00730788"/>
    <w:rsid w:val="00730B7F"/>
    <w:rsid w:val="007314D0"/>
    <w:rsid w:val="007319A2"/>
    <w:rsid w:val="00731C9A"/>
    <w:rsid w:val="0073496F"/>
    <w:rsid w:val="0073613E"/>
    <w:rsid w:val="0073659C"/>
    <w:rsid w:val="00737625"/>
    <w:rsid w:val="00741617"/>
    <w:rsid w:val="00744AAA"/>
    <w:rsid w:val="00745771"/>
    <w:rsid w:val="00746EF3"/>
    <w:rsid w:val="00753D6F"/>
    <w:rsid w:val="00754236"/>
    <w:rsid w:val="007545B6"/>
    <w:rsid w:val="007565F9"/>
    <w:rsid w:val="007573A0"/>
    <w:rsid w:val="00757CBB"/>
    <w:rsid w:val="00761CEA"/>
    <w:rsid w:val="00764289"/>
    <w:rsid w:val="007652F9"/>
    <w:rsid w:val="0077129F"/>
    <w:rsid w:val="0077174D"/>
    <w:rsid w:val="00772323"/>
    <w:rsid w:val="0077320D"/>
    <w:rsid w:val="0077529D"/>
    <w:rsid w:val="0077737D"/>
    <w:rsid w:val="00781951"/>
    <w:rsid w:val="00781E56"/>
    <w:rsid w:val="00785417"/>
    <w:rsid w:val="00786001"/>
    <w:rsid w:val="00786494"/>
    <w:rsid w:val="0079466A"/>
    <w:rsid w:val="007A1501"/>
    <w:rsid w:val="007A7151"/>
    <w:rsid w:val="007B161D"/>
    <w:rsid w:val="007B4F9F"/>
    <w:rsid w:val="007B6F33"/>
    <w:rsid w:val="007C1E22"/>
    <w:rsid w:val="007C303C"/>
    <w:rsid w:val="007C45E9"/>
    <w:rsid w:val="007C58DD"/>
    <w:rsid w:val="007D66FE"/>
    <w:rsid w:val="007F0820"/>
    <w:rsid w:val="007F451C"/>
    <w:rsid w:val="0080650B"/>
    <w:rsid w:val="00814A3A"/>
    <w:rsid w:val="008170A7"/>
    <w:rsid w:val="0082129F"/>
    <w:rsid w:val="008256D6"/>
    <w:rsid w:val="00826EA3"/>
    <w:rsid w:val="008274B9"/>
    <w:rsid w:val="008274E8"/>
    <w:rsid w:val="00827929"/>
    <w:rsid w:val="00830B96"/>
    <w:rsid w:val="00841EDF"/>
    <w:rsid w:val="0084312A"/>
    <w:rsid w:val="00844A53"/>
    <w:rsid w:val="00847B03"/>
    <w:rsid w:val="0085085B"/>
    <w:rsid w:val="00850C33"/>
    <w:rsid w:val="008519D4"/>
    <w:rsid w:val="00864C7C"/>
    <w:rsid w:val="00866623"/>
    <w:rsid w:val="0086733F"/>
    <w:rsid w:val="00872D36"/>
    <w:rsid w:val="00875B2C"/>
    <w:rsid w:val="00876F2D"/>
    <w:rsid w:val="00880805"/>
    <w:rsid w:val="00880EA6"/>
    <w:rsid w:val="00886922"/>
    <w:rsid w:val="00890093"/>
    <w:rsid w:val="00896023"/>
    <w:rsid w:val="008A3687"/>
    <w:rsid w:val="008B31BF"/>
    <w:rsid w:val="008B4DC1"/>
    <w:rsid w:val="008C7926"/>
    <w:rsid w:val="008D1A73"/>
    <w:rsid w:val="008D233B"/>
    <w:rsid w:val="008D62E3"/>
    <w:rsid w:val="008E0677"/>
    <w:rsid w:val="008E0CBD"/>
    <w:rsid w:val="008E4244"/>
    <w:rsid w:val="008F0115"/>
    <w:rsid w:val="008F13EE"/>
    <w:rsid w:val="008F1472"/>
    <w:rsid w:val="008F3F95"/>
    <w:rsid w:val="008F5492"/>
    <w:rsid w:val="0090227F"/>
    <w:rsid w:val="009027F8"/>
    <w:rsid w:val="009031F5"/>
    <w:rsid w:val="00904694"/>
    <w:rsid w:val="00906FFB"/>
    <w:rsid w:val="00907D12"/>
    <w:rsid w:val="009104E8"/>
    <w:rsid w:val="00916756"/>
    <w:rsid w:val="00927923"/>
    <w:rsid w:val="00933329"/>
    <w:rsid w:val="00933E47"/>
    <w:rsid w:val="009348E2"/>
    <w:rsid w:val="00935F9F"/>
    <w:rsid w:val="00952CEF"/>
    <w:rsid w:val="00956A16"/>
    <w:rsid w:val="00956D13"/>
    <w:rsid w:val="009576C1"/>
    <w:rsid w:val="009665B0"/>
    <w:rsid w:val="0097212A"/>
    <w:rsid w:val="0097240B"/>
    <w:rsid w:val="00972C2C"/>
    <w:rsid w:val="00975926"/>
    <w:rsid w:val="00981CF9"/>
    <w:rsid w:val="00983467"/>
    <w:rsid w:val="00985FC6"/>
    <w:rsid w:val="00991961"/>
    <w:rsid w:val="009934E5"/>
    <w:rsid w:val="009A4F89"/>
    <w:rsid w:val="009A50C4"/>
    <w:rsid w:val="009B656E"/>
    <w:rsid w:val="009B6904"/>
    <w:rsid w:val="009C7463"/>
    <w:rsid w:val="009D1873"/>
    <w:rsid w:val="009D1B72"/>
    <w:rsid w:val="009D5414"/>
    <w:rsid w:val="009D6A6F"/>
    <w:rsid w:val="009D6D0D"/>
    <w:rsid w:val="009D77BE"/>
    <w:rsid w:val="009E293B"/>
    <w:rsid w:val="009F05D9"/>
    <w:rsid w:val="009F613D"/>
    <w:rsid w:val="00A00EB7"/>
    <w:rsid w:val="00A0158E"/>
    <w:rsid w:val="00A02A1F"/>
    <w:rsid w:val="00A07766"/>
    <w:rsid w:val="00A12982"/>
    <w:rsid w:val="00A134CD"/>
    <w:rsid w:val="00A22317"/>
    <w:rsid w:val="00A24338"/>
    <w:rsid w:val="00A2524D"/>
    <w:rsid w:val="00A31478"/>
    <w:rsid w:val="00A370BA"/>
    <w:rsid w:val="00A42116"/>
    <w:rsid w:val="00A42217"/>
    <w:rsid w:val="00A52C4C"/>
    <w:rsid w:val="00A53078"/>
    <w:rsid w:val="00A5358F"/>
    <w:rsid w:val="00A5366A"/>
    <w:rsid w:val="00A54AA0"/>
    <w:rsid w:val="00A55447"/>
    <w:rsid w:val="00A712D5"/>
    <w:rsid w:val="00A84C83"/>
    <w:rsid w:val="00A879CC"/>
    <w:rsid w:val="00A90103"/>
    <w:rsid w:val="00A9012A"/>
    <w:rsid w:val="00A942F8"/>
    <w:rsid w:val="00AA452B"/>
    <w:rsid w:val="00AA5CD6"/>
    <w:rsid w:val="00AA6874"/>
    <w:rsid w:val="00AB0F4C"/>
    <w:rsid w:val="00AB479C"/>
    <w:rsid w:val="00AC068F"/>
    <w:rsid w:val="00AC2004"/>
    <w:rsid w:val="00AC7544"/>
    <w:rsid w:val="00AC7BF0"/>
    <w:rsid w:val="00AD07AC"/>
    <w:rsid w:val="00AD61B2"/>
    <w:rsid w:val="00AE088E"/>
    <w:rsid w:val="00AF38CF"/>
    <w:rsid w:val="00AF5A62"/>
    <w:rsid w:val="00AF6BC5"/>
    <w:rsid w:val="00AF6C80"/>
    <w:rsid w:val="00B05F0F"/>
    <w:rsid w:val="00B07D32"/>
    <w:rsid w:val="00B23692"/>
    <w:rsid w:val="00B308A9"/>
    <w:rsid w:val="00B3216B"/>
    <w:rsid w:val="00B36384"/>
    <w:rsid w:val="00B368FD"/>
    <w:rsid w:val="00B4428D"/>
    <w:rsid w:val="00B52D9E"/>
    <w:rsid w:val="00B60F25"/>
    <w:rsid w:val="00B65E0C"/>
    <w:rsid w:val="00B73510"/>
    <w:rsid w:val="00B749E6"/>
    <w:rsid w:val="00B85D36"/>
    <w:rsid w:val="00B907B6"/>
    <w:rsid w:val="00B9128B"/>
    <w:rsid w:val="00B94ABB"/>
    <w:rsid w:val="00B95112"/>
    <w:rsid w:val="00B962B1"/>
    <w:rsid w:val="00BA049B"/>
    <w:rsid w:val="00BA050D"/>
    <w:rsid w:val="00BA1877"/>
    <w:rsid w:val="00BA47A6"/>
    <w:rsid w:val="00BA5E5C"/>
    <w:rsid w:val="00BB3BE9"/>
    <w:rsid w:val="00BC0A01"/>
    <w:rsid w:val="00BD0F95"/>
    <w:rsid w:val="00BD1C0B"/>
    <w:rsid w:val="00BD4D95"/>
    <w:rsid w:val="00BE0451"/>
    <w:rsid w:val="00BE2884"/>
    <w:rsid w:val="00BE5A2C"/>
    <w:rsid w:val="00BE5A89"/>
    <w:rsid w:val="00BE7147"/>
    <w:rsid w:val="00BF5C5F"/>
    <w:rsid w:val="00C01E52"/>
    <w:rsid w:val="00C02273"/>
    <w:rsid w:val="00C02C08"/>
    <w:rsid w:val="00C05174"/>
    <w:rsid w:val="00C0792E"/>
    <w:rsid w:val="00C14759"/>
    <w:rsid w:val="00C149AE"/>
    <w:rsid w:val="00C20D3B"/>
    <w:rsid w:val="00C23111"/>
    <w:rsid w:val="00C2345B"/>
    <w:rsid w:val="00C362A2"/>
    <w:rsid w:val="00C45612"/>
    <w:rsid w:val="00C45A99"/>
    <w:rsid w:val="00C47B66"/>
    <w:rsid w:val="00C524FF"/>
    <w:rsid w:val="00C5763D"/>
    <w:rsid w:val="00C57B61"/>
    <w:rsid w:val="00C60509"/>
    <w:rsid w:val="00C60560"/>
    <w:rsid w:val="00C646DB"/>
    <w:rsid w:val="00C65E48"/>
    <w:rsid w:val="00C66DA9"/>
    <w:rsid w:val="00C71130"/>
    <w:rsid w:val="00C726C7"/>
    <w:rsid w:val="00C730E3"/>
    <w:rsid w:val="00C776A5"/>
    <w:rsid w:val="00C77ED9"/>
    <w:rsid w:val="00C85930"/>
    <w:rsid w:val="00C867A8"/>
    <w:rsid w:val="00C90494"/>
    <w:rsid w:val="00C9795F"/>
    <w:rsid w:val="00CA1728"/>
    <w:rsid w:val="00CA1C7F"/>
    <w:rsid w:val="00CA296C"/>
    <w:rsid w:val="00CB045F"/>
    <w:rsid w:val="00CB1218"/>
    <w:rsid w:val="00CB51D6"/>
    <w:rsid w:val="00CB5FFF"/>
    <w:rsid w:val="00CB7580"/>
    <w:rsid w:val="00CC79AF"/>
    <w:rsid w:val="00CD1DD7"/>
    <w:rsid w:val="00CD3D19"/>
    <w:rsid w:val="00CD3E5A"/>
    <w:rsid w:val="00CD7143"/>
    <w:rsid w:val="00CD7EA2"/>
    <w:rsid w:val="00CE243B"/>
    <w:rsid w:val="00CF0270"/>
    <w:rsid w:val="00CF30FB"/>
    <w:rsid w:val="00CF3249"/>
    <w:rsid w:val="00CF5956"/>
    <w:rsid w:val="00D00950"/>
    <w:rsid w:val="00D025FD"/>
    <w:rsid w:val="00D07967"/>
    <w:rsid w:val="00D13AF0"/>
    <w:rsid w:val="00D15574"/>
    <w:rsid w:val="00D21715"/>
    <w:rsid w:val="00D23237"/>
    <w:rsid w:val="00D2676A"/>
    <w:rsid w:val="00D432C7"/>
    <w:rsid w:val="00D4780D"/>
    <w:rsid w:val="00D47B73"/>
    <w:rsid w:val="00D50728"/>
    <w:rsid w:val="00D52ED5"/>
    <w:rsid w:val="00D55363"/>
    <w:rsid w:val="00D556F7"/>
    <w:rsid w:val="00D55E2F"/>
    <w:rsid w:val="00D57612"/>
    <w:rsid w:val="00D60F47"/>
    <w:rsid w:val="00D61A57"/>
    <w:rsid w:val="00D620E4"/>
    <w:rsid w:val="00D6690E"/>
    <w:rsid w:val="00D72BD7"/>
    <w:rsid w:val="00D74E16"/>
    <w:rsid w:val="00D770E8"/>
    <w:rsid w:val="00D814F9"/>
    <w:rsid w:val="00D851C7"/>
    <w:rsid w:val="00D86F4E"/>
    <w:rsid w:val="00D87A95"/>
    <w:rsid w:val="00DA2AE0"/>
    <w:rsid w:val="00DA57C5"/>
    <w:rsid w:val="00DA7429"/>
    <w:rsid w:val="00DB308D"/>
    <w:rsid w:val="00DB52DB"/>
    <w:rsid w:val="00DC489B"/>
    <w:rsid w:val="00DC6E98"/>
    <w:rsid w:val="00DD0C6A"/>
    <w:rsid w:val="00DD7649"/>
    <w:rsid w:val="00DE015D"/>
    <w:rsid w:val="00DE0569"/>
    <w:rsid w:val="00DF5EBE"/>
    <w:rsid w:val="00DF6DE0"/>
    <w:rsid w:val="00E00100"/>
    <w:rsid w:val="00E012B9"/>
    <w:rsid w:val="00E046F6"/>
    <w:rsid w:val="00E04FCC"/>
    <w:rsid w:val="00E057A0"/>
    <w:rsid w:val="00E066ED"/>
    <w:rsid w:val="00E06751"/>
    <w:rsid w:val="00E12B99"/>
    <w:rsid w:val="00E15D10"/>
    <w:rsid w:val="00E173D9"/>
    <w:rsid w:val="00E22903"/>
    <w:rsid w:val="00E249DB"/>
    <w:rsid w:val="00E262AB"/>
    <w:rsid w:val="00E26650"/>
    <w:rsid w:val="00E34EE1"/>
    <w:rsid w:val="00E35AC6"/>
    <w:rsid w:val="00E40E60"/>
    <w:rsid w:val="00E4152E"/>
    <w:rsid w:val="00E41CB8"/>
    <w:rsid w:val="00E43C24"/>
    <w:rsid w:val="00E50319"/>
    <w:rsid w:val="00E550BA"/>
    <w:rsid w:val="00E5557B"/>
    <w:rsid w:val="00E621D3"/>
    <w:rsid w:val="00E638C7"/>
    <w:rsid w:val="00E63EB0"/>
    <w:rsid w:val="00E7612D"/>
    <w:rsid w:val="00E76E20"/>
    <w:rsid w:val="00E77CAA"/>
    <w:rsid w:val="00E92671"/>
    <w:rsid w:val="00E96CDB"/>
    <w:rsid w:val="00EA0DB3"/>
    <w:rsid w:val="00EA2031"/>
    <w:rsid w:val="00EA3926"/>
    <w:rsid w:val="00EA4ADC"/>
    <w:rsid w:val="00EB108F"/>
    <w:rsid w:val="00EB35CB"/>
    <w:rsid w:val="00ED4F83"/>
    <w:rsid w:val="00ED5087"/>
    <w:rsid w:val="00EE56D6"/>
    <w:rsid w:val="00EE6AB5"/>
    <w:rsid w:val="00EF26BD"/>
    <w:rsid w:val="00F00E40"/>
    <w:rsid w:val="00F00F82"/>
    <w:rsid w:val="00F02A5F"/>
    <w:rsid w:val="00F0358F"/>
    <w:rsid w:val="00F042A4"/>
    <w:rsid w:val="00F12418"/>
    <w:rsid w:val="00F1255F"/>
    <w:rsid w:val="00F12DE8"/>
    <w:rsid w:val="00F1669C"/>
    <w:rsid w:val="00F16D43"/>
    <w:rsid w:val="00F1711B"/>
    <w:rsid w:val="00F200D5"/>
    <w:rsid w:val="00F21922"/>
    <w:rsid w:val="00F2360F"/>
    <w:rsid w:val="00F275FE"/>
    <w:rsid w:val="00F323DA"/>
    <w:rsid w:val="00F33592"/>
    <w:rsid w:val="00F33773"/>
    <w:rsid w:val="00F34107"/>
    <w:rsid w:val="00F3421B"/>
    <w:rsid w:val="00F36123"/>
    <w:rsid w:val="00F36FC8"/>
    <w:rsid w:val="00F3794B"/>
    <w:rsid w:val="00F42FA3"/>
    <w:rsid w:val="00F52462"/>
    <w:rsid w:val="00F553DE"/>
    <w:rsid w:val="00F71C11"/>
    <w:rsid w:val="00F77427"/>
    <w:rsid w:val="00F77E40"/>
    <w:rsid w:val="00F82275"/>
    <w:rsid w:val="00F844AD"/>
    <w:rsid w:val="00F939FF"/>
    <w:rsid w:val="00F93E40"/>
    <w:rsid w:val="00FA3B30"/>
    <w:rsid w:val="00FA40C2"/>
    <w:rsid w:val="00FA4C41"/>
    <w:rsid w:val="00FB0449"/>
    <w:rsid w:val="00FC2A47"/>
    <w:rsid w:val="00FD4EEC"/>
    <w:rsid w:val="00FD61C9"/>
    <w:rsid w:val="00FD7175"/>
    <w:rsid w:val="00FD7257"/>
    <w:rsid w:val="00FE3E0A"/>
    <w:rsid w:val="00FF244F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A1B0"/>
  <w15:chartTrackingRefBased/>
  <w15:docId w15:val="{1CCFC957-5C08-40F5-A0AC-E76EF6C4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D9E"/>
    <w:pPr>
      <w:spacing w:after="0" w:line="240" w:lineRule="auto"/>
    </w:pPr>
    <w:rPr>
      <w:rFonts w:ascii="Times New Roman" w:hAnsi="Times New Roman" w:cs="Times New Roman"/>
      <w:sz w:val="24"/>
      <w:szCs w:val="28"/>
    </w:rPr>
  </w:style>
  <w:style w:type="paragraph" w:styleId="1">
    <w:name w:val="heading 1"/>
    <w:aliases w:val="H1,_Заголовок1,Заголовок 1 Знак Знак Знак Знак Знак Знак Знак Знак,Заголов,Заголовок 1 Знак1,Заголовок 1 Знак Знак,h1,app heading 1,ITT t1,II+,I,H11,H12,H13,H14,H15,H16,H17,H18,H111,H121,H131,H141,H151,H161,H171,H19,H112,H122,ЧТЗ,Раздел"/>
    <w:next w:val="a"/>
    <w:link w:val="10"/>
    <w:uiPriority w:val="9"/>
    <w:rsid w:val="002A2C20"/>
    <w:pPr>
      <w:keepNext/>
      <w:keepLines/>
      <w:pageBreakBefore/>
      <w:suppressAutoHyphens/>
      <w:spacing w:before="240" w:after="24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">
    <w:name w:val="heading 2"/>
    <w:aliases w:val="H2,h2,Chapter Title,Sub Head,PullOut,2,Heading 2 Hidden,CHS,H2-Heading 2,l2,22,heading2,list2,A,A.B.C.,list 2,Heading2,Heading Indent No L2,UNDERRUBRIK 1-2,Fonctionnalitй,Titre 21,t2.T2,Table2,ITT t2,H2-Heading 21,Header 21,l21,h21"/>
    <w:next w:val="a"/>
    <w:link w:val="20"/>
    <w:uiPriority w:val="9"/>
    <w:qFormat/>
    <w:rsid w:val="002A2C20"/>
    <w:pPr>
      <w:keepNext/>
      <w:keepLines/>
      <w:suppressAutoHyphens/>
      <w:spacing w:before="240" w:after="240" w:line="240" w:lineRule="auto"/>
      <w:jc w:val="both"/>
      <w:outlineLvl w:val="1"/>
    </w:pPr>
    <w:rPr>
      <w:rFonts w:ascii="Times New Roman" w:eastAsia="Times New Roman" w:hAnsi="Times New Roman" w:cs="Times New Roman"/>
      <w:b/>
      <w:kern w:val="28"/>
      <w:sz w:val="24"/>
      <w:szCs w:val="28"/>
      <w:lang w:eastAsia="ru-RU"/>
    </w:rPr>
  </w:style>
  <w:style w:type="paragraph" w:styleId="3">
    <w:name w:val="heading 3"/>
    <w:aliases w:val="Оглавление 3 Знак,Заголовок 3 Знак1 Знак,Оглавление 3 Знак Знак Знак,Заголовок 3 Знак1 Знак Знак Знак,Оглавление 3 Знак Знак Знак Знак Знак,Заголовок 3 Знак1 Знак Знак Знак Знак Знак,Оглавление 3 Знак Знак Знак Знак Знак Знак Знак,H3,h3,3,o"/>
    <w:next w:val="a"/>
    <w:link w:val="30"/>
    <w:uiPriority w:val="9"/>
    <w:qFormat/>
    <w:rsid w:val="002A2C20"/>
    <w:pPr>
      <w:keepNext/>
      <w:keepLines/>
      <w:suppressAutoHyphens/>
      <w:spacing w:before="240" w:after="24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4">
    <w:name w:val="heading 4"/>
    <w:aliases w:val="4_Заголовок,Подпункт,Параграф,H4,h4 sub sub heading,Заголовок 4 Знак1 Знак,Заголовок 4 Знак Знак Знак,Заголовок 4 Знак1 Знак Знак Знак,Заголовок 4 Знак Знак Знак Знак Знак,Заголовок 4 Знак1 Знак Знак Знак Знак Знак,Заголовок 4 (Приложение)"/>
    <w:next w:val="a"/>
    <w:link w:val="40"/>
    <w:uiPriority w:val="9"/>
    <w:qFormat/>
    <w:rsid w:val="002A2C20"/>
    <w:pPr>
      <w:keepNext/>
      <w:keepLines/>
      <w:suppressAutoHyphens/>
      <w:spacing w:before="240" w:after="240" w:line="360" w:lineRule="auto"/>
      <w:jc w:val="both"/>
      <w:outlineLvl w:val="3"/>
    </w:pPr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paragraph" w:styleId="5">
    <w:name w:val="heading 5"/>
    <w:aliases w:val="5_Заголовок,_Подпункт,Заголовок 5 Знак1 Знак,Оглавление 5 Знак Знак Знак,Заголовок 5 Знак1 Знак Знак Знак,Оглавление 5 Знак Знак Знак Знак Знак,Заголовок 5 Знак1 Знак Знак Знак Знак Знак,Оглавление 5 Знак Знак Знак Знак Знак Знак Знак,Знак"/>
    <w:next w:val="a"/>
    <w:link w:val="50"/>
    <w:uiPriority w:val="9"/>
    <w:qFormat/>
    <w:rsid w:val="002A2C20"/>
    <w:pPr>
      <w:keepNext/>
      <w:keepLines/>
      <w:suppressAutoHyphens/>
      <w:spacing w:before="240" w:after="240" w:line="360" w:lineRule="auto"/>
      <w:jc w:val="both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6">
    <w:name w:val="heading 6"/>
    <w:aliases w:val="6_Заголовок"/>
    <w:next w:val="a"/>
    <w:link w:val="60"/>
    <w:uiPriority w:val="9"/>
    <w:rsid w:val="002A2C20"/>
    <w:pPr>
      <w:keepNext/>
      <w:keepLines/>
      <w:suppressAutoHyphens/>
      <w:spacing w:before="240" w:after="240" w:line="360" w:lineRule="auto"/>
      <w:jc w:val="both"/>
      <w:outlineLvl w:val="5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7">
    <w:name w:val="heading 7"/>
    <w:next w:val="a"/>
    <w:link w:val="70"/>
    <w:qFormat/>
    <w:rsid w:val="002A2C20"/>
    <w:pPr>
      <w:keepNext/>
      <w:keepLines/>
      <w:suppressAutoHyphens/>
      <w:spacing w:before="240" w:after="240" w:line="360" w:lineRule="auto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next w:val="a"/>
    <w:link w:val="80"/>
    <w:qFormat/>
    <w:rsid w:val="002A2C20"/>
    <w:pPr>
      <w:keepNext/>
      <w:keepLines/>
      <w:suppressAutoHyphens/>
      <w:spacing w:before="240" w:after="240" w:line="360" w:lineRule="auto"/>
      <w:outlineLvl w:val="7"/>
    </w:pPr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paragraph" w:styleId="9">
    <w:name w:val="heading 9"/>
    <w:next w:val="a"/>
    <w:link w:val="90"/>
    <w:qFormat/>
    <w:rsid w:val="002A2C20"/>
    <w:pPr>
      <w:keepNext/>
      <w:keepLines/>
      <w:suppressAutoHyphens/>
      <w:spacing w:before="240" w:after="240" w:line="240" w:lineRule="auto"/>
      <w:outlineLvl w:val="8"/>
    </w:pPr>
    <w:rPr>
      <w:rFonts w:ascii="Times New Roman" w:eastAsia="Times New Roman" w:hAnsi="Times New Roman" w:cs="Arial"/>
      <w:b/>
      <w:bCs/>
      <w:sz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5CAC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5CAC"/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0B5C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0B5CA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qFormat/>
    <w:rsid w:val="000B5CAC"/>
    <w:pPr>
      <w:spacing w:after="100"/>
      <w:ind w:left="480"/>
    </w:pPr>
  </w:style>
  <w:style w:type="paragraph" w:styleId="a5">
    <w:name w:val="header"/>
    <w:basedOn w:val="a"/>
    <w:link w:val="a6"/>
    <w:uiPriority w:val="99"/>
    <w:unhideWhenUsed/>
    <w:rsid w:val="00BE714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qFormat/>
    <w:rsid w:val="00BE7147"/>
  </w:style>
  <w:style w:type="paragraph" w:styleId="41">
    <w:name w:val="toc 4"/>
    <w:basedOn w:val="a"/>
    <w:next w:val="a"/>
    <w:autoRedefine/>
    <w:uiPriority w:val="39"/>
    <w:unhideWhenUsed/>
    <w:rsid w:val="000B5CAC"/>
    <w:pPr>
      <w:spacing w:after="100"/>
      <w:ind w:left="720"/>
    </w:pPr>
  </w:style>
  <w:style w:type="paragraph" w:styleId="51">
    <w:name w:val="toc 5"/>
    <w:basedOn w:val="a"/>
    <w:next w:val="a"/>
    <w:autoRedefine/>
    <w:uiPriority w:val="39"/>
    <w:unhideWhenUsed/>
    <w:rsid w:val="000B5CAC"/>
    <w:pPr>
      <w:spacing w:after="100"/>
      <w:ind w:left="960"/>
    </w:pPr>
  </w:style>
  <w:style w:type="paragraph" w:customStyle="1" w:styleId="cmd">
    <w:name w:val="cmd"/>
    <w:rsid w:val="00AC7544"/>
    <w:pPr>
      <w:spacing w:before="120" w:after="120" w:line="360" w:lineRule="auto"/>
      <w:jc w:val="both"/>
    </w:pPr>
    <w:rPr>
      <w:rFonts w:ascii="Courier New" w:eastAsia="Times New Roman" w:hAnsi="Courier New" w:cs="Times New Roman"/>
      <w:b/>
      <w:sz w:val="20"/>
      <w:szCs w:val="24"/>
      <w:lang w:eastAsia="ru-RU"/>
    </w:rPr>
  </w:style>
  <w:style w:type="paragraph" w:styleId="a7">
    <w:name w:val="Revision"/>
    <w:hidden/>
    <w:uiPriority w:val="99"/>
    <w:semiHidden/>
    <w:rsid w:val="00240808"/>
    <w:pPr>
      <w:spacing w:after="0" w:line="240" w:lineRule="auto"/>
    </w:pPr>
  </w:style>
  <w:style w:type="character" w:styleId="a8">
    <w:name w:val="Hyperlink"/>
    <w:basedOn w:val="a0"/>
    <w:uiPriority w:val="99"/>
    <w:rsid w:val="001E7CCB"/>
    <w:rPr>
      <w:rFonts w:cs="Times New Roman"/>
      <w:u w:val="single"/>
    </w:rPr>
  </w:style>
  <w:style w:type="paragraph" w:customStyle="1" w:styleId="Appendix">
    <w:name w:val="Appendix"/>
    <w:link w:val="AppendixChar"/>
    <w:qFormat/>
    <w:rsid w:val="001E7CCB"/>
    <w:pPr>
      <w:keepNext/>
      <w:spacing w:before="120" w:after="120" w:line="360" w:lineRule="auto"/>
      <w:jc w:val="center"/>
    </w:pPr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character" w:customStyle="1" w:styleId="AppendixChar">
    <w:name w:val="Appendix Char"/>
    <w:link w:val="Appendix"/>
    <w:locked/>
    <w:rsid w:val="001E7CCB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customStyle="1" w:styleId="RT">
    <w:name w:val="RT_Заголовок _абзаца"/>
    <w:basedOn w:val="1"/>
    <w:next w:val="RT0"/>
    <w:qFormat/>
    <w:rsid w:val="008D1A73"/>
    <w:pPr>
      <w:spacing w:before="120"/>
    </w:pPr>
    <w:rPr>
      <w:b w:val="0"/>
    </w:rPr>
  </w:style>
  <w:style w:type="paragraph" w:customStyle="1" w:styleId="RTa">
    <w:name w:val="RT_МестоРис"/>
    <w:basedOn w:val="a"/>
    <w:qFormat/>
    <w:rsid w:val="008D1A73"/>
    <w:pPr>
      <w:keepNext/>
      <w:tabs>
        <w:tab w:val="left" w:pos="851"/>
      </w:tabs>
      <w:spacing w:before="60" w:after="60"/>
      <w:jc w:val="center"/>
    </w:pPr>
    <w:rPr>
      <w:rFonts w:eastAsia="Times New Roman"/>
      <w:noProof/>
      <w:snapToGrid w:val="0"/>
      <w:szCs w:val="24"/>
      <w:lang w:eastAsia="ru-RU"/>
    </w:rPr>
  </w:style>
  <w:style w:type="paragraph" w:customStyle="1" w:styleId="RTb">
    <w:name w:val="RT_Название_объектаРис"/>
    <w:basedOn w:val="a"/>
    <w:qFormat/>
    <w:rsid w:val="00A24338"/>
    <w:pPr>
      <w:tabs>
        <w:tab w:val="left" w:pos="851"/>
      </w:tabs>
      <w:suppressAutoHyphens/>
      <w:spacing w:before="120" w:after="240" w:line="360" w:lineRule="auto"/>
      <w:jc w:val="center"/>
    </w:pPr>
    <w:rPr>
      <w:rFonts w:eastAsia="Times New Roman"/>
      <w:snapToGrid w:val="0"/>
      <w:szCs w:val="24"/>
      <w:lang w:eastAsia="ru-RU"/>
    </w:rPr>
  </w:style>
  <w:style w:type="paragraph" w:customStyle="1" w:styleId="RTc">
    <w:name w:val="RT_Название_объектаТабл"/>
    <w:basedOn w:val="a"/>
    <w:qFormat/>
    <w:rsid w:val="00577775"/>
    <w:pPr>
      <w:keepNext/>
      <w:keepLines/>
      <w:tabs>
        <w:tab w:val="left" w:pos="851"/>
      </w:tabs>
      <w:spacing w:before="240" w:after="120" w:line="360" w:lineRule="auto"/>
      <w:ind w:firstLine="851"/>
      <w:jc w:val="both"/>
    </w:pPr>
    <w:rPr>
      <w:rFonts w:eastAsia="Times New Roman"/>
      <w:snapToGrid w:val="0"/>
      <w:szCs w:val="24"/>
      <w:lang w:eastAsia="ru-RU"/>
    </w:rPr>
  </w:style>
  <w:style w:type="paragraph" w:customStyle="1" w:styleId="RTd">
    <w:name w:val="RT_Список_абв_рисунок"/>
    <w:basedOn w:val="a"/>
    <w:qFormat/>
    <w:rsid w:val="008D1A73"/>
    <w:pPr>
      <w:spacing w:after="60" w:line="360" w:lineRule="auto"/>
      <w:jc w:val="center"/>
    </w:pPr>
    <w:rPr>
      <w:rFonts w:eastAsia="Times New Roman"/>
      <w:szCs w:val="20"/>
      <w:lang w:eastAsia="ru-RU"/>
    </w:rPr>
  </w:style>
  <w:style w:type="paragraph" w:customStyle="1" w:styleId="RT13">
    <w:name w:val="RT_Заголовок_1"/>
    <w:next w:val="RT0"/>
    <w:link w:val="RT14"/>
    <w:qFormat/>
    <w:rsid w:val="004C2902"/>
    <w:pPr>
      <w:keepNext/>
      <w:keepLines/>
      <w:pageBreakBefore/>
      <w:numPr>
        <w:numId w:val="8"/>
      </w:numPr>
      <w:suppressAutoHyphens/>
      <w:spacing w:after="240" w:line="36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customStyle="1" w:styleId="RT11">
    <w:name w:val="RT_СписокМакр1"/>
    <w:basedOn w:val="a"/>
    <w:qFormat/>
    <w:rsid w:val="00C730E3"/>
    <w:pPr>
      <w:numPr>
        <w:numId w:val="5"/>
      </w:numPr>
      <w:spacing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RT20">
    <w:name w:val="RT_СписокМарк2"/>
    <w:basedOn w:val="RT11"/>
    <w:qFormat/>
    <w:rsid w:val="00C730E3"/>
    <w:pPr>
      <w:numPr>
        <w:ilvl w:val="1"/>
      </w:numPr>
    </w:pPr>
  </w:style>
  <w:style w:type="paragraph" w:customStyle="1" w:styleId="RT30">
    <w:name w:val="RT_СписокМарк3"/>
    <w:basedOn w:val="RT11"/>
    <w:qFormat/>
    <w:rsid w:val="00C730E3"/>
    <w:pPr>
      <w:numPr>
        <w:ilvl w:val="2"/>
      </w:numPr>
    </w:pPr>
    <w:rPr>
      <w:snapToGrid w:val="0"/>
    </w:rPr>
  </w:style>
  <w:style w:type="paragraph" w:customStyle="1" w:styleId="RT0">
    <w:name w:val="RT_ТекстОсн"/>
    <w:basedOn w:val="a"/>
    <w:qFormat/>
    <w:rsid w:val="001C38ED"/>
    <w:pPr>
      <w:tabs>
        <w:tab w:val="left" w:pos="851"/>
      </w:tabs>
      <w:snapToGrid w:val="0"/>
      <w:spacing w:line="360" w:lineRule="auto"/>
      <w:ind w:firstLine="851"/>
      <w:jc w:val="both"/>
    </w:pPr>
    <w:rPr>
      <w:rFonts w:eastAsia="Times New Roman"/>
      <w:szCs w:val="24"/>
      <w:lang w:eastAsia="ru-RU"/>
    </w:rPr>
  </w:style>
  <w:style w:type="paragraph" w:customStyle="1" w:styleId="RTe">
    <w:name w:val="RT_ТекстОсн_ОтступСверху"/>
    <w:basedOn w:val="RT0"/>
    <w:qFormat/>
    <w:rsid w:val="008D1A73"/>
    <w:pPr>
      <w:spacing w:before="240"/>
    </w:pPr>
  </w:style>
  <w:style w:type="paragraph" w:customStyle="1" w:styleId="RTf">
    <w:name w:val="RT_документ_название"/>
    <w:basedOn w:val="a"/>
    <w:qFormat/>
    <w:rsid w:val="00BD1C0B"/>
    <w:pPr>
      <w:suppressAutoHyphens/>
      <w:spacing w:before="240" w:after="240"/>
      <w:jc w:val="center"/>
    </w:pPr>
    <w:rPr>
      <w:rFonts w:eastAsia="Times New Roman"/>
      <w:b/>
      <w:szCs w:val="22"/>
    </w:rPr>
  </w:style>
  <w:style w:type="paragraph" w:customStyle="1" w:styleId="RTf0">
    <w:name w:val="RT_документ_номер"/>
    <w:basedOn w:val="a"/>
    <w:qFormat/>
    <w:rsid w:val="00BD1C0B"/>
    <w:pPr>
      <w:suppressAutoHyphens/>
      <w:spacing w:before="240" w:after="240"/>
      <w:jc w:val="center"/>
    </w:pPr>
    <w:rPr>
      <w:rFonts w:eastAsia="Times New Roman"/>
      <w:szCs w:val="22"/>
    </w:rPr>
  </w:style>
  <w:style w:type="paragraph" w:customStyle="1" w:styleId="RTf1">
    <w:name w:val="RT_лист_согласования"/>
    <w:basedOn w:val="Appendix"/>
    <w:qFormat/>
    <w:rsid w:val="00991961"/>
    <w:pPr>
      <w:spacing w:before="240" w:after="240"/>
    </w:pPr>
    <w:rPr>
      <w:sz w:val="24"/>
      <w:szCs w:val="20"/>
    </w:rPr>
  </w:style>
  <w:style w:type="paragraph" w:customStyle="1" w:styleId="RTf2">
    <w:name w:val="RT_название_раздела"/>
    <w:basedOn w:val="Appendix"/>
    <w:next w:val="RT0"/>
    <w:qFormat/>
    <w:rsid w:val="008C7926"/>
    <w:pPr>
      <w:pageBreakBefore/>
    </w:pPr>
    <w:rPr>
      <w:sz w:val="24"/>
    </w:rPr>
  </w:style>
  <w:style w:type="paragraph" w:customStyle="1" w:styleId="RT1231">
    <w:name w:val="RT_список_123_уровень1"/>
    <w:basedOn w:val="a"/>
    <w:qFormat/>
    <w:rsid w:val="00E5557B"/>
    <w:pPr>
      <w:numPr>
        <w:numId w:val="2"/>
      </w:numPr>
      <w:spacing w:after="60" w:line="360" w:lineRule="auto"/>
      <w:jc w:val="both"/>
    </w:pPr>
    <w:rPr>
      <w:rFonts w:eastAsia="Times New Roman"/>
      <w:szCs w:val="20"/>
      <w:lang w:eastAsia="ru-RU"/>
    </w:rPr>
  </w:style>
  <w:style w:type="paragraph" w:customStyle="1" w:styleId="RT21">
    <w:name w:val="RT_Заголовок_2"/>
    <w:next w:val="RT0"/>
    <w:link w:val="RT22"/>
    <w:qFormat/>
    <w:rsid w:val="004C2902"/>
    <w:pPr>
      <w:keepNext/>
      <w:keepLines/>
      <w:numPr>
        <w:ilvl w:val="1"/>
        <w:numId w:val="8"/>
      </w:numPr>
      <w:suppressAutoHyphens/>
      <w:spacing w:before="240" w:after="240" w:line="360" w:lineRule="auto"/>
      <w:jc w:val="both"/>
      <w:outlineLvl w:val="1"/>
    </w:pPr>
    <w:rPr>
      <w:rFonts w:ascii="Times New Roman" w:eastAsia="Times New Roman" w:hAnsi="Times New Roman" w:cs="Times New Roman"/>
      <w:b/>
      <w:kern w:val="28"/>
      <w:sz w:val="24"/>
      <w:szCs w:val="28"/>
      <w:lang w:eastAsia="ru-RU"/>
    </w:rPr>
  </w:style>
  <w:style w:type="character" w:customStyle="1" w:styleId="10">
    <w:name w:val="Заголовок 1 Знак"/>
    <w:aliases w:val="H1 Знак,_Заголовок1 Знак,Заголовок 1 Знак Знак Знак Знак Знак Знак Знак Знак Знак,Заголов Знак,Заголовок 1 Знак1 Знак,Заголовок 1 Знак Знак Знак,h1 Знак,app heading 1 Знак,ITT t1 Знак,II+ Знак,I Знак,H11 Знак,H12 Знак,H13 Знак,H14 Знак"/>
    <w:basedOn w:val="a0"/>
    <w:link w:val="1"/>
    <w:uiPriority w:val="9"/>
    <w:qFormat/>
    <w:rsid w:val="002E2DCE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0">
    <w:name w:val="Заголовок 2 Знак"/>
    <w:aliases w:val="H2 Знак,h2 Знак,Chapter Title Знак,Sub Head Знак,PullOut Знак,2 Знак,Heading 2 Hidden Знак,CHS Знак,H2-Heading 2 Знак,l2 Знак,22 Знак,heading2 Знак,list2 Знак,A Знак,A.B.C. Знак,list 2 Знак,Heading2 Знак,Heading Indent No L2 Знак"/>
    <w:basedOn w:val="a0"/>
    <w:link w:val="2"/>
    <w:uiPriority w:val="9"/>
    <w:qFormat/>
    <w:rsid w:val="002E2DCE"/>
    <w:rPr>
      <w:rFonts w:ascii="Times New Roman" w:eastAsia="Times New Roman" w:hAnsi="Times New Roman" w:cs="Times New Roman"/>
      <w:b/>
      <w:kern w:val="28"/>
      <w:sz w:val="24"/>
      <w:szCs w:val="28"/>
      <w:lang w:eastAsia="ru-RU"/>
    </w:rPr>
  </w:style>
  <w:style w:type="character" w:customStyle="1" w:styleId="30">
    <w:name w:val="Заголовок 3 Знак"/>
    <w:aliases w:val="Оглавление 3 Знак Знак,Заголовок 3 Знак1 Знак Знак,Оглавление 3 Знак Знак Знак Знак,Заголовок 3 Знак1 Знак Знак Знак Знак,Оглавление 3 Знак Знак Знак Знак Знак Знак,Заголовок 3 Знак1 Знак Знак Знак Знак Знак Знак,H3 Знак,h3 Знак,3 Знак"/>
    <w:basedOn w:val="a0"/>
    <w:link w:val="3"/>
    <w:uiPriority w:val="9"/>
    <w:rsid w:val="002E2DCE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40">
    <w:name w:val="Заголовок 4 Знак"/>
    <w:aliases w:val="4_Заголовок Знак,Подпункт Знак,Параграф Знак,H4 Знак,h4 sub sub heading Знак,Заголовок 4 Знак1 Знак Знак,Заголовок 4 Знак Знак Знак Знак,Заголовок 4 Знак1 Знак Знак Знак Знак,Заголовок 4 Знак Знак Знак Знак Знак Знак"/>
    <w:basedOn w:val="a0"/>
    <w:link w:val="4"/>
    <w:uiPriority w:val="9"/>
    <w:rsid w:val="002E2DCE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customStyle="1" w:styleId="50">
    <w:name w:val="Заголовок 5 Знак"/>
    <w:aliases w:val="5_Заголовок Знак,_Подпункт Знак,Заголовок 5 Знак1 Знак Знак,Оглавление 5 Знак Знак Знак Знак,Заголовок 5 Знак1 Знак Знак Знак Знак,Оглавление 5 Знак Знак Знак Знак Знак Знак,Заголовок 5 Знак1 Знак Знак Знак Знак Знак Знак,Знак Знак"/>
    <w:basedOn w:val="a0"/>
    <w:link w:val="5"/>
    <w:uiPriority w:val="9"/>
    <w:rsid w:val="002E2DCE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60">
    <w:name w:val="Заголовок 6 Знак"/>
    <w:aliases w:val="6_Заголовок Знак"/>
    <w:basedOn w:val="a0"/>
    <w:link w:val="6"/>
    <w:uiPriority w:val="9"/>
    <w:rsid w:val="002E2DCE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2E2DCE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2E2DCE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2E2DCE"/>
    <w:rPr>
      <w:rFonts w:ascii="Times New Roman" w:eastAsia="Times New Roman" w:hAnsi="Times New Roman" w:cs="Arial"/>
      <w:b/>
      <w:bCs/>
      <w:sz w:val="20"/>
      <w:lang w:eastAsia="ru-RU"/>
    </w:rPr>
  </w:style>
  <w:style w:type="paragraph" w:customStyle="1" w:styleId="RTf3">
    <w:name w:val="RT_Текст_по_центу"/>
    <w:qFormat/>
    <w:rsid w:val="004B5475"/>
    <w:pPr>
      <w:tabs>
        <w:tab w:val="left" w:pos="7371"/>
      </w:tabs>
      <w:spacing w:after="0" w:line="360" w:lineRule="auto"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RTf4">
    <w:name w:val="RT_ТекстОсн_Полужирн"/>
    <w:basedOn w:val="RT0"/>
    <w:qFormat/>
    <w:rsid w:val="004B5475"/>
    <w:rPr>
      <w:b/>
    </w:rPr>
  </w:style>
  <w:style w:type="paragraph" w:customStyle="1" w:styleId="RT1">
    <w:name w:val="RT_Заголовок1_прил"/>
    <w:next w:val="RT0"/>
    <w:qFormat/>
    <w:rsid w:val="00781E56"/>
    <w:pPr>
      <w:keepNext/>
      <w:keepLines/>
      <w:pageBreakBefore/>
      <w:numPr>
        <w:numId w:val="7"/>
      </w:numPr>
      <w:suppressAutoHyphens/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RT2">
    <w:name w:val="RT_Заголовок2_прил"/>
    <w:next w:val="RT0"/>
    <w:qFormat/>
    <w:rsid w:val="00781E56"/>
    <w:pPr>
      <w:keepNext/>
      <w:keepLines/>
      <w:numPr>
        <w:ilvl w:val="1"/>
        <w:numId w:val="7"/>
      </w:numPr>
      <w:suppressAutoHyphens/>
      <w:spacing w:before="240" w:after="240" w:line="360" w:lineRule="auto"/>
      <w:jc w:val="both"/>
      <w:outlineLvl w:val="1"/>
    </w:pPr>
    <w:rPr>
      <w:rFonts w:ascii="Times New Roman" w:eastAsia="Times New Roman" w:hAnsi="Times New Roman" w:cs="Times New Roman"/>
      <w:b/>
      <w:kern w:val="28"/>
      <w:sz w:val="24"/>
      <w:szCs w:val="28"/>
      <w:lang w:eastAsia="ru-RU"/>
    </w:rPr>
  </w:style>
  <w:style w:type="paragraph" w:customStyle="1" w:styleId="RT3">
    <w:name w:val="RT_Заголовок3_прил"/>
    <w:next w:val="RT0"/>
    <w:qFormat/>
    <w:rsid w:val="00781E56"/>
    <w:pPr>
      <w:keepNext/>
      <w:keepLines/>
      <w:numPr>
        <w:ilvl w:val="2"/>
        <w:numId w:val="7"/>
      </w:numPr>
      <w:suppressAutoHyphens/>
      <w:spacing w:before="240" w:after="120" w:line="360" w:lineRule="auto"/>
      <w:jc w:val="both"/>
      <w:outlineLvl w:val="2"/>
    </w:pPr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paragraph" w:customStyle="1" w:styleId="RT31">
    <w:name w:val="RT_Заголовок_3"/>
    <w:next w:val="RT0"/>
    <w:link w:val="RT32"/>
    <w:qFormat/>
    <w:rsid w:val="004C2902"/>
    <w:pPr>
      <w:keepNext/>
      <w:keepLines/>
      <w:numPr>
        <w:ilvl w:val="2"/>
        <w:numId w:val="8"/>
      </w:numPr>
      <w:suppressAutoHyphens/>
      <w:spacing w:before="240" w:after="24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RT41">
    <w:name w:val="RT_Заголовок_4"/>
    <w:next w:val="RT0"/>
    <w:link w:val="RT42"/>
    <w:qFormat/>
    <w:rsid w:val="004C2902"/>
    <w:pPr>
      <w:keepNext/>
      <w:keepLines/>
      <w:numPr>
        <w:ilvl w:val="3"/>
        <w:numId w:val="8"/>
      </w:numPr>
      <w:suppressAutoHyphens/>
      <w:spacing w:before="240" w:after="240" w:line="360" w:lineRule="auto"/>
      <w:jc w:val="both"/>
      <w:outlineLvl w:val="3"/>
    </w:pPr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paragraph" w:customStyle="1" w:styleId="RT50">
    <w:name w:val="RT_Заголовок_5"/>
    <w:next w:val="RT0"/>
    <w:link w:val="RT51"/>
    <w:qFormat/>
    <w:rsid w:val="004C2902"/>
    <w:pPr>
      <w:keepNext/>
      <w:keepLines/>
      <w:numPr>
        <w:ilvl w:val="4"/>
        <w:numId w:val="8"/>
      </w:numPr>
      <w:suppressAutoHyphens/>
      <w:spacing w:before="240" w:after="240" w:line="360" w:lineRule="auto"/>
      <w:jc w:val="both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RT60">
    <w:name w:val="RT_Заголовок_6"/>
    <w:next w:val="RT0"/>
    <w:link w:val="RT61"/>
    <w:qFormat/>
    <w:rsid w:val="004C2902"/>
    <w:pPr>
      <w:keepNext/>
      <w:keepLines/>
      <w:numPr>
        <w:ilvl w:val="5"/>
        <w:numId w:val="8"/>
      </w:numPr>
      <w:suppressAutoHyphens/>
      <w:spacing w:before="240" w:after="240" w:line="360" w:lineRule="auto"/>
      <w:jc w:val="both"/>
      <w:outlineLvl w:val="5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RTf5">
    <w:name w:val="RT_Табл_Текст"/>
    <w:basedOn w:val="a"/>
    <w:qFormat/>
    <w:rsid w:val="00C71130"/>
    <w:pPr>
      <w:jc w:val="both"/>
    </w:pPr>
    <w:rPr>
      <w:rFonts w:eastAsia="Times New Roman"/>
      <w:snapToGrid w:val="0"/>
      <w:szCs w:val="20"/>
      <w:lang w:eastAsia="ru-RU"/>
    </w:rPr>
  </w:style>
  <w:style w:type="paragraph" w:customStyle="1" w:styleId="RT10">
    <w:name w:val="RT_Таб_СписокМарк1"/>
    <w:basedOn w:val="a"/>
    <w:qFormat/>
    <w:rsid w:val="00E5557B"/>
    <w:pPr>
      <w:numPr>
        <w:numId w:val="3"/>
      </w:numPr>
      <w:shd w:val="clear" w:color="auto" w:fill="FFFFFF"/>
      <w:spacing w:line="360" w:lineRule="auto"/>
      <w:contextualSpacing/>
    </w:pPr>
    <w:rPr>
      <w:rFonts w:eastAsia="Times New Roman"/>
      <w:sz w:val="20"/>
      <w:szCs w:val="20"/>
    </w:rPr>
  </w:style>
  <w:style w:type="paragraph" w:customStyle="1" w:styleId="RTf6">
    <w:name w:val="RT_Табл_НазвСтолбца"/>
    <w:basedOn w:val="RTf5"/>
    <w:qFormat/>
    <w:rsid w:val="0045013C"/>
    <w:pPr>
      <w:keepNext/>
      <w:spacing w:before="40" w:after="40"/>
      <w:jc w:val="center"/>
    </w:pPr>
    <w:rPr>
      <w:b/>
      <w:bCs/>
      <w:color w:val="000000" w:themeColor="text1"/>
    </w:rPr>
  </w:style>
  <w:style w:type="paragraph" w:customStyle="1" w:styleId="RT12">
    <w:name w:val="RT_Табл_СписокНумер1"/>
    <w:basedOn w:val="a"/>
    <w:qFormat/>
    <w:rsid w:val="00E5557B"/>
    <w:pPr>
      <w:numPr>
        <w:numId w:val="4"/>
      </w:numPr>
      <w:spacing w:after="60" w:line="360" w:lineRule="auto"/>
      <w:contextualSpacing/>
    </w:pPr>
    <w:rPr>
      <w:sz w:val="20"/>
      <w:szCs w:val="20"/>
    </w:rPr>
  </w:style>
  <w:style w:type="paragraph" w:customStyle="1" w:styleId="RTf7">
    <w:name w:val="RT_Табл_ТекстЦентр"/>
    <w:qFormat/>
    <w:rsid w:val="002372DC"/>
    <w:pPr>
      <w:spacing w:line="360" w:lineRule="auto"/>
      <w:jc w:val="center"/>
    </w:pPr>
    <w:rPr>
      <w:rFonts w:ascii="Times New Roman" w:eastAsia="Times New Roman" w:hAnsi="Times New Roman" w:cs="Times New Roman"/>
      <w:snapToGrid w:val="0"/>
      <w:sz w:val="24"/>
      <w:szCs w:val="32"/>
      <w:lang w:eastAsia="ru-RU"/>
    </w:rPr>
  </w:style>
  <w:style w:type="paragraph" w:customStyle="1" w:styleId="RT40">
    <w:name w:val="RT_СписокМарк4"/>
    <w:basedOn w:val="RT30"/>
    <w:qFormat/>
    <w:rsid w:val="008519D4"/>
    <w:pPr>
      <w:numPr>
        <w:ilvl w:val="3"/>
      </w:numPr>
    </w:pPr>
  </w:style>
  <w:style w:type="character" w:customStyle="1" w:styleId="RT14">
    <w:name w:val="RT_Заголовок_1 Знак"/>
    <w:basedOn w:val="a0"/>
    <w:link w:val="RT13"/>
    <w:rsid w:val="004C290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RT22">
    <w:name w:val="RT_Заголовок_2 Знак"/>
    <w:basedOn w:val="a0"/>
    <w:link w:val="RT21"/>
    <w:rsid w:val="004C2902"/>
    <w:rPr>
      <w:rFonts w:ascii="Times New Roman" w:eastAsia="Times New Roman" w:hAnsi="Times New Roman" w:cs="Times New Roman"/>
      <w:b/>
      <w:kern w:val="28"/>
      <w:sz w:val="24"/>
      <w:szCs w:val="28"/>
      <w:lang w:eastAsia="ru-RU"/>
    </w:rPr>
  </w:style>
  <w:style w:type="character" w:customStyle="1" w:styleId="RT32">
    <w:name w:val="RT_Заголовок_3 Знак"/>
    <w:basedOn w:val="a0"/>
    <w:link w:val="RT31"/>
    <w:rsid w:val="004C2902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RT42">
    <w:name w:val="RT_Заголовок_4 Знак"/>
    <w:basedOn w:val="a0"/>
    <w:link w:val="RT41"/>
    <w:rsid w:val="004C2902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customStyle="1" w:styleId="RT51">
    <w:name w:val="RT_Заголовок_5 Знак"/>
    <w:basedOn w:val="a0"/>
    <w:link w:val="RT50"/>
    <w:rsid w:val="004C2902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RT61">
    <w:name w:val="RT_Заголовок_6 Знак"/>
    <w:basedOn w:val="a0"/>
    <w:link w:val="RT60"/>
    <w:rsid w:val="004C2902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RT4">
    <w:name w:val="RT_Заголовок4_прил"/>
    <w:next w:val="RT0"/>
    <w:qFormat/>
    <w:rsid w:val="00781E56"/>
    <w:pPr>
      <w:keepNext/>
      <w:keepLines/>
      <w:numPr>
        <w:ilvl w:val="3"/>
        <w:numId w:val="7"/>
      </w:numPr>
      <w:suppressAutoHyphens/>
      <w:spacing w:before="240" w:after="120" w:line="360" w:lineRule="auto"/>
      <w:jc w:val="both"/>
      <w:outlineLvl w:val="3"/>
    </w:pPr>
    <w:rPr>
      <w:rFonts w:ascii="Times New Roman" w:eastAsia="Times New Roman" w:hAnsi="Times New Roman" w:cstheme="majorBidi"/>
      <w:b/>
      <w:iCs/>
      <w:snapToGrid w:val="0"/>
      <w:sz w:val="24"/>
      <w:szCs w:val="24"/>
      <w:lang w:eastAsia="ru-RU"/>
    </w:rPr>
  </w:style>
  <w:style w:type="paragraph" w:customStyle="1" w:styleId="RT5">
    <w:name w:val="RT_Заголовок5_прил"/>
    <w:next w:val="RT0"/>
    <w:qFormat/>
    <w:rsid w:val="00781E56"/>
    <w:pPr>
      <w:keepNext/>
      <w:keepLines/>
      <w:numPr>
        <w:ilvl w:val="4"/>
        <w:numId w:val="7"/>
      </w:numPr>
      <w:suppressAutoHyphens/>
      <w:spacing w:before="240" w:after="120" w:line="360" w:lineRule="auto"/>
      <w:jc w:val="both"/>
      <w:outlineLvl w:val="4"/>
    </w:pPr>
    <w:rPr>
      <w:rFonts w:ascii="Times New Roman" w:eastAsia="Arial" w:hAnsi="Times New Roman" w:cs="Times New Roman"/>
      <w:b/>
      <w:snapToGrid w:val="0"/>
      <w:sz w:val="24"/>
      <w:szCs w:val="20"/>
      <w:lang w:eastAsia="ru-RU"/>
    </w:rPr>
  </w:style>
  <w:style w:type="paragraph" w:customStyle="1" w:styleId="RT6">
    <w:name w:val="RT_Заголовок6_прил"/>
    <w:next w:val="RT0"/>
    <w:rsid w:val="00781E56"/>
    <w:pPr>
      <w:keepNext/>
      <w:keepLines/>
      <w:numPr>
        <w:ilvl w:val="5"/>
        <w:numId w:val="7"/>
      </w:numPr>
      <w:suppressAutoHyphens/>
      <w:spacing w:before="240" w:after="120" w:line="360" w:lineRule="auto"/>
      <w:jc w:val="both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RT15">
    <w:name w:val="RT_Заголовок1"/>
    <w:next w:val="RT0"/>
    <w:link w:val="RT16"/>
    <w:qFormat/>
    <w:rsid w:val="002A2C20"/>
    <w:pPr>
      <w:spacing w:after="240" w:line="36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RT16">
    <w:name w:val="RT_Заголовок1 Знак"/>
    <w:basedOn w:val="a0"/>
    <w:link w:val="RT15"/>
    <w:rsid w:val="002A2C20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customStyle="1" w:styleId="RT8">
    <w:name w:val="RT_Заголовок_8"/>
    <w:next w:val="RT0"/>
    <w:link w:val="RT80"/>
    <w:qFormat/>
    <w:rsid w:val="004C2902"/>
    <w:pPr>
      <w:keepNext/>
      <w:keepLines/>
      <w:numPr>
        <w:ilvl w:val="7"/>
        <w:numId w:val="8"/>
      </w:numPr>
      <w:suppressAutoHyphens/>
      <w:spacing w:before="160" w:line="360" w:lineRule="auto"/>
      <w:jc w:val="both"/>
      <w:outlineLvl w:val="7"/>
    </w:pPr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RT80">
    <w:name w:val="RT_Заголовок_8 Знак"/>
    <w:basedOn w:val="a0"/>
    <w:link w:val="RT8"/>
    <w:rsid w:val="004C2902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paragraph" w:customStyle="1" w:styleId="RT9">
    <w:name w:val="RT_Заголовок_9"/>
    <w:next w:val="RT0"/>
    <w:link w:val="RT90"/>
    <w:qFormat/>
    <w:rsid w:val="004C2902"/>
    <w:pPr>
      <w:keepNext/>
      <w:keepLines/>
      <w:numPr>
        <w:ilvl w:val="8"/>
        <w:numId w:val="8"/>
      </w:numPr>
      <w:suppressAutoHyphens/>
      <w:spacing w:before="160" w:line="360" w:lineRule="auto"/>
      <w:jc w:val="both"/>
      <w:outlineLvl w:val="8"/>
    </w:pPr>
    <w:rPr>
      <w:rFonts w:ascii="Times New Roman" w:eastAsia="Times New Roman" w:hAnsi="Times New Roman" w:cs="Arial"/>
      <w:b/>
      <w:bCs/>
      <w:sz w:val="24"/>
      <w:lang w:eastAsia="ru-RU"/>
    </w:rPr>
  </w:style>
  <w:style w:type="character" w:customStyle="1" w:styleId="RT90">
    <w:name w:val="RT_Заголовок_9 Знак"/>
    <w:basedOn w:val="a0"/>
    <w:link w:val="RT9"/>
    <w:rsid w:val="004C2902"/>
    <w:rPr>
      <w:rFonts w:ascii="Times New Roman" w:eastAsia="Times New Roman" w:hAnsi="Times New Roman" w:cs="Arial"/>
      <w:b/>
      <w:bCs/>
      <w:sz w:val="24"/>
      <w:lang w:eastAsia="ru-RU"/>
    </w:rPr>
  </w:style>
  <w:style w:type="paragraph" w:customStyle="1" w:styleId="RT7">
    <w:name w:val="RT_Заголовок_7"/>
    <w:next w:val="RT0"/>
    <w:link w:val="RT70"/>
    <w:qFormat/>
    <w:rsid w:val="004C2902"/>
    <w:pPr>
      <w:keepNext/>
      <w:keepLines/>
      <w:numPr>
        <w:ilvl w:val="6"/>
        <w:numId w:val="8"/>
      </w:numPr>
      <w:suppressAutoHyphens/>
      <w:spacing w:before="160" w:line="36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RT70">
    <w:name w:val="RT_Заголовок_7 Знак"/>
    <w:basedOn w:val="a0"/>
    <w:link w:val="RT7"/>
    <w:rsid w:val="004C2902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RT1232">
    <w:name w:val="RT_список_123_уровень2"/>
    <w:basedOn w:val="RT1231"/>
    <w:next w:val="RT0"/>
    <w:qFormat/>
    <w:rsid w:val="00E5557B"/>
    <w:pPr>
      <w:numPr>
        <w:ilvl w:val="1"/>
      </w:numPr>
    </w:pPr>
  </w:style>
  <w:style w:type="paragraph" w:customStyle="1" w:styleId="RT1233">
    <w:name w:val="RT_список_123_уровень3"/>
    <w:basedOn w:val="RT1232"/>
    <w:qFormat/>
    <w:rsid w:val="00E5557B"/>
    <w:pPr>
      <w:ind w:left="2949"/>
    </w:pPr>
  </w:style>
  <w:style w:type="paragraph" w:styleId="a9">
    <w:name w:val="annotation text"/>
    <w:basedOn w:val="a"/>
    <w:link w:val="aa"/>
    <w:semiHidden/>
    <w:unhideWhenUsed/>
    <w:qFormat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semiHidden/>
    <w:rPr>
      <w:rFonts w:ascii="Times New Roman" w:hAnsi="Times New Roman" w:cs="Times New Roman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customStyle="1" w:styleId="12">
    <w:name w:val="__ТекстОсн_1и"/>
    <w:basedOn w:val="a"/>
    <w:link w:val="110"/>
    <w:qFormat/>
    <w:rsid w:val="00E22903"/>
    <w:pPr>
      <w:tabs>
        <w:tab w:val="left" w:pos="851"/>
      </w:tabs>
      <w:spacing w:before="60" w:after="60"/>
      <w:ind w:firstLine="851"/>
      <w:jc w:val="both"/>
    </w:pPr>
    <w:rPr>
      <w:rFonts w:eastAsia="Times New Roman"/>
      <w:snapToGrid w:val="0"/>
      <w:szCs w:val="24"/>
      <w:lang w:eastAsia="ru-RU"/>
    </w:rPr>
  </w:style>
  <w:style w:type="character" w:customStyle="1" w:styleId="110">
    <w:name w:val="__ТекстОсн_1и1"/>
    <w:link w:val="12"/>
    <w:rsid w:val="00E22903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B907B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qFormat/>
    <w:rsid w:val="00B907B6"/>
    <w:rPr>
      <w:rFonts w:ascii="Times New Roman" w:hAnsi="Times New Roman" w:cs="Times New Roman"/>
      <w:sz w:val="24"/>
      <w:szCs w:val="28"/>
    </w:rPr>
  </w:style>
  <w:style w:type="character" w:styleId="ae">
    <w:name w:val="Placeholder Text"/>
    <w:basedOn w:val="a0"/>
    <w:uiPriority w:val="99"/>
    <w:semiHidden/>
    <w:rsid w:val="00B907B6"/>
    <w:rPr>
      <w:color w:val="808080"/>
    </w:rPr>
  </w:style>
  <w:style w:type="paragraph" w:styleId="af">
    <w:name w:val="annotation subject"/>
    <w:basedOn w:val="a9"/>
    <w:next w:val="a9"/>
    <w:link w:val="af0"/>
    <w:uiPriority w:val="99"/>
    <w:semiHidden/>
    <w:unhideWhenUsed/>
    <w:rsid w:val="00B907B6"/>
    <w:rPr>
      <w:b/>
      <w:bCs/>
    </w:rPr>
  </w:style>
  <w:style w:type="character" w:customStyle="1" w:styleId="af0">
    <w:name w:val="Тема примечания Знак"/>
    <w:basedOn w:val="aa"/>
    <w:link w:val="af"/>
    <w:uiPriority w:val="99"/>
    <w:semiHidden/>
    <w:rsid w:val="00B907B6"/>
    <w:rPr>
      <w:rFonts w:ascii="Times New Roman" w:hAnsi="Times New Roman" w:cs="Times New Roman"/>
      <w:b/>
      <w:bCs/>
      <w:sz w:val="20"/>
      <w:szCs w:val="20"/>
    </w:rPr>
  </w:style>
  <w:style w:type="table" w:styleId="af1">
    <w:name w:val="Table Grid"/>
    <w:basedOn w:val="a1"/>
    <w:uiPriority w:val="59"/>
    <w:rsid w:val="00975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Название объекта Знак"/>
    <w:link w:val="af3"/>
    <w:uiPriority w:val="35"/>
    <w:qFormat/>
    <w:locked/>
    <w:rsid w:val="00356079"/>
    <w:rPr>
      <w:rFonts w:ascii="Times New Roman" w:eastAsia="Times New Roman" w:hAnsi="Times New Roman" w:cs="Times New Roman"/>
      <w:b/>
      <w:bCs/>
      <w:color w:val="4472C4" w:themeColor="accent1"/>
      <w:sz w:val="20"/>
      <w:szCs w:val="18"/>
      <w:lang w:eastAsia="ru-RU"/>
    </w:rPr>
  </w:style>
  <w:style w:type="paragraph" w:styleId="af3">
    <w:name w:val="caption"/>
    <w:basedOn w:val="a"/>
    <w:next w:val="a"/>
    <w:link w:val="af2"/>
    <w:autoRedefine/>
    <w:uiPriority w:val="35"/>
    <w:unhideWhenUsed/>
    <w:qFormat/>
    <w:rsid w:val="00356079"/>
    <w:pPr>
      <w:keepNext/>
      <w:suppressAutoHyphens/>
      <w:spacing w:after="200"/>
      <w:jc w:val="both"/>
      <w:textAlignment w:val="baseline"/>
    </w:pPr>
    <w:rPr>
      <w:rFonts w:eastAsia="Times New Roman"/>
      <w:b/>
      <w:bCs/>
      <w:color w:val="4472C4" w:themeColor="accent1"/>
      <w:sz w:val="20"/>
      <w:szCs w:val="18"/>
      <w:lang w:eastAsia="ru-RU"/>
    </w:rPr>
  </w:style>
  <w:style w:type="table" w:customStyle="1" w:styleId="22">
    <w:name w:val="Сетка таблицы2"/>
    <w:basedOn w:val="a1"/>
    <w:next w:val="af1"/>
    <w:uiPriority w:val="59"/>
    <w:rsid w:val="007D66F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uiPriority w:val="59"/>
    <w:rsid w:val="003D529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aliases w:val="ТЗ список"/>
    <w:basedOn w:val="a"/>
    <w:link w:val="af5"/>
    <w:uiPriority w:val="34"/>
    <w:qFormat/>
    <w:rsid w:val="001005EC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customStyle="1" w:styleId="af5">
    <w:name w:val="Абзац списка Знак"/>
    <w:aliases w:val="ТЗ список Знак"/>
    <w:link w:val="af4"/>
    <w:uiPriority w:val="34"/>
    <w:locked/>
    <w:rsid w:val="001005EC"/>
  </w:style>
  <w:style w:type="character" w:customStyle="1" w:styleId="block">
    <w:name w:val="block"/>
    <w:basedOn w:val="a0"/>
    <w:rsid w:val="009F613D"/>
  </w:style>
  <w:style w:type="paragraph" w:customStyle="1" w:styleId="TableHeader">
    <w:name w:val="TableHeader"/>
    <w:basedOn w:val="a"/>
    <w:next w:val="a"/>
    <w:qFormat/>
    <w:rsid w:val="0045013C"/>
    <w:pPr>
      <w:spacing w:before="40" w:after="40"/>
      <w:jc w:val="center"/>
    </w:pPr>
    <w:rPr>
      <w:rFonts w:eastAsia="Times New Roman"/>
      <w:b/>
      <w:sz w:val="20"/>
      <w:szCs w:val="24"/>
      <w:u w:color="000000"/>
      <w:lang w:eastAsia="ru-RU"/>
    </w:rPr>
  </w:style>
  <w:style w:type="paragraph" w:customStyle="1" w:styleId="af6">
    <w:name w:val="_Табл_Текст_лев"/>
    <w:basedOn w:val="a"/>
    <w:link w:val="af7"/>
    <w:qFormat/>
    <w:rsid w:val="00E046F6"/>
    <w:rPr>
      <w:rFonts w:eastAsia="Times New Roman"/>
      <w:szCs w:val="20"/>
      <w:u w:color="000000"/>
      <w:lang w:eastAsia="ru-RU"/>
    </w:rPr>
  </w:style>
  <w:style w:type="character" w:customStyle="1" w:styleId="af7">
    <w:name w:val="_Табл_Текст_лев Знак"/>
    <w:link w:val="af6"/>
    <w:rsid w:val="00E046F6"/>
    <w:rPr>
      <w:rFonts w:ascii="Times New Roman" w:eastAsia="Times New Roman" w:hAnsi="Times New Roman" w:cs="Times New Roman"/>
      <w:sz w:val="24"/>
      <w:szCs w:val="20"/>
      <w:u w:color="000000"/>
      <w:lang w:eastAsia="ru-RU"/>
    </w:rPr>
  </w:style>
  <w:style w:type="character" w:customStyle="1" w:styleId="ant-text">
    <w:name w:val="ant-text"/>
    <w:basedOn w:val="a0"/>
    <w:rsid w:val="00E046F6"/>
  </w:style>
  <w:style w:type="paragraph" w:styleId="af8">
    <w:name w:val="Normal (Web)"/>
    <w:basedOn w:val="a"/>
    <w:uiPriority w:val="99"/>
    <w:semiHidden/>
    <w:unhideWhenUsed/>
    <w:rsid w:val="00D57612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cdev-beta.test.gosuslugi.ru/600585" TargetMode="External"/><Relationship Id="rId13" Type="http://schemas.openxmlformats.org/officeDocument/2006/relationships/header" Target="header3.xml"/><Relationship Id="rId18" Type="http://schemas.openxmlformats.org/officeDocument/2006/relationships/hyperlink" Target="https://svcdev-beta.test.gosuslugi.ru/600585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kuv.gosuslugi.ru/paip-portal/" TargetMode="External"/><Relationship Id="rId20" Type="http://schemas.openxmlformats.org/officeDocument/2006/relationships/hyperlink" Target="https://lkuv.gosuslugi.ru/paip-portal/" TargetMode="External"/><Relationship Id="rId29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partners.gosuslugi.ru/catalog/api_for_g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osuslugi.ru/600585/1/form" TargetMode="External"/><Relationship Id="rId23" Type="http://schemas.openxmlformats.org/officeDocument/2006/relationships/header" Target="header7.xml"/><Relationship Id="rId10" Type="http://schemas.openxmlformats.org/officeDocument/2006/relationships/hyperlink" Target="https://lkuv.gosuslugi.ru/paip-portal/" TargetMode="External"/><Relationship Id="rId19" Type="http://schemas.openxmlformats.org/officeDocument/2006/relationships/hyperlink" Target="https://gosuslugi.ru/600585/1/for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osuslugi.ru/600585/1/form" TargetMode="External"/><Relationship Id="rId14" Type="http://schemas.openxmlformats.org/officeDocument/2006/relationships/hyperlink" Target="https://svcdev-beta.test.gosuslugi.ru/600585" TargetMode="External"/><Relationship Id="rId22" Type="http://schemas.openxmlformats.org/officeDocument/2006/relationships/header" Target="header6.xml"/><Relationship Id="rId30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44;&#1086;&#1082;&#1091;&#1084;&#1077;&#1085;&#1090;&#1072;&#1094;&#1080;&#1103;\600102\&#1065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75983-0F40-4DF7-84C3-9F4AC16A9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Щаблон.dotx</Template>
  <TotalTime>5</TotalTime>
  <Pages>31</Pages>
  <Words>5245</Words>
  <Characters>29903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ЧТЗ_кркас_шаблон</vt:lpstr>
    </vt:vector>
  </TitlesOfParts>
  <Company>rtlabs.ru</Company>
  <LinksUpToDate>false</LinksUpToDate>
  <CharactersWithSpaces>35078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ЧТЗ_кркас_шаблон</dc:title>
  <dc:subject>ЕПГУ-ЕСИА-2023-1</dc:subject>
  <dc:creator>Копейкин Дмитрий Викторович</dc:creator>
  <cp:keywords/>
  <dc:description/>
  <cp:lastModifiedBy>Копейкин Дмитрий Викторович</cp:lastModifiedBy>
  <cp:revision>6</cp:revision>
  <cp:lastPrinted>2022-02-15T13:10:00Z</cp:lastPrinted>
  <dcterms:created xsi:type="dcterms:W3CDTF">2024-08-15T07:23:00Z</dcterms:created>
  <dcterms:modified xsi:type="dcterms:W3CDTF">2024-08-16T13:10:00Z</dcterms:modified>
  <cp:category>ЕПГУ</cp:category>
</cp:coreProperties>
</file>